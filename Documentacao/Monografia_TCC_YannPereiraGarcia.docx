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9B66" w14:textId="77777777" w:rsidR="005D7ED3" w:rsidRDefault="005D7ED3" w:rsidP="005D7ED3">
      <w:pPr>
        <w:jc w:val="center"/>
      </w:pPr>
      <w:r w:rsidRPr="006E4D4B">
        <w:rPr>
          <w:rFonts w:cs="Arial"/>
          <w:noProof/>
          <w:sz w:val="4"/>
          <w:lang w:eastAsia="pt-BR"/>
        </w:rPr>
        <w:drawing>
          <wp:inline distT="0" distB="0" distL="0" distR="0" wp14:anchorId="2F59E2F4" wp14:editId="26647B68">
            <wp:extent cx="5505450" cy="361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450" cy="361950"/>
                    </a:xfrm>
                    <a:prstGeom prst="rect">
                      <a:avLst/>
                    </a:prstGeom>
                    <a:noFill/>
                    <a:ln>
                      <a:noFill/>
                    </a:ln>
                  </pic:spPr>
                </pic:pic>
              </a:graphicData>
            </a:graphic>
          </wp:inline>
        </w:drawing>
      </w:r>
    </w:p>
    <w:p w14:paraId="260A4E4E" w14:textId="77777777" w:rsidR="005D7ED3" w:rsidRPr="006E4D4B" w:rsidRDefault="005D7ED3" w:rsidP="005D7ED3">
      <w:pPr>
        <w:spacing w:before="0" w:after="0" w:line="240" w:lineRule="auto"/>
        <w:jc w:val="center"/>
        <w:rPr>
          <w:rFonts w:cs="Arial"/>
          <w:sz w:val="28"/>
        </w:rPr>
      </w:pPr>
    </w:p>
    <w:p w14:paraId="746ACD4A" w14:textId="77777777" w:rsidR="005D7ED3" w:rsidRPr="006E4D4B" w:rsidRDefault="005D7ED3" w:rsidP="005D7ED3">
      <w:pPr>
        <w:spacing w:before="0" w:after="0" w:line="240" w:lineRule="auto"/>
        <w:jc w:val="center"/>
        <w:rPr>
          <w:rFonts w:cs="Arial"/>
          <w:sz w:val="28"/>
        </w:rPr>
      </w:pPr>
    </w:p>
    <w:p w14:paraId="4052909C" w14:textId="77777777" w:rsidR="005D7ED3" w:rsidRDefault="005D7ED3" w:rsidP="005D7ED3">
      <w:pPr>
        <w:spacing w:before="0" w:after="0" w:line="240" w:lineRule="auto"/>
        <w:jc w:val="center"/>
        <w:rPr>
          <w:rFonts w:cs="Arial"/>
          <w:sz w:val="28"/>
        </w:rPr>
      </w:pPr>
    </w:p>
    <w:p w14:paraId="3A828CE9" w14:textId="77777777" w:rsidR="005D7ED3" w:rsidRPr="006E4D4B" w:rsidRDefault="005D7ED3" w:rsidP="005D7ED3">
      <w:pPr>
        <w:spacing w:before="0" w:after="0" w:line="240" w:lineRule="auto"/>
        <w:jc w:val="center"/>
        <w:rPr>
          <w:rFonts w:cs="Arial"/>
          <w:sz w:val="28"/>
        </w:rPr>
      </w:pPr>
    </w:p>
    <w:p w14:paraId="3D649120" w14:textId="77777777" w:rsidR="005D7ED3" w:rsidRPr="006E4D4B" w:rsidRDefault="005D7ED3" w:rsidP="005D7ED3">
      <w:pPr>
        <w:spacing w:before="0" w:after="0" w:line="240" w:lineRule="auto"/>
        <w:jc w:val="center"/>
        <w:rPr>
          <w:rFonts w:cs="Arial"/>
          <w:sz w:val="28"/>
        </w:rPr>
      </w:pPr>
    </w:p>
    <w:p w14:paraId="56D05D68" w14:textId="77777777" w:rsidR="000D6419" w:rsidRPr="000D6419" w:rsidRDefault="000D6419" w:rsidP="000D6419">
      <w:pPr>
        <w:spacing w:before="0" w:after="0" w:line="240" w:lineRule="auto"/>
        <w:jc w:val="center"/>
        <w:rPr>
          <w:rFonts w:cs="Arial"/>
          <w:b/>
          <w:caps/>
          <w:sz w:val="28"/>
        </w:rPr>
      </w:pPr>
      <w:r w:rsidRPr="000D6419">
        <w:rPr>
          <w:rFonts w:cs="Arial"/>
          <w:b/>
          <w:caps/>
          <w:sz w:val="28"/>
        </w:rPr>
        <w:t>Yann Pereira Garcia</w:t>
      </w:r>
    </w:p>
    <w:p w14:paraId="2E734EA6" w14:textId="77777777" w:rsidR="005D7ED3" w:rsidRPr="006E4D4B" w:rsidRDefault="005D7ED3" w:rsidP="005D7ED3">
      <w:pPr>
        <w:spacing w:before="0" w:after="0" w:line="240" w:lineRule="auto"/>
        <w:jc w:val="center"/>
        <w:rPr>
          <w:rFonts w:cs="Arial"/>
          <w:sz w:val="28"/>
        </w:rPr>
      </w:pPr>
    </w:p>
    <w:p w14:paraId="189D0475" w14:textId="77777777" w:rsidR="005D7ED3" w:rsidRPr="006E4D4B" w:rsidRDefault="005D7ED3" w:rsidP="005D7ED3">
      <w:pPr>
        <w:spacing w:before="0" w:after="0" w:line="240" w:lineRule="auto"/>
        <w:jc w:val="center"/>
        <w:rPr>
          <w:rFonts w:cs="Arial"/>
          <w:sz w:val="28"/>
        </w:rPr>
      </w:pPr>
    </w:p>
    <w:p w14:paraId="5AC0C149" w14:textId="77777777" w:rsidR="005D7ED3" w:rsidRPr="006E4D4B" w:rsidRDefault="005D7ED3" w:rsidP="005D7ED3">
      <w:pPr>
        <w:spacing w:before="0" w:after="0" w:line="240" w:lineRule="auto"/>
        <w:jc w:val="center"/>
        <w:rPr>
          <w:rFonts w:cs="Arial"/>
          <w:sz w:val="28"/>
        </w:rPr>
      </w:pPr>
    </w:p>
    <w:p w14:paraId="2FC403FC" w14:textId="77777777" w:rsidR="005D7ED3" w:rsidRPr="006E4D4B" w:rsidRDefault="005D7ED3" w:rsidP="005D7ED3">
      <w:pPr>
        <w:spacing w:before="0" w:after="0" w:line="240" w:lineRule="auto"/>
        <w:jc w:val="center"/>
        <w:rPr>
          <w:rFonts w:cs="Arial"/>
          <w:sz w:val="28"/>
        </w:rPr>
      </w:pPr>
    </w:p>
    <w:p w14:paraId="0DD994B2" w14:textId="77777777" w:rsidR="005D7ED3" w:rsidRPr="006E4D4B" w:rsidRDefault="005D7ED3" w:rsidP="005D7ED3">
      <w:pPr>
        <w:spacing w:before="0" w:after="0" w:line="240" w:lineRule="auto"/>
        <w:jc w:val="center"/>
        <w:rPr>
          <w:rFonts w:cs="Arial"/>
          <w:sz w:val="28"/>
        </w:rPr>
      </w:pPr>
    </w:p>
    <w:p w14:paraId="6F2A2257" w14:textId="77777777" w:rsidR="005D7ED3" w:rsidRPr="006E4D4B" w:rsidRDefault="005D7ED3" w:rsidP="005D7ED3">
      <w:pPr>
        <w:spacing w:before="0" w:after="0" w:line="240" w:lineRule="auto"/>
        <w:jc w:val="center"/>
        <w:rPr>
          <w:rFonts w:cs="Arial"/>
          <w:sz w:val="28"/>
        </w:rPr>
      </w:pPr>
    </w:p>
    <w:p w14:paraId="3E744DDB" w14:textId="77777777" w:rsidR="005D7ED3" w:rsidRDefault="005D7ED3" w:rsidP="005D7ED3">
      <w:pPr>
        <w:spacing w:before="0" w:after="0" w:line="240" w:lineRule="auto"/>
        <w:jc w:val="center"/>
        <w:rPr>
          <w:rFonts w:cs="Arial"/>
          <w:sz w:val="28"/>
        </w:rPr>
      </w:pPr>
    </w:p>
    <w:p w14:paraId="0EDB93EB" w14:textId="77777777" w:rsidR="005D7ED3" w:rsidRPr="006E4D4B" w:rsidRDefault="005D7ED3" w:rsidP="005D7ED3">
      <w:pPr>
        <w:spacing w:before="0" w:after="0" w:line="240" w:lineRule="auto"/>
        <w:jc w:val="center"/>
        <w:rPr>
          <w:rFonts w:cs="Arial"/>
          <w:sz w:val="28"/>
        </w:rPr>
      </w:pPr>
    </w:p>
    <w:p w14:paraId="18C64B2E" w14:textId="77777777" w:rsidR="005D7ED3" w:rsidRDefault="005D7ED3" w:rsidP="005D7ED3">
      <w:pPr>
        <w:spacing w:before="0" w:after="0" w:line="240" w:lineRule="auto"/>
        <w:jc w:val="center"/>
        <w:rPr>
          <w:rFonts w:cs="Arial"/>
          <w:sz w:val="28"/>
        </w:rPr>
      </w:pPr>
    </w:p>
    <w:p w14:paraId="0A3EEF04" w14:textId="77777777" w:rsidR="005D7ED3" w:rsidRPr="006E4D4B" w:rsidRDefault="005D7ED3" w:rsidP="005D7ED3">
      <w:pPr>
        <w:spacing w:before="0" w:after="0" w:line="240" w:lineRule="auto"/>
        <w:jc w:val="center"/>
        <w:rPr>
          <w:rFonts w:cs="Arial"/>
          <w:sz w:val="28"/>
        </w:rPr>
      </w:pPr>
    </w:p>
    <w:p w14:paraId="2B6434FC" w14:textId="77777777" w:rsidR="005D7ED3" w:rsidRDefault="005D7ED3" w:rsidP="005D7ED3">
      <w:pPr>
        <w:spacing w:before="0" w:after="0" w:line="240" w:lineRule="auto"/>
        <w:jc w:val="center"/>
        <w:rPr>
          <w:rFonts w:cs="Arial"/>
          <w:sz w:val="28"/>
        </w:rPr>
      </w:pPr>
    </w:p>
    <w:p w14:paraId="3E517ACB" w14:textId="77777777" w:rsidR="005D7ED3" w:rsidRPr="006E4D4B" w:rsidRDefault="005D7ED3" w:rsidP="005D7ED3">
      <w:pPr>
        <w:spacing w:before="0" w:after="0" w:line="240" w:lineRule="auto"/>
        <w:jc w:val="center"/>
        <w:rPr>
          <w:rFonts w:cs="Arial"/>
          <w:sz w:val="28"/>
        </w:rPr>
      </w:pPr>
    </w:p>
    <w:p w14:paraId="56E09004" w14:textId="77777777" w:rsidR="005D7ED3" w:rsidRPr="006E4D4B" w:rsidRDefault="005D7ED3" w:rsidP="005D7ED3">
      <w:pPr>
        <w:spacing w:before="0" w:after="0" w:line="240" w:lineRule="auto"/>
        <w:jc w:val="center"/>
        <w:rPr>
          <w:rFonts w:cs="Arial"/>
          <w:sz w:val="28"/>
        </w:rPr>
      </w:pPr>
    </w:p>
    <w:p w14:paraId="6738C5C2" w14:textId="77777777" w:rsidR="003652C4" w:rsidRPr="00325D4E" w:rsidRDefault="003652C4" w:rsidP="005D7ED3">
      <w:pPr>
        <w:spacing w:before="0" w:after="0" w:line="240" w:lineRule="auto"/>
        <w:jc w:val="center"/>
        <w:rPr>
          <w:rFonts w:cs="Arial"/>
          <w:caps/>
          <w:sz w:val="28"/>
          <w:szCs w:val="28"/>
        </w:rPr>
      </w:pPr>
      <w:r w:rsidRPr="00325D4E">
        <w:rPr>
          <w:rFonts w:cs="Arial"/>
          <w:b/>
          <w:caps/>
          <w:sz w:val="28"/>
          <w:szCs w:val="28"/>
        </w:rPr>
        <w:t>Horizontes do agro</w:t>
      </w:r>
      <w:r w:rsidR="005D7ED3" w:rsidRPr="00325D4E">
        <w:rPr>
          <w:rFonts w:cs="Arial"/>
          <w:b/>
          <w:caps/>
          <w:sz w:val="28"/>
          <w:szCs w:val="28"/>
        </w:rPr>
        <w:t xml:space="preserve">: </w:t>
      </w:r>
      <w:r w:rsidRPr="00325D4E">
        <w:rPr>
          <w:rFonts w:cs="Arial"/>
          <w:caps/>
          <w:sz w:val="28"/>
          <w:szCs w:val="28"/>
        </w:rPr>
        <w:t>Ge</w:t>
      </w:r>
      <w:r w:rsidR="000D6419" w:rsidRPr="00325D4E">
        <w:rPr>
          <w:rFonts w:cs="Arial"/>
          <w:caps/>
          <w:sz w:val="28"/>
          <w:szCs w:val="28"/>
        </w:rPr>
        <w:t>s</w:t>
      </w:r>
      <w:r w:rsidRPr="00325D4E">
        <w:rPr>
          <w:rFonts w:cs="Arial"/>
          <w:caps/>
          <w:sz w:val="28"/>
          <w:szCs w:val="28"/>
        </w:rPr>
        <w:t>tão de empresas e documentos</w:t>
      </w:r>
    </w:p>
    <w:p w14:paraId="0001D43B" w14:textId="266C41BB" w:rsidR="005D7ED3" w:rsidRPr="00325D4E" w:rsidRDefault="003652C4" w:rsidP="005D7ED3">
      <w:pPr>
        <w:spacing w:before="0" w:after="0" w:line="240" w:lineRule="auto"/>
        <w:jc w:val="center"/>
        <w:rPr>
          <w:rFonts w:cs="Arial"/>
          <w:caps/>
          <w:sz w:val="28"/>
          <w:szCs w:val="28"/>
        </w:rPr>
      </w:pPr>
      <w:r w:rsidRPr="00325D4E">
        <w:rPr>
          <w:rFonts w:cs="Arial"/>
          <w:caps/>
          <w:sz w:val="28"/>
          <w:szCs w:val="28"/>
        </w:rPr>
        <w:t>desenvolvimento de um sistema para armazenamento de informações e gestão</w:t>
      </w:r>
    </w:p>
    <w:p w14:paraId="613788B0" w14:textId="77777777" w:rsidR="005D7ED3" w:rsidRPr="006E4D4B" w:rsidRDefault="005D7ED3" w:rsidP="005D7ED3">
      <w:pPr>
        <w:spacing w:before="0" w:after="0" w:line="240" w:lineRule="auto"/>
        <w:jc w:val="center"/>
        <w:rPr>
          <w:rFonts w:cs="Arial"/>
        </w:rPr>
      </w:pPr>
    </w:p>
    <w:p w14:paraId="2A83BD0E" w14:textId="77777777" w:rsidR="005D7ED3" w:rsidRPr="006E4D4B" w:rsidRDefault="005D7ED3" w:rsidP="005D7ED3">
      <w:pPr>
        <w:spacing w:before="0" w:after="0" w:line="240" w:lineRule="auto"/>
        <w:jc w:val="center"/>
        <w:rPr>
          <w:rFonts w:cs="Arial"/>
        </w:rPr>
      </w:pPr>
    </w:p>
    <w:p w14:paraId="0D8C6C12" w14:textId="77777777" w:rsidR="005D7ED3" w:rsidRPr="006E4D4B" w:rsidRDefault="005D7ED3" w:rsidP="003652C4">
      <w:pPr>
        <w:spacing w:before="0" w:after="0" w:line="240" w:lineRule="auto"/>
        <w:rPr>
          <w:rFonts w:cs="Arial"/>
        </w:rPr>
      </w:pPr>
    </w:p>
    <w:p w14:paraId="5F1AA2FD" w14:textId="77777777" w:rsidR="005D7ED3" w:rsidRPr="006E4D4B" w:rsidRDefault="005D7ED3" w:rsidP="005D7ED3">
      <w:pPr>
        <w:spacing w:before="0" w:after="0" w:line="240" w:lineRule="auto"/>
        <w:jc w:val="center"/>
        <w:rPr>
          <w:rFonts w:cs="Arial"/>
        </w:rPr>
      </w:pPr>
    </w:p>
    <w:p w14:paraId="1BEBA372" w14:textId="77777777" w:rsidR="005D7ED3" w:rsidRPr="006E4D4B" w:rsidRDefault="005D7ED3" w:rsidP="005D7ED3">
      <w:pPr>
        <w:spacing w:before="0" w:after="0" w:line="240" w:lineRule="auto"/>
        <w:jc w:val="center"/>
        <w:rPr>
          <w:rFonts w:cs="Arial"/>
        </w:rPr>
      </w:pPr>
    </w:p>
    <w:p w14:paraId="39EA1698" w14:textId="77777777" w:rsidR="005D7ED3" w:rsidRPr="006E4D4B" w:rsidRDefault="005D7ED3" w:rsidP="005D7ED3">
      <w:pPr>
        <w:spacing w:before="0" w:after="0" w:line="240" w:lineRule="auto"/>
        <w:jc w:val="center"/>
        <w:rPr>
          <w:rFonts w:cs="Arial"/>
        </w:rPr>
      </w:pPr>
    </w:p>
    <w:p w14:paraId="64719850" w14:textId="77777777" w:rsidR="005D7ED3" w:rsidRDefault="005D7ED3" w:rsidP="005D7ED3">
      <w:pPr>
        <w:spacing w:before="0" w:after="0" w:line="240" w:lineRule="auto"/>
        <w:jc w:val="center"/>
        <w:rPr>
          <w:rFonts w:cs="Arial"/>
        </w:rPr>
      </w:pPr>
    </w:p>
    <w:p w14:paraId="74ED1FC2" w14:textId="77777777" w:rsidR="005D7ED3" w:rsidRDefault="005D7ED3" w:rsidP="005D7ED3">
      <w:pPr>
        <w:spacing w:before="0" w:after="0" w:line="240" w:lineRule="auto"/>
        <w:jc w:val="center"/>
        <w:rPr>
          <w:rFonts w:cs="Arial"/>
        </w:rPr>
      </w:pPr>
    </w:p>
    <w:p w14:paraId="47E8487E" w14:textId="77777777" w:rsidR="005D7ED3" w:rsidRPr="006E4D4B" w:rsidRDefault="005D7ED3" w:rsidP="005D7ED3">
      <w:pPr>
        <w:spacing w:before="0" w:after="0" w:line="240" w:lineRule="auto"/>
        <w:jc w:val="center"/>
        <w:rPr>
          <w:rFonts w:cs="Arial"/>
        </w:rPr>
      </w:pPr>
    </w:p>
    <w:p w14:paraId="3531DCB8" w14:textId="77777777" w:rsidR="005D7ED3" w:rsidRPr="006E4D4B" w:rsidRDefault="005D7ED3" w:rsidP="005D7ED3">
      <w:pPr>
        <w:spacing w:before="0" w:after="0" w:line="240" w:lineRule="auto"/>
        <w:jc w:val="center"/>
        <w:rPr>
          <w:rFonts w:cs="Arial"/>
        </w:rPr>
      </w:pPr>
    </w:p>
    <w:p w14:paraId="54ED5B9B" w14:textId="77777777" w:rsidR="005D7ED3" w:rsidRPr="006E4D4B" w:rsidRDefault="005D7ED3" w:rsidP="005D7ED3">
      <w:pPr>
        <w:spacing w:before="0" w:after="0" w:line="240" w:lineRule="auto"/>
        <w:jc w:val="center"/>
        <w:rPr>
          <w:rFonts w:cs="Arial"/>
        </w:rPr>
      </w:pPr>
    </w:p>
    <w:p w14:paraId="30E01E34" w14:textId="77777777" w:rsidR="005D7ED3" w:rsidRPr="006E4D4B" w:rsidRDefault="005D7ED3" w:rsidP="005D7ED3">
      <w:pPr>
        <w:spacing w:before="0" w:after="0" w:line="240" w:lineRule="auto"/>
        <w:jc w:val="center"/>
        <w:rPr>
          <w:rFonts w:cs="Arial"/>
        </w:rPr>
      </w:pPr>
    </w:p>
    <w:p w14:paraId="20F38304" w14:textId="77777777" w:rsidR="005D7ED3" w:rsidRPr="006E4D4B" w:rsidRDefault="005D7ED3" w:rsidP="005D7ED3">
      <w:pPr>
        <w:spacing w:before="0" w:after="0" w:line="240" w:lineRule="auto"/>
        <w:jc w:val="center"/>
        <w:rPr>
          <w:rFonts w:cs="Arial"/>
        </w:rPr>
      </w:pPr>
    </w:p>
    <w:p w14:paraId="38F5E6ED" w14:textId="77777777" w:rsidR="005D7ED3" w:rsidRPr="006E4D4B" w:rsidRDefault="005D7ED3" w:rsidP="005D7ED3">
      <w:pPr>
        <w:spacing w:before="0" w:after="0" w:line="240" w:lineRule="auto"/>
        <w:jc w:val="center"/>
        <w:rPr>
          <w:rFonts w:cs="Arial"/>
        </w:rPr>
      </w:pPr>
    </w:p>
    <w:p w14:paraId="4CA8EDF6" w14:textId="77777777" w:rsidR="005D7ED3" w:rsidRPr="006E4D4B" w:rsidRDefault="005D7ED3" w:rsidP="005D7ED3">
      <w:pPr>
        <w:spacing w:before="0" w:after="0" w:line="240" w:lineRule="auto"/>
        <w:jc w:val="center"/>
        <w:rPr>
          <w:rFonts w:cs="Arial"/>
        </w:rPr>
      </w:pPr>
    </w:p>
    <w:p w14:paraId="07BDC45F" w14:textId="77777777" w:rsidR="005D7ED3" w:rsidRPr="006E4D4B" w:rsidRDefault="005D7ED3" w:rsidP="005D7ED3">
      <w:pPr>
        <w:spacing w:before="0" w:after="0" w:line="240" w:lineRule="auto"/>
        <w:jc w:val="center"/>
        <w:rPr>
          <w:rFonts w:cs="Arial"/>
        </w:rPr>
      </w:pPr>
    </w:p>
    <w:p w14:paraId="1623275D" w14:textId="77777777" w:rsidR="005D7ED3" w:rsidRPr="006E4D4B" w:rsidRDefault="005D7ED3" w:rsidP="005D7ED3">
      <w:pPr>
        <w:spacing w:before="0" w:after="0" w:line="240" w:lineRule="auto"/>
        <w:jc w:val="center"/>
        <w:rPr>
          <w:rFonts w:cs="Arial"/>
        </w:rPr>
      </w:pPr>
    </w:p>
    <w:p w14:paraId="5DA9CCC3" w14:textId="77777777" w:rsidR="005D7ED3" w:rsidRPr="006E4D4B" w:rsidRDefault="005D7ED3" w:rsidP="005D7ED3">
      <w:pPr>
        <w:spacing w:before="0" w:after="0" w:line="240" w:lineRule="auto"/>
        <w:jc w:val="center"/>
        <w:rPr>
          <w:rFonts w:cs="Arial"/>
        </w:rPr>
      </w:pPr>
    </w:p>
    <w:p w14:paraId="56213499" w14:textId="77777777" w:rsidR="005D7ED3" w:rsidRPr="006E4D4B" w:rsidRDefault="005D7ED3" w:rsidP="005D7ED3">
      <w:pPr>
        <w:spacing w:before="0" w:after="0" w:line="240" w:lineRule="auto"/>
        <w:jc w:val="center"/>
        <w:rPr>
          <w:rFonts w:cs="Arial"/>
        </w:rPr>
      </w:pPr>
    </w:p>
    <w:p w14:paraId="52EBB0AA" w14:textId="77777777" w:rsidR="005D7ED3" w:rsidRPr="006E4D4B" w:rsidRDefault="005D7ED3" w:rsidP="005D7ED3">
      <w:pPr>
        <w:spacing w:before="0" w:after="0" w:line="240" w:lineRule="auto"/>
        <w:jc w:val="center"/>
        <w:rPr>
          <w:rFonts w:cs="Arial"/>
          <w:b/>
          <w:sz w:val="28"/>
        </w:rPr>
      </w:pPr>
      <w:r w:rsidRPr="006E4D4B">
        <w:rPr>
          <w:rFonts w:cs="Arial"/>
          <w:b/>
          <w:sz w:val="28"/>
        </w:rPr>
        <w:t>Assis/SP</w:t>
      </w:r>
    </w:p>
    <w:p w14:paraId="36E556DB" w14:textId="44E0AB45" w:rsidR="00045405" w:rsidRDefault="000D6419" w:rsidP="00045405">
      <w:pPr>
        <w:spacing w:before="0" w:after="0" w:line="240" w:lineRule="auto"/>
        <w:jc w:val="center"/>
        <w:rPr>
          <w:rFonts w:cs="Arial"/>
          <w:b/>
          <w:sz w:val="28"/>
        </w:rPr>
      </w:pPr>
      <w:r>
        <w:rPr>
          <w:rFonts w:cs="Arial"/>
          <w:b/>
          <w:sz w:val="28"/>
        </w:rPr>
        <w:t>2026</w:t>
      </w:r>
      <w:r w:rsidR="00045405">
        <w:rPr>
          <w:rFonts w:cs="Arial"/>
          <w:b/>
          <w:sz w:val="28"/>
        </w:rPr>
        <w:br w:type="page"/>
      </w:r>
    </w:p>
    <w:p w14:paraId="1741D505" w14:textId="77777777" w:rsidR="00263A17" w:rsidRDefault="00263A17" w:rsidP="00263A17">
      <w:pPr>
        <w:jc w:val="center"/>
      </w:pPr>
      <w:r w:rsidRPr="006E4D4B">
        <w:rPr>
          <w:rFonts w:cs="Arial"/>
          <w:noProof/>
          <w:sz w:val="4"/>
          <w:lang w:eastAsia="pt-BR"/>
        </w:rPr>
        <w:lastRenderedPageBreak/>
        <w:drawing>
          <wp:inline distT="0" distB="0" distL="0" distR="0" wp14:anchorId="77DF0807" wp14:editId="4243E26D">
            <wp:extent cx="5505450" cy="3619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450" cy="361950"/>
                    </a:xfrm>
                    <a:prstGeom prst="rect">
                      <a:avLst/>
                    </a:prstGeom>
                    <a:noFill/>
                    <a:ln>
                      <a:noFill/>
                    </a:ln>
                  </pic:spPr>
                </pic:pic>
              </a:graphicData>
            </a:graphic>
          </wp:inline>
        </w:drawing>
      </w:r>
    </w:p>
    <w:p w14:paraId="5395E2E7" w14:textId="77777777" w:rsidR="00263A17" w:rsidRPr="006E4D4B" w:rsidRDefault="00263A17" w:rsidP="00263A17">
      <w:pPr>
        <w:spacing w:before="0" w:after="0" w:line="240" w:lineRule="auto"/>
        <w:jc w:val="center"/>
        <w:rPr>
          <w:rFonts w:cs="Arial"/>
          <w:sz w:val="28"/>
        </w:rPr>
      </w:pPr>
    </w:p>
    <w:p w14:paraId="382E99B3" w14:textId="77777777" w:rsidR="00263A17" w:rsidRPr="006E4D4B" w:rsidRDefault="00263A17" w:rsidP="00263A17">
      <w:pPr>
        <w:spacing w:before="0" w:after="0" w:line="240" w:lineRule="auto"/>
        <w:jc w:val="center"/>
        <w:rPr>
          <w:rFonts w:cs="Arial"/>
          <w:sz w:val="28"/>
        </w:rPr>
      </w:pPr>
    </w:p>
    <w:p w14:paraId="6ECB4370" w14:textId="77777777" w:rsidR="00263A17" w:rsidRDefault="00263A17" w:rsidP="00263A17">
      <w:pPr>
        <w:spacing w:before="0" w:after="0" w:line="240" w:lineRule="auto"/>
        <w:jc w:val="center"/>
        <w:rPr>
          <w:rFonts w:cs="Arial"/>
          <w:sz w:val="28"/>
        </w:rPr>
      </w:pPr>
    </w:p>
    <w:p w14:paraId="06E7109C" w14:textId="77777777" w:rsidR="00263A17" w:rsidRPr="006E4D4B" w:rsidRDefault="00263A17" w:rsidP="00263A17">
      <w:pPr>
        <w:spacing w:before="0" w:after="0" w:line="240" w:lineRule="auto"/>
        <w:jc w:val="center"/>
        <w:rPr>
          <w:rFonts w:cs="Arial"/>
          <w:sz w:val="28"/>
        </w:rPr>
      </w:pPr>
    </w:p>
    <w:p w14:paraId="6974D9F5" w14:textId="77777777" w:rsidR="00263A17" w:rsidRPr="006E4D4B" w:rsidRDefault="00263A17" w:rsidP="00263A17">
      <w:pPr>
        <w:spacing w:before="0" w:after="0" w:line="240" w:lineRule="auto"/>
        <w:jc w:val="center"/>
        <w:rPr>
          <w:rFonts w:cs="Arial"/>
          <w:sz w:val="28"/>
        </w:rPr>
      </w:pPr>
    </w:p>
    <w:p w14:paraId="55FB69B9" w14:textId="77777777" w:rsidR="000D6419" w:rsidRPr="000D6419" w:rsidRDefault="000D6419" w:rsidP="000D6419">
      <w:pPr>
        <w:spacing w:before="0" w:after="0" w:line="240" w:lineRule="auto"/>
        <w:jc w:val="center"/>
        <w:rPr>
          <w:rFonts w:cs="Arial"/>
          <w:b/>
          <w:caps/>
          <w:sz w:val="28"/>
        </w:rPr>
      </w:pPr>
      <w:r w:rsidRPr="000D6419">
        <w:rPr>
          <w:rFonts w:cs="Arial"/>
          <w:b/>
          <w:caps/>
          <w:sz w:val="28"/>
        </w:rPr>
        <w:t>Yann Pereira Garcia</w:t>
      </w:r>
    </w:p>
    <w:p w14:paraId="4FFD7B94" w14:textId="77777777" w:rsidR="00263A17" w:rsidRPr="006E4D4B" w:rsidRDefault="00263A17" w:rsidP="00263A17">
      <w:pPr>
        <w:spacing w:before="0" w:after="0" w:line="240" w:lineRule="auto"/>
        <w:jc w:val="center"/>
        <w:rPr>
          <w:rFonts w:cs="Arial"/>
          <w:sz w:val="28"/>
        </w:rPr>
      </w:pPr>
    </w:p>
    <w:p w14:paraId="4A7AC4C4" w14:textId="77777777" w:rsidR="00263A17" w:rsidRPr="006E4D4B" w:rsidRDefault="00263A17" w:rsidP="00263A17">
      <w:pPr>
        <w:spacing w:before="0" w:after="0" w:line="240" w:lineRule="auto"/>
        <w:jc w:val="center"/>
        <w:rPr>
          <w:rFonts w:cs="Arial"/>
          <w:sz w:val="28"/>
        </w:rPr>
      </w:pPr>
    </w:p>
    <w:p w14:paraId="62DB7189" w14:textId="77777777" w:rsidR="00263A17" w:rsidRPr="006E4D4B" w:rsidRDefault="00263A17" w:rsidP="00263A17">
      <w:pPr>
        <w:spacing w:before="0" w:after="0" w:line="240" w:lineRule="auto"/>
        <w:jc w:val="center"/>
        <w:rPr>
          <w:rFonts w:cs="Arial"/>
          <w:sz w:val="28"/>
        </w:rPr>
      </w:pPr>
    </w:p>
    <w:p w14:paraId="179F88E9" w14:textId="77777777" w:rsidR="00263A17" w:rsidRPr="006E4D4B" w:rsidRDefault="00263A17" w:rsidP="00263A17">
      <w:pPr>
        <w:spacing w:before="0" w:after="0" w:line="240" w:lineRule="auto"/>
        <w:jc w:val="center"/>
        <w:rPr>
          <w:rFonts w:cs="Arial"/>
          <w:sz w:val="28"/>
        </w:rPr>
      </w:pPr>
    </w:p>
    <w:p w14:paraId="5E541AF3" w14:textId="77777777" w:rsidR="00263A17" w:rsidRPr="006E4D4B" w:rsidRDefault="00263A17" w:rsidP="00263A17">
      <w:pPr>
        <w:spacing w:before="0" w:after="0" w:line="240" w:lineRule="auto"/>
        <w:jc w:val="center"/>
        <w:rPr>
          <w:rFonts w:cs="Arial"/>
          <w:sz w:val="28"/>
        </w:rPr>
      </w:pPr>
    </w:p>
    <w:p w14:paraId="5B9AC0FB" w14:textId="77777777" w:rsidR="00263A17" w:rsidRPr="006E4D4B" w:rsidRDefault="00263A17" w:rsidP="00263A17">
      <w:pPr>
        <w:spacing w:before="0" w:after="0" w:line="240" w:lineRule="auto"/>
        <w:jc w:val="center"/>
        <w:rPr>
          <w:rFonts w:cs="Arial"/>
          <w:sz w:val="28"/>
        </w:rPr>
      </w:pPr>
    </w:p>
    <w:p w14:paraId="5AEA3BD1" w14:textId="77777777" w:rsidR="00263A17" w:rsidRDefault="00263A17" w:rsidP="00263A17">
      <w:pPr>
        <w:spacing w:before="0" w:after="0" w:line="240" w:lineRule="auto"/>
        <w:jc w:val="center"/>
        <w:rPr>
          <w:rFonts w:cs="Arial"/>
          <w:sz w:val="28"/>
        </w:rPr>
      </w:pPr>
    </w:p>
    <w:p w14:paraId="6705AA93" w14:textId="77777777" w:rsidR="00263A17" w:rsidRPr="006E4D4B" w:rsidRDefault="00263A17" w:rsidP="00263A17">
      <w:pPr>
        <w:spacing w:before="0" w:after="0" w:line="240" w:lineRule="auto"/>
        <w:jc w:val="center"/>
        <w:rPr>
          <w:rFonts w:cs="Arial"/>
          <w:sz w:val="28"/>
        </w:rPr>
      </w:pPr>
    </w:p>
    <w:p w14:paraId="5F6DA796" w14:textId="77777777" w:rsidR="00263A17" w:rsidRDefault="00263A17" w:rsidP="00263A17">
      <w:pPr>
        <w:spacing w:before="0" w:after="0" w:line="240" w:lineRule="auto"/>
        <w:jc w:val="center"/>
        <w:rPr>
          <w:rFonts w:cs="Arial"/>
          <w:sz w:val="28"/>
        </w:rPr>
      </w:pPr>
    </w:p>
    <w:p w14:paraId="0CC30BB3" w14:textId="77777777" w:rsidR="00263A17" w:rsidRPr="006E4D4B" w:rsidRDefault="00263A17" w:rsidP="00263A17">
      <w:pPr>
        <w:spacing w:before="0" w:after="0" w:line="240" w:lineRule="auto"/>
        <w:jc w:val="center"/>
        <w:rPr>
          <w:rFonts w:cs="Arial"/>
          <w:sz w:val="28"/>
        </w:rPr>
      </w:pPr>
    </w:p>
    <w:p w14:paraId="31A47C37" w14:textId="77777777" w:rsidR="00263A17" w:rsidRDefault="00263A17" w:rsidP="00263A17">
      <w:pPr>
        <w:spacing w:before="0" w:after="0" w:line="240" w:lineRule="auto"/>
        <w:jc w:val="center"/>
        <w:rPr>
          <w:rFonts w:cs="Arial"/>
          <w:sz w:val="28"/>
        </w:rPr>
      </w:pPr>
    </w:p>
    <w:p w14:paraId="0E3E0793" w14:textId="77777777" w:rsidR="00263A17" w:rsidRPr="006E4D4B" w:rsidRDefault="00263A17" w:rsidP="00263A17">
      <w:pPr>
        <w:spacing w:before="0" w:after="0" w:line="240" w:lineRule="auto"/>
        <w:jc w:val="center"/>
        <w:rPr>
          <w:rFonts w:cs="Arial"/>
          <w:sz w:val="28"/>
        </w:rPr>
      </w:pPr>
    </w:p>
    <w:p w14:paraId="7CB551B7" w14:textId="77777777" w:rsidR="00263A17" w:rsidRPr="006E4D4B" w:rsidRDefault="00263A17" w:rsidP="00263A17">
      <w:pPr>
        <w:spacing w:before="0" w:after="0" w:line="240" w:lineRule="auto"/>
        <w:jc w:val="center"/>
        <w:rPr>
          <w:rFonts w:cs="Arial"/>
          <w:sz w:val="28"/>
        </w:rPr>
      </w:pPr>
    </w:p>
    <w:p w14:paraId="530CC5FA" w14:textId="7C7D69E4" w:rsidR="00263A17" w:rsidRPr="00325D4E" w:rsidRDefault="003652C4" w:rsidP="00263A17">
      <w:pPr>
        <w:spacing w:before="0" w:after="0" w:line="240" w:lineRule="auto"/>
        <w:jc w:val="center"/>
        <w:rPr>
          <w:rFonts w:cs="Arial"/>
          <w:caps/>
          <w:sz w:val="28"/>
          <w:szCs w:val="28"/>
        </w:rPr>
      </w:pPr>
      <w:r w:rsidRPr="00325D4E">
        <w:rPr>
          <w:rFonts w:cs="Arial"/>
          <w:b/>
          <w:caps/>
          <w:sz w:val="28"/>
          <w:szCs w:val="28"/>
        </w:rPr>
        <w:t>Horizontes do Agro</w:t>
      </w:r>
      <w:r w:rsidR="00263A17" w:rsidRPr="00325D4E">
        <w:rPr>
          <w:rFonts w:cs="Arial"/>
          <w:b/>
          <w:caps/>
          <w:sz w:val="28"/>
          <w:szCs w:val="28"/>
        </w:rPr>
        <w:t xml:space="preserve">: </w:t>
      </w:r>
      <w:r w:rsidR="00C84DEC" w:rsidRPr="00325D4E">
        <w:rPr>
          <w:rFonts w:cs="Arial"/>
          <w:caps/>
          <w:sz w:val="28"/>
          <w:szCs w:val="28"/>
        </w:rPr>
        <w:t>Gestão</w:t>
      </w:r>
      <w:r w:rsidRPr="00325D4E">
        <w:rPr>
          <w:rFonts w:cs="Arial"/>
          <w:caps/>
          <w:sz w:val="28"/>
          <w:szCs w:val="28"/>
        </w:rPr>
        <w:t xml:space="preserve"> de Empresas</w:t>
      </w:r>
      <w:r w:rsidR="000D6419" w:rsidRPr="00325D4E">
        <w:rPr>
          <w:rFonts w:cs="Arial"/>
          <w:caps/>
          <w:sz w:val="28"/>
          <w:szCs w:val="28"/>
        </w:rPr>
        <w:t xml:space="preserve"> </w:t>
      </w:r>
      <w:r w:rsidR="00C84DEC" w:rsidRPr="00325D4E">
        <w:rPr>
          <w:rFonts w:cs="Arial"/>
          <w:caps/>
          <w:sz w:val="28"/>
          <w:szCs w:val="28"/>
        </w:rPr>
        <w:t xml:space="preserve">e </w:t>
      </w:r>
      <w:r w:rsidRPr="00325D4E">
        <w:rPr>
          <w:rFonts w:cs="Arial"/>
          <w:caps/>
          <w:sz w:val="28"/>
          <w:szCs w:val="28"/>
        </w:rPr>
        <w:t>Documentos</w:t>
      </w:r>
    </w:p>
    <w:p w14:paraId="24E0137D" w14:textId="7C76D336" w:rsidR="003652C4" w:rsidRPr="00325D4E" w:rsidRDefault="003652C4" w:rsidP="00263A17">
      <w:pPr>
        <w:spacing w:before="0" w:after="0" w:line="240" w:lineRule="auto"/>
        <w:jc w:val="center"/>
        <w:rPr>
          <w:rFonts w:cs="Arial"/>
          <w:caps/>
          <w:sz w:val="28"/>
          <w:szCs w:val="28"/>
        </w:rPr>
      </w:pPr>
      <w:r w:rsidRPr="00325D4E">
        <w:rPr>
          <w:rFonts w:cs="Arial"/>
          <w:caps/>
          <w:sz w:val="28"/>
          <w:szCs w:val="28"/>
        </w:rPr>
        <w:t>Desenvolvimento de um sistema para armazenamento de informações e gestão</w:t>
      </w:r>
    </w:p>
    <w:p w14:paraId="2C13E243" w14:textId="77777777" w:rsidR="00263A17" w:rsidRPr="006E4D4B" w:rsidRDefault="00263A17" w:rsidP="00263A17">
      <w:pPr>
        <w:spacing w:before="0" w:after="0" w:line="240" w:lineRule="auto"/>
        <w:jc w:val="center"/>
        <w:rPr>
          <w:rFonts w:cs="Arial"/>
        </w:rPr>
      </w:pPr>
    </w:p>
    <w:p w14:paraId="11DBE109" w14:textId="77777777" w:rsidR="00263A17" w:rsidRPr="006E4D4B" w:rsidRDefault="00263A17" w:rsidP="00263A17">
      <w:pPr>
        <w:spacing w:before="0" w:after="0" w:line="240" w:lineRule="auto"/>
        <w:jc w:val="center"/>
        <w:rPr>
          <w:rFonts w:cs="Arial"/>
        </w:rPr>
      </w:pPr>
    </w:p>
    <w:p w14:paraId="3B54CEB1" w14:textId="77777777" w:rsidR="00263A17" w:rsidRPr="006E4D4B" w:rsidRDefault="00263A17" w:rsidP="00263A17">
      <w:pPr>
        <w:spacing w:before="0" w:after="0" w:line="240" w:lineRule="auto"/>
        <w:jc w:val="center"/>
        <w:rPr>
          <w:rFonts w:cs="Arial"/>
        </w:rPr>
      </w:pPr>
    </w:p>
    <w:p w14:paraId="3F8A2D86" w14:textId="45D1D020" w:rsidR="00263A17" w:rsidRDefault="000D6419" w:rsidP="00263A17">
      <w:pPr>
        <w:autoSpaceDN w:val="0"/>
        <w:adjustRightInd w:val="0"/>
        <w:spacing w:before="0" w:after="0" w:line="240" w:lineRule="auto"/>
        <w:ind w:left="4536"/>
        <w:rPr>
          <w:rFonts w:cs="Arial"/>
          <w:color w:val="000000"/>
          <w:sz w:val="20"/>
          <w:szCs w:val="20"/>
          <w:lang w:eastAsia="pt-BR"/>
        </w:rPr>
      </w:pPr>
      <w:r w:rsidRPr="000D6419">
        <w:rPr>
          <w:rFonts w:cs="Arial"/>
          <w:color w:val="000000"/>
          <w:sz w:val="20"/>
          <w:szCs w:val="20"/>
          <w:lang w:eastAsia="pt-BR"/>
        </w:rPr>
        <w:t>Projeto de pesquisa apresentado ao curso de</w:t>
      </w:r>
      <w:commentRangeStart w:id="0"/>
      <w:commentRangeEnd w:id="0"/>
      <w:r w:rsidRPr="000D6419">
        <w:rPr>
          <w:rStyle w:val="Refdecomentrio"/>
          <w:rFonts w:cs="Arial"/>
          <w:color w:val="000000"/>
          <w:sz w:val="20"/>
          <w:szCs w:val="20"/>
          <w:lang w:eastAsia="pt-BR"/>
        </w:rPr>
        <w:commentReference w:id="0"/>
      </w:r>
      <w:r w:rsidRPr="000D6419">
        <w:rPr>
          <w:rFonts w:cs="Arial"/>
          <w:color w:val="000000"/>
          <w:sz w:val="20"/>
          <w:szCs w:val="20"/>
          <w:lang w:eastAsia="pt-BR"/>
        </w:rPr>
        <w:t xml:space="preserve"> Análise e Desenvolvimento de Sistemas do Instituto Municipal de Ensino Superior de Assis – IMESA e a Fundação Educacional do Município de Assis – FEMA, como requisito parcial à obtenção do Certificado de Conclusão</w:t>
      </w:r>
      <w:r w:rsidR="00263A17">
        <w:rPr>
          <w:rFonts w:cs="Arial"/>
          <w:color w:val="000000"/>
          <w:sz w:val="20"/>
          <w:szCs w:val="20"/>
          <w:lang w:eastAsia="pt-BR"/>
        </w:rPr>
        <w:t>.</w:t>
      </w:r>
    </w:p>
    <w:p w14:paraId="330143A0" w14:textId="77777777" w:rsidR="00263A17" w:rsidRDefault="00263A17" w:rsidP="00263A17">
      <w:pPr>
        <w:autoSpaceDN w:val="0"/>
        <w:adjustRightInd w:val="0"/>
        <w:spacing w:before="0" w:after="0" w:line="240" w:lineRule="auto"/>
        <w:ind w:left="4536"/>
        <w:rPr>
          <w:rFonts w:cs="Arial"/>
          <w:color w:val="000000"/>
          <w:sz w:val="20"/>
          <w:szCs w:val="20"/>
          <w:lang w:eastAsia="pt-BR"/>
        </w:rPr>
      </w:pPr>
    </w:p>
    <w:p w14:paraId="528C11B6" w14:textId="57B801D4" w:rsidR="00263A17" w:rsidRDefault="00263A17" w:rsidP="00263A17">
      <w:pPr>
        <w:autoSpaceDN w:val="0"/>
        <w:adjustRightInd w:val="0"/>
        <w:spacing w:before="0" w:after="0" w:line="240" w:lineRule="auto"/>
        <w:ind w:left="4536"/>
        <w:rPr>
          <w:rFonts w:cs="Arial"/>
          <w:b/>
          <w:bCs/>
          <w:color w:val="000000"/>
          <w:sz w:val="20"/>
          <w:szCs w:val="20"/>
          <w:lang w:eastAsia="pt-BR"/>
        </w:rPr>
      </w:pPr>
      <w:r>
        <w:rPr>
          <w:rFonts w:cs="Arial"/>
          <w:b/>
          <w:bCs/>
          <w:color w:val="000000"/>
          <w:sz w:val="20"/>
          <w:szCs w:val="20"/>
          <w:lang w:eastAsia="pt-BR"/>
        </w:rPr>
        <w:t>Orientando(a):</w:t>
      </w:r>
      <w:r w:rsidR="000D6419">
        <w:rPr>
          <w:rFonts w:cs="Arial"/>
          <w:b/>
          <w:bCs/>
          <w:color w:val="000000"/>
          <w:sz w:val="20"/>
          <w:szCs w:val="20"/>
          <w:lang w:eastAsia="pt-BR"/>
        </w:rPr>
        <w:t xml:space="preserve"> Yann Pereira Garcia</w:t>
      </w:r>
    </w:p>
    <w:p w14:paraId="629062FC" w14:textId="01041D04" w:rsidR="00263A17" w:rsidRPr="00815B04" w:rsidRDefault="00263A17" w:rsidP="00263A17">
      <w:pPr>
        <w:autoSpaceDN w:val="0"/>
        <w:adjustRightInd w:val="0"/>
        <w:spacing w:before="0" w:after="0" w:line="240" w:lineRule="auto"/>
        <w:ind w:left="4536"/>
        <w:rPr>
          <w:rFonts w:cs="Arial"/>
          <w:b/>
          <w:bCs/>
          <w:color w:val="000000"/>
          <w:sz w:val="20"/>
          <w:szCs w:val="20"/>
          <w:lang w:eastAsia="pt-BR"/>
        </w:rPr>
      </w:pPr>
      <w:r>
        <w:rPr>
          <w:rFonts w:cs="Arial"/>
          <w:b/>
          <w:bCs/>
          <w:color w:val="000000"/>
          <w:sz w:val="20"/>
          <w:szCs w:val="20"/>
          <w:lang w:eastAsia="pt-BR"/>
        </w:rPr>
        <w:t>Orientador(a):</w:t>
      </w:r>
      <w:r w:rsidR="000D6419">
        <w:rPr>
          <w:rFonts w:cs="Arial"/>
          <w:b/>
          <w:bCs/>
          <w:color w:val="000000"/>
          <w:sz w:val="20"/>
          <w:szCs w:val="20"/>
          <w:lang w:eastAsia="pt-BR"/>
        </w:rPr>
        <w:t xml:space="preserve"> </w:t>
      </w:r>
      <w:r w:rsidR="00A5072E">
        <w:rPr>
          <w:rFonts w:cs="Arial"/>
          <w:b/>
          <w:bCs/>
          <w:color w:val="000000"/>
          <w:sz w:val="20"/>
          <w:szCs w:val="20"/>
          <w:lang w:eastAsia="pt-BR"/>
        </w:rPr>
        <w:t xml:space="preserve">Prof </w:t>
      </w:r>
      <w:r w:rsidR="000D6419">
        <w:rPr>
          <w:rFonts w:cs="Arial"/>
          <w:b/>
          <w:bCs/>
          <w:color w:val="000000"/>
          <w:sz w:val="20"/>
          <w:szCs w:val="20"/>
          <w:lang w:eastAsia="pt-BR"/>
        </w:rPr>
        <w:t>Douglas Sanches Cunha</w:t>
      </w:r>
    </w:p>
    <w:p w14:paraId="58323EA7" w14:textId="77777777" w:rsidR="00263A17" w:rsidRPr="006E4D4B" w:rsidRDefault="00263A17" w:rsidP="00263A17">
      <w:pPr>
        <w:spacing w:before="0" w:after="0" w:line="240" w:lineRule="auto"/>
        <w:jc w:val="center"/>
        <w:rPr>
          <w:rFonts w:cs="Arial"/>
        </w:rPr>
      </w:pPr>
    </w:p>
    <w:p w14:paraId="1A9A7618" w14:textId="77777777" w:rsidR="00263A17" w:rsidRPr="006E4D4B" w:rsidRDefault="00263A17" w:rsidP="00263A17">
      <w:pPr>
        <w:spacing w:before="0" w:after="0" w:line="240" w:lineRule="auto"/>
        <w:jc w:val="center"/>
        <w:rPr>
          <w:rFonts w:cs="Arial"/>
        </w:rPr>
      </w:pPr>
    </w:p>
    <w:p w14:paraId="32B14000" w14:textId="77777777" w:rsidR="00263A17" w:rsidRPr="006E4D4B" w:rsidRDefault="00263A17" w:rsidP="00263A17">
      <w:pPr>
        <w:spacing w:before="0" w:after="0" w:line="240" w:lineRule="auto"/>
        <w:jc w:val="center"/>
        <w:rPr>
          <w:rFonts w:cs="Arial"/>
        </w:rPr>
      </w:pPr>
    </w:p>
    <w:p w14:paraId="54F10C33" w14:textId="77777777" w:rsidR="00263A17" w:rsidRPr="006E4D4B" w:rsidRDefault="00263A17" w:rsidP="00263A17">
      <w:pPr>
        <w:spacing w:before="0" w:after="0" w:line="240" w:lineRule="auto"/>
        <w:jc w:val="center"/>
        <w:rPr>
          <w:rFonts w:cs="Arial"/>
        </w:rPr>
      </w:pPr>
    </w:p>
    <w:p w14:paraId="6306AFE5" w14:textId="77777777" w:rsidR="00263A17" w:rsidRDefault="00263A17" w:rsidP="00263A17">
      <w:pPr>
        <w:spacing w:before="0" w:after="0" w:line="240" w:lineRule="auto"/>
        <w:jc w:val="center"/>
        <w:rPr>
          <w:rFonts w:cs="Arial"/>
        </w:rPr>
      </w:pPr>
    </w:p>
    <w:p w14:paraId="1296CB12" w14:textId="77777777" w:rsidR="00263A17" w:rsidRPr="006E4D4B" w:rsidRDefault="00263A17" w:rsidP="00263A17">
      <w:pPr>
        <w:spacing w:before="0" w:after="0" w:line="240" w:lineRule="auto"/>
        <w:jc w:val="center"/>
        <w:rPr>
          <w:rFonts w:cs="Arial"/>
        </w:rPr>
      </w:pPr>
    </w:p>
    <w:p w14:paraId="3DF93413" w14:textId="77777777" w:rsidR="00263A17" w:rsidRPr="006E4D4B" w:rsidRDefault="00263A17" w:rsidP="00263A17">
      <w:pPr>
        <w:spacing w:before="0" w:after="0" w:line="240" w:lineRule="auto"/>
        <w:jc w:val="center"/>
        <w:rPr>
          <w:rFonts w:cs="Arial"/>
        </w:rPr>
      </w:pPr>
    </w:p>
    <w:p w14:paraId="1C4FA222" w14:textId="77777777" w:rsidR="00263A17" w:rsidRPr="006E4D4B" w:rsidRDefault="00263A17" w:rsidP="00263A17">
      <w:pPr>
        <w:spacing w:before="0" w:after="0" w:line="240" w:lineRule="auto"/>
        <w:jc w:val="center"/>
        <w:rPr>
          <w:rFonts w:cs="Arial"/>
        </w:rPr>
      </w:pPr>
    </w:p>
    <w:p w14:paraId="360BB50A" w14:textId="77777777" w:rsidR="00263A17" w:rsidRPr="006E4D4B" w:rsidRDefault="00263A17" w:rsidP="00263A17">
      <w:pPr>
        <w:spacing w:before="0" w:after="0" w:line="240" w:lineRule="auto"/>
        <w:jc w:val="center"/>
        <w:rPr>
          <w:rFonts w:cs="Arial"/>
        </w:rPr>
      </w:pPr>
    </w:p>
    <w:p w14:paraId="7A2D0D6E" w14:textId="77777777" w:rsidR="00263A17" w:rsidRPr="006E4D4B" w:rsidRDefault="00263A17" w:rsidP="00263A17">
      <w:pPr>
        <w:spacing w:before="0" w:after="0" w:line="240" w:lineRule="auto"/>
        <w:jc w:val="center"/>
        <w:rPr>
          <w:rFonts w:cs="Arial"/>
        </w:rPr>
      </w:pPr>
    </w:p>
    <w:p w14:paraId="2D693C22" w14:textId="77777777" w:rsidR="00263A17" w:rsidRPr="006E4D4B" w:rsidRDefault="00263A17" w:rsidP="00263A17">
      <w:pPr>
        <w:spacing w:before="0" w:after="0" w:line="240" w:lineRule="auto"/>
        <w:jc w:val="center"/>
        <w:rPr>
          <w:rFonts w:cs="Arial"/>
          <w:b/>
          <w:sz w:val="28"/>
        </w:rPr>
      </w:pPr>
      <w:r w:rsidRPr="006E4D4B">
        <w:rPr>
          <w:rFonts w:cs="Arial"/>
          <w:b/>
          <w:sz w:val="28"/>
        </w:rPr>
        <w:t>Assis/SP</w:t>
      </w:r>
    </w:p>
    <w:p w14:paraId="3934B1E7" w14:textId="73E55C20" w:rsidR="00263A17" w:rsidRDefault="000D6419" w:rsidP="00263A17">
      <w:pPr>
        <w:spacing w:before="0" w:after="0" w:line="240" w:lineRule="auto"/>
        <w:jc w:val="center"/>
        <w:rPr>
          <w:rFonts w:cs="Arial"/>
          <w:b/>
          <w:sz w:val="28"/>
        </w:rPr>
      </w:pPr>
      <w:r>
        <w:rPr>
          <w:rFonts w:cs="Arial"/>
          <w:b/>
          <w:sz w:val="28"/>
        </w:rPr>
        <w:t>2026</w:t>
      </w:r>
      <w:r w:rsidR="00263A17">
        <w:rPr>
          <w:rFonts w:cs="Arial"/>
          <w:b/>
          <w:sz w:val="28"/>
        </w:rPr>
        <w:br w:type="page"/>
      </w:r>
    </w:p>
    <w:p w14:paraId="3599C4AF" w14:textId="77777777" w:rsidR="002E68D8" w:rsidRDefault="00A071AF">
      <w:pPr>
        <w:spacing w:before="0" w:after="160" w:line="259" w:lineRule="auto"/>
        <w:jc w:val="left"/>
        <w:rPr>
          <w:rFonts w:cs="Arial"/>
          <w:b/>
          <w:sz w:val="28"/>
        </w:rPr>
      </w:pPr>
      <w:r>
        <w:rPr>
          <w:rFonts w:cs="Arial"/>
          <w:b/>
          <w:noProof/>
          <w:sz w:val="28"/>
          <w:lang w:eastAsia="pt-BR"/>
        </w:rPr>
        <w:lastRenderedPageBreak/>
        <mc:AlternateContent>
          <mc:Choice Requires="wps">
            <w:drawing>
              <wp:anchor distT="0" distB="0" distL="114300" distR="114300" simplePos="0" relativeHeight="251658240" behindDoc="0" locked="0" layoutInCell="1" allowOverlap="1" wp14:anchorId="415244CB" wp14:editId="0C25E762">
                <wp:simplePos x="0" y="0"/>
                <wp:positionH relativeFrom="margin">
                  <wp:align>center</wp:align>
                </wp:positionH>
                <wp:positionV relativeFrom="margin">
                  <wp:align>bottom</wp:align>
                </wp:positionV>
                <wp:extent cx="5210810" cy="2552065"/>
                <wp:effectExtent l="0" t="0" r="0" b="635"/>
                <wp:wrapSquare wrapText="bothSides"/>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810" cy="255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3"/>
                            </w:tblGrid>
                            <w:tr w:rsidR="00A071AF" w:rsidRPr="00A071AF" w14:paraId="3609E779" w14:textId="77777777" w:rsidTr="00E64E6F">
                              <w:trPr>
                                <w:trHeight w:val="420"/>
                              </w:trPr>
                              <w:tc>
                                <w:tcPr>
                                  <w:tcW w:w="8188" w:type="dxa"/>
                                  <w:tcBorders>
                                    <w:top w:val="nil"/>
                                    <w:left w:val="nil"/>
                                    <w:bottom w:val="single" w:sz="4" w:space="0" w:color="auto"/>
                                    <w:right w:val="nil"/>
                                  </w:tcBorders>
                                  <w:vAlign w:val="center"/>
                                </w:tcPr>
                                <w:p w14:paraId="7CC53EDF" w14:textId="77777777" w:rsidR="00A071AF" w:rsidRPr="00A071AF" w:rsidRDefault="00A071AF" w:rsidP="00A071AF">
                                  <w:pPr>
                                    <w:spacing w:before="0" w:after="0" w:line="240" w:lineRule="auto"/>
                                    <w:jc w:val="center"/>
                                    <w:rPr>
                                      <w:rFonts w:cs="Arial"/>
                                      <w:sz w:val="20"/>
                                      <w:szCs w:val="20"/>
                                    </w:rPr>
                                  </w:pPr>
                                  <w:r w:rsidRPr="00A071AF">
                                    <w:rPr>
                                      <w:rFonts w:cs="Arial"/>
                                      <w:sz w:val="20"/>
                                      <w:szCs w:val="20"/>
                                    </w:rPr>
                                    <w:t>FICHA CATALOGRÁFICA</w:t>
                                  </w:r>
                                </w:p>
                              </w:tc>
                            </w:tr>
                            <w:tr w:rsidR="00A071AF" w:rsidRPr="00A071AF" w14:paraId="2A6572F7" w14:textId="77777777" w:rsidTr="00E64E6F">
                              <w:trPr>
                                <w:trHeight w:val="3260"/>
                              </w:trPr>
                              <w:tc>
                                <w:tcPr>
                                  <w:tcW w:w="8188" w:type="dxa"/>
                                  <w:tcBorders>
                                    <w:top w:val="single" w:sz="4" w:space="0" w:color="auto"/>
                                  </w:tcBorders>
                                  <w:vAlign w:val="center"/>
                                </w:tcPr>
                                <w:p w14:paraId="3501ED8A" w14:textId="14EC7750" w:rsidR="00A071AF" w:rsidRPr="00A071AF" w:rsidRDefault="000D6419" w:rsidP="00A071AF">
                                  <w:pPr>
                                    <w:spacing w:before="0" w:after="0" w:line="240" w:lineRule="auto"/>
                                    <w:rPr>
                                      <w:rFonts w:cs="Arial"/>
                                      <w:sz w:val="20"/>
                                      <w:szCs w:val="20"/>
                                    </w:rPr>
                                  </w:pPr>
                                  <w:r>
                                    <w:rPr>
                                      <w:rFonts w:cs="Arial"/>
                                      <w:sz w:val="20"/>
                                      <w:szCs w:val="20"/>
                                    </w:rPr>
                                    <w:t>PEREIRA GARCIA</w:t>
                                  </w:r>
                                  <w:r w:rsidR="00F019E2">
                                    <w:rPr>
                                      <w:rFonts w:cs="Arial"/>
                                      <w:sz w:val="20"/>
                                      <w:szCs w:val="20"/>
                                    </w:rPr>
                                    <w:t xml:space="preserve">, </w:t>
                                  </w:r>
                                  <w:r>
                                    <w:rPr>
                                      <w:rFonts w:cs="Arial"/>
                                      <w:sz w:val="20"/>
                                      <w:szCs w:val="20"/>
                                    </w:rPr>
                                    <w:t>Yann</w:t>
                                  </w:r>
                                  <w:r w:rsidR="00F019E2">
                                    <w:rPr>
                                      <w:rFonts w:cs="Arial"/>
                                      <w:sz w:val="20"/>
                                      <w:szCs w:val="20"/>
                                    </w:rPr>
                                    <w:t>.</w:t>
                                  </w:r>
                                </w:p>
                                <w:p w14:paraId="2602A625" w14:textId="24415EA0" w:rsidR="00A071AF" w:rsidRPr="00A071AF" w:rsidRDefault="00A071AF" w:rsidP="00A071AF">
                                  <w:pPr>
                                    <w:spacing w:before="0" w:after="0" w:line="240" w:lineRule="auto"/>
                                    <w:rPr>
                                      <w:rFonts w:cs="Arial"/>
                                      <w:sz w:val="20"/>
                                      <w:szCs w:val="20"/>
                                    </w:rPr>
                                  </w:pPr>
                                  <w:r w:rsidRPr="00A071AF">
                                    <w:rPr>
                                      <w:rFonts w:cs="Arial"/>
                                      <w:sz w:val="20"/>
                                      <w:szCs w:val="20"/>
                                    </w:rPr>
                                    <w:t xml:space="preserve">      </w:t>
                                  </w:r>
                                  <w:r w:rsidR="003652C4">
                                    <w:rPr>
                                      <w:rFonts w:cs="Arial"/>
                                      <w:b/>
                                      <w:sz w:val="20"/>
                                      <w:szCs w:val="20"/>
                                    </w:rPr>
                                    <w:t>Horizontes do Agro</w:t>
                                  </w:r>
                                  <w:r w:rsidR="000D6419">
                                    <w:rPr>
                                      <w:rFonts w:cs="Arial"/>
                                      <w:b/>
                                      <w:sz w:val="20"/>
                                      <w:szCs w:val="20"/>
                                    </w:rPr>
                                    <w:t xml:space="preserve">: </w:t>
                                  </w:r>
                                  <w:r w:rsidR="003652C4">
                                    <w:rPr>
                                      <w:rFonts w:cs="Arial"/>
                                      <w:bCs/>
                                      <w:sz w:val="20"/>
                                      <w:szCs w:val="20"/>
                                    </w:rPr>
                                    <w:t>Gestão de empresas e documentos</w:t>
                                  </w:r>
                                  <w:r w:rsidR="00F019E2">
                                    <w:rPr>
                                      <w:rFonts w:cs="Arial"/>
                                      <w:sz w:val="20"/>
                                      <w:szCs w:val="20"/>
                                    </w:rPr>
                                    <w:t xml:space="preserve"> / </w:t>
                                  </w:r>
                                  <w:r w:rsidR="000D6419">
                                    <w:rPr>
                                      <w:rFonts w:cs="Arial"/>
                                      <w:sz w:val="20"/>
                                      <w:szCs w:val="20"/>
                                    </w:rPr>
                                    <w:t>Yann Pereira Garcia</w:t>
                                  </w:r>
                                  <w:r w:rsidR="00F019E2">
                                    <w:rPr>
                                      <w:rFonts w:cs="Arial"/>
                                      <w:sz w:val="20"/>
                                      <w:szCs w:val="20"/>
                                    </w:rPr>
                                    <w:t>.</w:t>
                                  </w:r>
                                  <w:r w:rsidRPr="00A071AF">
                                    <w:rPr>
                                      <w:rFonts w:cs="Arial"/>
                                      <w:sz w:val="20"/>
                                      <w:szCs w:val="20"/>
                                    </w:rPr>
                                    <w:t xml:space="preserve"> Fundação Educacional do Municí</w:t>
                                  </w:r>
                                  <w:r w:rsidR="00F019E2">
                                    <w:rPr>
                                      <w:rFonts w:cs="Arial"/>
                                      <w:sz w:val="20"/>
                                      <w:szCs w:val="20"/>
                                    </w:rPr>
                                    <w:t xml:space="preserve">pio de Assis –FEMA – Assis, </w:t>
                                  </w:r>
                                  <w:r w:rsidR="000D6419">
                                    <w:rPr>
                                      <w:rFonts w:cs="Arial"/>
                                      <w:sz w:val="20"/>
                                      <w:szCs w:val="20"/>
                                    </w:rPr>
                                    <w:t>2026</w:t>
                                  </w:r>
                                  <w:r w:rsidRPr="00A071AF">
                                    <w:rPr>
                                      <w:rFonts w:cs="Arial"/>
                                      <w:sz w:val="20"/>
                                      <w:szCs w:val="20"/>
                                    </w:rPr>
                                    <w:t>.</w:t>
                                  </w:r>
                                </w:p>
                                <w:p w14:paraId="4EAC9934" w14:textId="77777777" w:rsidR="00A071AF" w:rsidRPr="00A071AF" w:rsidRDefault="00A071AF" w:rsidP="00A071AF">
                                  <w:pPr>
                                    <w:spacing w:before="0" w:after="0" w:line="240" w:lineRule="auto"/>
                                    <w:rPr>
                                      <w:rFonts w:cs="Arial"/>
                                      <w:sz w:val="20"/>
                                      <w:szCs w:val="20"/>
                                    </w:rPr>
                                  </w:pPr>
                                  <w:r w:rsidRPr="00A071AF">
                                    <w:rPr>
                                      <w:rFonts w:cs="Arial"/>
                                      <w:sz w:val="20"/>
                                      <w:szCs w:val="20"/>
                                    </w:rPr>
                                    <w:t xml:space="preserve">      </w:t>
                                  </w:r>
                                  <w:r w:rsidR="00F019E2">
                                    <w:rPr>
                                      <w:rFonts w:cs="Arial"/>
                                      <w:sz w:val="20"/>
                                      <w:szCs w:val="20"/>
                                    </w:rPr>
                                    <w:t>Número de páginas</w:t>
                                  </w:r>
                                  <w:r w:rsidRPr="00A071AF">
                                    <w:rPr>
                                      <w:rFonts w:cs="Arial"/>
                                      <w:sz w:val="20"/>
                                      <w:szCs w:val="20"/>
                                    </w:rPr>
                                    <w:t>.</w:t>
                                  </w:r>
                                </w:p>
                                <w:p w14:paraId="4E7E4FD5" w14:textId="77777777" w:rsidR="00A071AF" w:rsidRPr="00A071AF" w:rsidRDefault="00A071AF" w:rsidP="00A071AF">
                                  <w:pPr>
                                    <w:spacing w:before="0" w:after="0" w:line="240" w:lineRule="auto"/>
                                    <w:rPr>
                                      <w:rFonts w:cs="Arial"/>
                                      <w:sz w:val="20"/>
                                      <w:szCs w:val="20"/>
                                    </w:rPr>
                                  </w:pPr>
                                </w:p>
                                <w:p w14:paraId="5EC98674" w14:textId="0104E2D9" w:rsidR="00A071AF" w:rsidRPr="00A071AF" w:rsidRDefault="00A071AF" w:rsidP="00A071AF">
                                  <w:pPr>
                                    <w:spacing w:before="0" w:after="0" w:line="240" w:lineRule="auto"/>
                                    <w:rPr>
                                      <w:rFonts w:cs="Arial"/>
                                      <w:sz w:val="20"/>
                                      <w:szCs w:val="20"/>
                                    </w:rPr>
                                  </w:pPr>
                                  <w:r w:rsidRPr="00A071AF">
                                    <w:rPr>
                                      <w:rFonts w:cs="Arial"/>
                                      <w:sz w:val="20"/>
                                      <w:szCs w:val="20"/>
                                    </w:rPr>
                                    <w:t xml:space="preserve">      1.</w:t>
                                  </w:r>
                                  <w:r w:rsidR="00F019E2">
                                    <w:rPr>
                                      <w:rFonts w:cs="Arial"/>
                                      <w:sz w:val="20"/>
                                      <w:szCs w:val="20"/>
                                    </w:rPr>
                                    <w:t xml:space="preserve"> </w:t>
                                  </w:r>
                                  <w:r w:rsidR="00A5072E" w:rsidRPr="00A5072E">
                                    <w:rPr>
                                      <w:rFonts w:cs="Arial"/>
                                      <w:bCs/>
                                      <w:sz w:val="20"/>
                                      <w:szCs w:val="20"/>
                                    </w:rPr>
                                    <w:t>Gestão documental.</w:t>
                                  </w:r>
                                  <w:r w:rsidR="00F019E2">
                                    <w:rPr>
                                      <w:rFonts w:cs="Arial"/>
                                      <w:sz w:val="20"/>
                                      <w:szCs w:val="20"/>
                                    </w:rPr>
                                    <w:t xml:space="preserve"> 2. </w:t>
                                  </w:r>
                                  <w:r w:rsidR="00A5072E" w:rsidRPr="00A5072E">
                                    <w:rPr>
                                      <w:rFonts w:cs="Arial"/>
                                      <w:bCs/>
                                      <w:sz w:val="20"/>
                                      <w:szCs w:val="20"/>
                                    </w:rPr>
                                    <w:t>Agronegócio</w:t>
                                  </w:r>
                                  <w:r w:rsidR="00F019E2">
                                    <w:rPr>
                                      <w:rFonts w:cs="Arial"/>
                                      <w:sz w:val="20"/>
                                      <w:szCs w:val="20"/>
                                    </w:rPr>
                                    <w:t>.</w:t>
                                  </w:r>
                                  <w:r w:rsidR="00A5072E">
                                    <w:rPr>
                                      <w:rFonts w:cs="Arial"/>
                                      <w:sz w:val="20"/>
                                      <w:szCs w:val="20"/>
                                    </w:rPr>
                                    <w:t xml:space="preserve"> 3. </w:t>
                                  </w:r>
                                  <w:r w:rsidR="00A5072E" w:rsidRPr="00A5072E">
                                    <w:rPr>
                                      <w:rFonts w:cs="Arial"/>
                                      <w:bCs/>
                                      <w:sz w:val="20"/>
                                      <w:szCs w:val="20"/>
                                    </w:rPr>
                                    <w:t>Desenvolvimento web</w:t>
                                  </w:r>
                                  <w:r w:rsidR="00A5072E">
                                    <w:rPr>
                                      <w:rFonts w:cs="Arial"/>
                                      <w:bCs/>
                                      <w:sz w:val="20"/>
                                      <w:szCs w:val="20"/>
                                    </w:rPr>
                                    <w:t>.</w:t>
                                  </w:r>
                                </w:p>
                                <w:p w14:paraId="7437F571" w14:textId="77777777" w:rsidR="00A071AF" w:rsidRPr="00A071AF" w:rsidRDefault="00A071AF" w:rsidP="00A071AF">
                                  <w:pPr>
                                    <w:spacing w:before="0" w:after="0" w:line="240" w:lineRule="auto"/>
                                    <w:rPr>
                                      <w:rFonts w:cs="Arial"/>
                                      <w:sz w:val="20"/>
                                      <w:szCs w:val="20"/>
                                    </w:rPr>
                                  </w:pPr>
                                </w:p>
                                <w:p w14:paraId="21CFE012" w14:textId="77777777" w:rsidR="00A071AF" w:rsidRPr="00A071AF" w:rsidRDefault="00A071AF" w:rsidP="00A071AF">
                                  <w:pPr>
                                    <w:spacing w:before="0" w:after="0" w:line="240" w:lineRule="auto"/>
                                    <w:rPr>
                                      <w:rFonts w:cs="Arial"/>
                                      <w:sz w:val="20"/>
                                      <w:szCs w:val="20"/>
                                    </w:rPr>
                                  </w:pPr>
                                </w:p>
                                <w:p w14:paraId="3ED3DB4B" w14:textId="77777777" w:rsidR="00A071AF" w:rsidRPr="00A071AF" w:rsidRDefault="00F019E2" w:rsidP="00A071AF">
                                  <w:pPr>
                                    <w:spacing w:before="0" w:after="0" w:line="240" w:lineRule="auto"/>
                                    <w:ind w:left="5672"/>
                                    <w:rPr>
                                      <w:rFonts w:cs="Arial"/>
                                      <w:sz w:val="20"/>
                                      <w:szCs w:val="20"/>
                                    </w:rPr>
                                  </w:pPr>
                                  <w:r>
                                    <w:rPr>
                                      <w:rFonts w:cs="Arial"/>
                                      <w:sz w:val="20"/>
                                      <w:szCs w:val="20"/>
                                    </w:rPr>
                                    <w:t xml:space="preserve">CDD: </w:t>
                                  </w:r>
                                </w:p>
                                <w:p w14:paraId="6090B465" w14:textId="77777777" w:rsidR="00A071AF" w:rsidRPr="00A071AF" w:rsidRDefault="00A071AF" w:rsidP="00A071AF">
                                  <w:pPr>
                                    <w:spacing w:before="0" w:after="0" w:line="240" w:lineRule="auto"/>
                                    <w:ind w:left="5672"/>
                                    <w:rPr>
                                      <w:rFonts w:cs="Arial"/>
                                      <w:sz w:val="20"/>
                                      <w:szCs w:val="20"/>
                                    </w:rPr>
                                  </w:pPr>
                                  <w:r w:rsidRPr="00A071AF">
                                    <w:rPr>
                                      <w:rFonts w:cs="Arial"/>
                                      <w:sz w:val="20"/>
                                      <w:szCs w:val="20"/>
                                    </w:rPr>
                                    <w:t>Biblioteca da FEMA</w:t>
                                  </w:r>
                                </w:p>
                              </w:tc>
                            </w:tr>
                          </w:tbl>
                          <w:p w14:paraId="10F83344" w14:textId="77777777" w:rsidR="00A071AF" w:rsidRPr="00A071AF" w:rsidRDefault="00A071AF" w:rsidP="00A071AF">
                            <w:pPr>
                              <w:spacing w:before="0" w:after="0" w:line="240" w:lineRule="auto"/>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5244CB" id="_x0000_t202" coordsize="21600,21600" o:spt="202" path="m,l,21600r21600,l21600,xe">
                <v:stroke joinstyle="miter"/>
                <v:path gradientshapeok="t" o:connecttype="rect"/>
              </v:shapetype>
              <v:shape id="Caixa de texto 3" o:spid="_x0000_s1026" type="#_x0000_t202" style="position:absolute;margin-left:0;margin-top:0;width:410.3pt;height:200.9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" filled="f"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3"/>
                      </w:tblGrid>
                      <w:tr w:rsidR="00A071AF" w:rsidRPr="00A071AF" w14:paraId="3609E779" w14:textId="77777777" w:rsidTr="00E64E6F">
                        <w:trPr>
                          <w:trHeight w:val="420"/>
                        </w:trPr>
                        <w:tc>
                          <w:tcPr>
                            <w:tcW w:w="8188" w:type="dxa"/>
                            <w:tcBorders>
                              <w:top w:val="nil"/>
                              <w:left w:val="nil"/>
                              <w:bottom w:val="single" w:sz="4" w:space="0" w:color="auto"/>
                              <w:right w:val="nil"/>
                            </w:tcBorders>
                            <w:vAlign w:val="center"/>
                          </w:tcPr>
                          <w:p w14:paraId="7CC53EDF" w14:textId="77777777" w:rsidR="00A071AF" w:rsidRPr="00A071AF" w:rsidRDefault="00A071AF" w:rsidP="00A071AF">
                            <w:pPr>
                              <w:spacing w:before="0" w:after="0" w:line="240" w:lineRule="auto"/>
                              <w:jc w:val="center"/>
                              <w:rPr>
                                <w:rFonts w:cs="Arial"/>
                                <w:sz w:val="20"/>
                                <w:szCs w:val="20"/>
                              </w:rPr>
                            </w:pPr>
                            <w:r w:rsidRPr="00A071AF">
                              <w:rPr>
                                <w:rFonts w:cs="Arial"/>
                                <w:sz w:val="20"/>
                                <w:szCs w:val="20"/>
                              </w:rPr>
                              <w:t>FICHA CATALOGRÁFICA</w:t>
                            </w:r>
                          </w:p>
                        </w:tc>
                      </w:tr>
                      <w:tr w:rsidR="00A071AF" w:rsidRPr="00A071AF" w14:paraId="2A6572F7" w14:textId="77777777" w:rsidTr="00E64E6F">
                        <w:trPr>
                          <w:trHeight w:val="3260"/>
                        </w:trPr>
                        <w:tc>
                          <w:tcPr>
                            <w:tcW w:w="8188" w:type="dxa"/>
                            <w:tcBorders>
                              <w:top w:val="single" w:sz="4" w:space="0" w:color="auto"/>
                            </w:tcBorders>
                            <w:vAlign w:val="center"/>
                          </w:tcPr>
                          <w:p w14:paraId="3501ED8A" w14:textId="14EC7750" w:rsidR="00A071AF" w:rsidRPr="00A071AF" w:rsidRDefault="000D6419" w:rsidP="00A071AF">
                            <w:pPr>
                              <w:spacing w:before="0" w:after="0" w:line="240" w:lineRule="auto"/>
                              <w:rPr>
                                <w:rFonts w:cs="Arial"/>
                                <w:sz w:val="20"/>
                                <w:szCs w:val="20"/>
                              </w:rPr>
                            </w:pPr>
                            <w:r>
                              <w:rPr>
                                <w:rFonts w:cs="Arial"/>
                                <w:sz w:val="20"/>
                                <w:szCs w:val="20"/>
                              </w:rPr>
                              <w:t>PEREIRA GARCIA</w:t>
                            </w:r>
                            <w:r w:rsidR="00F019E2">
                              <w:rPr>
                                <w:rFonts w:cs="Arial"/>
                                <w:sz w:val="20"/>
                                <w:szCs w:val="20"/>
                              </w:rPr>
                              <w:t xml:space="preserve">, </w:t>
                            </w:r>
                            <w:r>
                              <w:rPr>
                                <w:rFonts w:cs="Arial"/>
                                <w:sz w:val="20"/>
                                <w:szCs w:val="20"/>
                              </w:rPr>
                              <w:t>Yann</w:t>
                            </w:r>
                            <w:r w:rsidR="00F019E2">
                              <w:rPr>
                                <w:rFonts w:cs="Arial"/>
                                <w:sz w:val="20"/>
                                <w:szCs w:val="20"/>
                              </w:rPr>
                              <w:t>.</w:t>
                            </w:r>
                          </w:p>
                          <w:p w14:paraId="2602A625" w14:textId="24415EA0" w:rsidR="00A071AF" w:rsidRPr="00A071AF" w:rsidRDefault="00A071AF" w:rsidP="00A071AF">
                            <w:pPr>
                              <w:spacing w:before="0" w:after="0" w:line="240" w:lineRule="auto"/>
                              <w:rPr>
                                <w:rFonts w:cs="Arial"/>
                                <w:sz w:val="20"/>
                                <w:szCs w:val="20"/>
                              </w:rPr>
                            </w:pPr>
                            <w:r w:rsidRPr="00A071AF">
                              <w:rPr>
                                <w:rFonts w:cs="Arial"/>
                                <w:sz w:val="20"/>
                                <w:szCs w:val="20"/>
                              </w:rPr>
                              <w:t xml:space="preserve">      </w:t>
                            </w:r>
                            <w:r w:rsidR="003652C4">
                              <w:rPr>
                                <w:rFonts w:cs="Arial"/>
                                <w:b/>
                                <w:sz w:val="20"/>
                                <w:szCs w:val="20"/>
                              </w:rPr>
                              <w:t>Horizontes do Agro</w:t>
                            </w:r>
                            <w:r w:rsidR="000D6419">
                              <w:rPr>
                                <w:rFonts w:cs="Arial"/>
                                <w:b/>
                                <w:sz w:val="20"/>
                                <w:szCs w:val="20"/>
                              </w:rPr>
                              <w:t xml:space="preserve">: </w:t>
                            </w:r>
                            <w:r w:rsidR="003652C4">
                              <w:rPr>
                                <w:rFonts w:cs="Arial"/>
                                <w:bCs/>
                                <w:sz w:val="20"/>
                                <w:szCs w:val="20"/>
                              </w:rPr>
                              <w:t>Gestão de empresas e documentos</w:t>
                            </w:r>
                            <w:r w:rsidR="00F019E2">
                              <w:rPr>
                                <w:rFonts w:cs="Arial"/>
                                <w:sz w:val="20"/>
                                <w:szCs w:val="20"/>
                              </w:rPr>
                              <w:t xml:space="preserve"> / </w:t>
                            </w:r>
                            <w:r w:rsidR="000D6419">
                              <w:rPr>
                                <w:rFonts w:cs="Arial"/>
                                <w:sz w:val="20"/>
                                <w:szCs w:val="20"/>
                              </w:rPr>
                              <w:t>Yann Pereira Garcia</w:t>
                            </w:r>
                            <w:r w:rsidR="00F019E2">
                              <w:rPr>
                                <w:rFonts w:cs="Arial"/>
                                <w:sz w:val="20"/>
                                <w:szCs w:val="20"/>
                              </w:rPr>
                              <w:t>.</w:t>
                            </w:r>
                            <w:r w:rsidRPr="00A071AF">
                              <w:rPr>
                                <w:rFonts w:cs="Arial"/>
                                <w:sz w:val="20"/>
                                <w:szCs w:val="20"/>
                              </w:rPr>
                              <w:t xml:space="preserve"> Fundação Educacional do Municí</w:t>
                            </w:r>
                            <w:r w:rsidR="00F019E2">
                              <w:rPr>
                                <w:rFonts w:cs="Arial"/>
                                <w:sz w:val="20"/>
                                <w:szCs w:val="20"/>
                              </w:rPr>
                              <w:t xml:space="preserve">pio de Assis –FEMA – Assis, </w:t>
                            </w:r>
                            <w:r w:rsidR="000D6419">
                              <w:rPr>
                                <w:rFonts w:cs="Arial"/>
                                <w:sz w:val="20"/>
                                <w:szCs w:val="20"/>
                              </w:rPr>
                              <w:t>2026</w:t>
                            </w:r>
                            <w:r w:rsidRPr="00A071AF">
                              <w:rPr>
                                <w:rFonts w:cs="Arial"/>
                                <w:sz w:val="20"/>
                                <w:szCs w:val="20"/>
                              </w:rPr>
                              <w:t>.</w:t>
                            </w:r>
                          </w:p>
                          <w:p w14:paraId="4EAC9934" w14:textId="77777777" w:rsidR="00A071AF" w:rsidRPr="00A071AF" w:rsidRDefault="00A071AF" w:rsidP="00A071AF">
                            <w:pPr>
                              <w:spacing w:before="0" w:after="0" w:line="240" w:lineRule="auto"/>
                              <w:rPr>
                                <w:rFonts w:cs="Arial"/>
                                <w:sz w:val="20"/>
                                <w:szCs w:val="20"/>
                              </w:rPr>
                            </w:pPr>
                            <w:r w:rsidRPr="00A071AF">
                              <w:rPr>
                                <w:rFonts w:cs="Arial"/>
                                <w:sz w:val="20"/>
                                <w:szCs w:val="20"/>
                              </w:rPr>
                              <w:t xml:space="preserve">      </w:t>
                            </w:r>
                            <w:r w:rsidR="00F019E2">
                              <w:rPr>
                                <w:rFonts w:cs="Arial"/>
                                <w:sz w:val="20"/>
                                <w:szCs w:val="20"/>
                              </w:rPr>
                              <w:t>Número de páginas</w:t>
                            </w:r>
                            <w:r w:rsidRPr="00A071AF">
                              <w:rPr>
                                <w:rFonts w:cs="Arial"/>
                                <w:sz w:val="20"/>
                                <w:szCs w:val="20"/>
                              </w:rPr>
                              <w:t>.</w:t>
                            </w:r>
                          </w:p>
                          <w:p w14:paraId="4E7E4FD5" w14:textId="77777777" w:rsidR="00A071AF" w:rsidRPr="00A071AF" w:rsidRDefault="00A071AF" w:rsidP="00A071AF">
                            <w:pPr>
                              <w:spacing w:before="0" w:after="0" w:line="240" w:lineRule="auto"/>
                              <w:rPr>
                                <w:rFonts w:cs="Arial"/>
                                <w:sz w:val="20"/>
                                <w:szCs w:val="20"/>
                              </w:rPr>
                            </w:pPr>
                          </w:p>
                          <w:p w14:paraId="5EC98674" w14:textId="0104E2D9" w:rsidR="00A071AF" w:rsidRPr="00A071AF" w:rsidRDefault="00A071AF" w:rsidP="00A071AF">
                            <w:pPr>
                              <w:spacing w:before="0" w:after="0" w:line="240" w:lineRule="auto"/>
                              <w:rPr>
                                <w:rFonts w:cs="Arial"/>
                                <w:sz w:val="20"/>
                                <w:szCs w:val="20"/>
                              </w:rPr>
                            </w:pPr>
                            <w:r w:rsidRPr="00A071AF">
                              <w:rPr>
                                <w:rFonts w:cs="Arial"/>
                                <w:sz w:val="20"/>
                                <w:szCs w:val="20"/>
                              </w:rPr>
                              <w:t xml:space="preserve">      1.</w:t>
                            </w:r>
                            <w:r w:rsidR="00F019E2">
                              <w:rPr>
                                <w:rFonts w:cs="Arial"/>
                                <w:sz w:val="20"/>
                                <w:szCs w:val="20"/>
                              </w:rPr>
                              <w:t xml:space="preserve"> </w:t>
                            </w:r>
                            <w:r w:rsidR="00A5072E" w:rsidRPr="00A5072E">
                              <w:rPr>
                                <w:rFonts w:cs="Arial"/>
                                <w:bCs/>
                                <w:sz w:val="20"/>
                                <w:szCs w:val="20"/>
                              </w:rPr>
                              <w:t>Gestão documental.</w:t>
                            </w:r>
                            <w:r w:rsidR="00F019E2">
                              <w:rPr>
                                <w:rFonts w:cs="Arial"/>
                                <w:sz w:val="20"/>
                                <w:szCs w:val="20"/>
                              </w:rPr>
                              <w:t xml:space="preserve"> 2. </w:t>
                            </w:r>
                            <w:r w:rsidR="00A5072E" w:rsidRPr="00A5072E">
                              <w:rPr>
                                <w:rFonts w:cs="Arial"/>
                                <w:bCs/>
                                <w:sz w:val="20"/>
                                <w:szCs w:val="20"/>
                              </w:rPr>
                              <w:t>Agronegócio</w:t>
                            </w:r>
                            <w:r w:rsidR="00F019E2">
                              <w:rPr>
                                <w:rFonts w:cs="Arial"/>
                                <w:sz w:val="20"/>
                                <w:szCs w:val="20"/>
                              </w:rPr>
                              <w:t>.</w:t>
                            </w:r>
                            <w:r w:rsidR="00A5072E">
                              <w:rPr>
                                <w:rFonts w:cs="Arial"/>
                                <w:sz w:val="20"/>
                                <w:szCs w:val="20"/>
                              </w:rPr>
                              <w:t xml:space="preserve"> 3. </w:t>
                            </w:r>
                            <w:r w:rsidR="00A5072E" w:rsidRPr="00A5072E">
                              <w:rPr>
                                <w:rFonts w:cs="Arial"/>
                                <w:bCs/>
                                <w:sz w:val="20"/>
                                <w:szCs w:val="20"/>
                              </w:rPr>
                              <w:t>Desenvolvimento web</w:t>
                            </w:r>
                            <w:r w:rsidR="00A5072E">
                              <w:rPr>
                                <w:rFonts w:cs="Arial"/>
                                <w:bCs/>
                                <w:sz w:val="20"/>
                                <w:szCs w:val="20"/>
                              </w:rPr>
                              <w:t>.</w:t>
                            </w:r>
                          </w:p>
                          <w:p w14:paraId="7437F571" w14:textId="77777777" w:rsidR="00A071AF" w:rsidRPr="00A071AF" w:rsidRDefault="00A071AF" w:rsidP="00A071AF">
                            <w:pPr>
                              <w:spacing w:before="0" w:after="0" w:line="240" w:lineRule="auto"/>
                              <w:rPr>
                                <w:rFonts w:cs="Arial"/>
                                <w:sz w:val="20"/>
                                <w:szCs w:val="20"/>
                              </w:rPr>
                            </w:pPr>
                          </w:p>
                          <w:p w14:paraId="21CFE012" w14:textId="77777777" w:rsidR="00A071AF" w:rsidRPr="00A071AF" w:rsidRDefault="00A071AF" w:rsidP="00A071AF">
                            <w:pPr>
                              <w:spacing w:before="0" w:after="0" w:line="240" w:lineRule="auto"/>
                              <w:rPr>
                                <w:rFonts w:cs="Arial"/>
                                <w:sz w:val="20"/>
                                <w:szCs w:val="20"/>
                              </w:rPr>
                            </w:pPr>
                          </w:p>
                          <w:p w14:paraId="3ED3DB4B" w14:textId="77777777" w:rsidR="00A071AF" w:rsidRPr="00A071AF" w:rsidRDefault="00F019E2" w:rsidP="00A071AF">
                            <w:pPr>
                              <w:spacing w:before="0" w:after="0" w:line="240" w:lineRule="auto"/>
                              <w:ind w:left="5672"/>
                              <w:rPr>
                                <w:rFonts w:cs="Arial"/>
                                <w:sz w:val="20"/>
                                <w:szCs w:val="20"/>
                              </w:rPr>
                            </w:pPr>
                            <w:r>
                              <w:rPr>
                                <w:rFonts w:cs="Arial"/>
                                <w:sz w:val="20"/>
                                <w:szCs w:val="20"/>
                              </w:rPr>
                              <w:t xml:space="preserve">CDD: </w:t>
                            </w:r>
                          </w:p>
                          <w:p w14:paraId="6090B465" w14:textId="77777777" w:rsidR="00A071AF" w:rsidRPr="00A071AF" w:rsidRDefault="00A071AF" w:rsidP="00A071AF">
                            <w:pPr>
                              <w:spacing w:before="0" w:after="0" w:line="240" w:lineRule="auto"/>
                              <w:ind w:left="5672"/>
                              <w:rPr>
                                <w:rFonts w:cs="Arial"/>
                                <w:sz w:val="20"/>
                                <w:szCs w:val="20"/>
                              </w:rPr>
                            </w:pPr>
                            <w:r w:rsidRPr="00A071AF">
                              <w:rPr>
                                <w:rFonts w:cs="Arial"/>
                                <w:sz w:val="20"/>
                                <w:szCs w:val="20"/>
                              </w:rPr>
                              <w:t>Biblioteca da FEMA</w:t>
                            </w:r>
                          </w:p>
                        </w:tc>
                      </w:tr>
                    </w:tbl>
                    <w:p w14:paraId="10F83344" w14:textId="77777777" w:rsidR="00A071AF" w:rsidRPr="00A071AF" w:rsidRDefault="00A071AF" w:rsidP="00A071AF">
                      <w:pPr>
                        <w:spacing w:before="0" w:after="0" w:line="240" w:lineRule="auto"/>
                        <w:rPr>
                          <w:sz w:val="20"/>
                          <w:szCs w:val="20"/>
                        </w:rPr>
                      </w:pPr>
                    </w:p>
                  </w:txbxContent>
                </v:textbox>
                <w10:wrap type="square" anchorx="margin" anchory="margin"/>
              </v:shape>
            </w:pict>
          </mc:Fallback>
        </mc:AlternateContent>
      </w:r>
      <w:r w:rsidR="002E68D8">
        <w:rPr>
          <w:rFonts w:cs="Arial"/>
          <w:b/>
          <w:sz w:val="28"/>
        </w:rPr>
        <w:br w:type="page"/>
      </w:r>
      <w:commentRangeStart w:id="1"/>
      <w:commentRangeEnd w:id="1"/>
      <w:r w:rsidR="00F019E2">
        <w:rPr>
          <w:rStyle w:val="Refdecomentrio"/>
          <w:rFonts w:cs="Arial"/>
          <w:b/>
          <w:sz w:val="28"/>
          <w:szCs w:val="22"/>
        </w:rPr>
        <w:commentReference w:id="1"/>
      </w:r>
    </w:p>
    <w:p w14:paraId="1B3B0295" w14:textId="4ACF2F7E" w:rsidR="003652C4" w:rsidRPr="003652C4" w:rsidRDefault="003652C4" w:rsidP="003652C4">
      <w:pPr>
        <w:spacing w:before="0" w:after="0" w:line="240" w:lineRule="auto"/>
        <w:jc w:val="center"/>
        <w:rPr>
          <w:rFonts w:cs="Arial"/>
          <w:caps/>
          <w:sz w:val="28"/>
          <w:szCs w:val="28"/>
        </w:rPr>
      </w:pPr>
      <w:r w:rsidRPr="003652C4">
        <w:rPr>
          <w:rFonts w:cs="Arial"/>
          <w:b/>
          <w:caps/>
          <w:sz w:val="28"/>
          <w:szCs w:val="28"/>
        </w:rPr>
        <w:lastRenderedPageBreak/>
        <w:t xml:space="preserve">Horizontes do Agro: </w:t>
      </w:r>
      <w:r w:rsidRPr="003652C4">
        <w:rPr>
          <w:rFonts w:cs="Arial"/>
          <w:caps/>
          <w:sz w:val="28"/>
          <w:szCs w:val="28"/>
        </w:rPr>
        <w:t xml:space="preserve">Gestão de Documentos </w:t>
      </w:r>
      <w:r>
        <w:rPr>
          <w:rFonts w:cs="Arial"/>
          <w:caps/>
          <w:sz w:val="28"/>
          <w:szCs w:val="28"/>
        </w:rPr>
        <w:t xml:space="preserve">e </w:t>
      </w:r>
      <w:r w:rsidRPr="003652C4">
        <w:rPr>
          <w:rFonts w:cs="Arial"/>
          <w:caps/>
          <w:sz w:val="28"/>
          <w:szCs w:val="28"/>
        </w:rPr>
        <w:t xml:space="preserve">Empresas </w:t>
      </w:r>
    </w:p>
    <w:p w14:paraId="41DED3E3" w14:textId="77777777" w:rsidR="003652C4" w:rsidRPr="003652C4" w:rsidRDefault="003652C4" w:rsidP="003652C4">
      <w:pPr>
        <w:spacing w:before="0" w:after="0" w:line="240" w:lineRule="auto"/>
        <w:jc w:val="center"/>
        <w:rPr>
          <w:rFonts w:cs="Arial"/>
          <w:caps/>
          <w:sz w:val="28"/>
          <w:szCs w:val="28"/>
        </w:rPr>
      </w:pPr>
      <w:r w:rsidRPr="003652C4">
        <w:rPr>
          <w:rFonts w:cs="Arial"/>
          <w:caps/>
          <w:sz w:val="28"/>
          <w:szCs w:val="28"/>
        </w:rPr>
        <w:t>Desenvolvimento de um sistema para armazenamento de informações e gestão</w:t>
      </w:r>
    </w:p>
    <w:p w14:paraId="1A4AD94E" w14:textId="1C73896D" w:rsidR="00A81ED7" w:rsidRPr="006E4D4B" w:rsidRDefault="00A81ED7" w:rsidP="00A81ED7">
      <w:pPr>
        <w:spacing w:before="0" w:after="0" w:line="240" w:lineRule="auto"/>
        <w:jc w:val="center"/>
        <w:rPr>
          <w:rFonts w:cs="Arial"/>
          <w:sz w:val="28"/>
        </w:rPr>
      </w:pPr>
    </w:p>
    <w:p w14:paraId="447F5330" w14:textId="77777777" w:rsidR="00A81ED7" w:rsidRDefault="00A81ED7" w:rsidP="00A81ED7">
      <w:pPr>
        <w:spacing w:before="0" w:after="0" w:line="240" w:lineRule="auto"/>
        <w:jc w:val="center"/>
        <w:rPr>
          <w:rFonts w:cs="Arial"/>
          <w:sz w:val="28"/>
        </w:rPr>
      </w:pPr>
    </w:p>
    <w:p w14:paraId="63A727B6" w14:textId="77777777" w:rsidR="00A81ED7" w:rsidRDefault="00A81ED7" w:rsidP="00A81ED7">
      <w:pPr>
        <w:spacing w:before="0" w:after="0" w:line="240" w:lineRule="auto"/>
        <w:jc w:val="center"/>
        <w:rPr>
          <w:rFonts w:cs="Arial"/>
          <w:sz w:val="28"/>
        </w:rPr>
      </w:pPr>
    </w:p>
    <w:p w14:paraId="1EAB51B4" w14:textId="77777777" w:rsidR="00053C44" w:rsidRDefault="00053C44" w:rsidP="00A81ED7">
      <w:pPr>
        <w:spacing w:before="0" w:after="0" w:line="240" w:lineRule="auto"/>
        <w:jc w:val="center"/>
        <w:rPr>
          <w:rFonts w:cs="Arial"/>
          <w:sz w:val="28"/>
        </w:rPr>
      </w:pPr>
    </w:p>
    <w:p w14:paraId="2D6A1F0A" w14:textId="77777777" w:rsidR="00A81ED7" w:rsidRPr="006E4D4B" w:rsidRDefault="00A81ED7" w:rsidP="00A81ED7">
      <w:pPr>
        <w:spacing w:before="0" w:after="0" w:line="240" w:lineRule="auto"/>
        <w:jc w:val="center"/>
        <w:rPr>
          <w:rFonts w:cs="Arial"/>
          <w:sz w:val="28"/>
        </w:rPr>
      </w:pPr>
    </w:p>
    <w:p w14:paraId="5B358265" w14:textId="77777777" w:rsidR="00A81ED7" w:rsidRPr="00A81ED7" w:rsidRDefault="00A81ED7" w:rsidP="00A81ED7">
      <w:pPr>
        <w:spacing w:before="0" w:after="0" w:line="240" w:lineRule="auto"/>
        <w:jc w:val="center"/>
        <w:rPr>
          <w:rFonts w:cs="Arial"/>
        </w:rPr>
      </w:pPr>
    </w:p>
    <w:p w14:paraId="2ED84CA3" w14:textId="5D87E1D1" w:rsidR="00A81ED7" w:rsidRPr="00053C44" w:rsidRDefault="000D6419" w:rsidP="00A81ED7">
      <w:pPr>
        <w:spacing w:before="0" w:after="0" w:line="240" w:lineRule="auto"/>
        <w:jc w:val="center"/>
        <w:rPr>
          <w:rFonts w:cs="Arial"/>
          <w:caps/>
        </w:rPr>
      </w:pPr>
      <w:r>
        <w:rPr>
          <w:rFonts w:cs="Arial"/>
          <w:caps/>
        </w:rPr>
        <w:t>yANN pEREIRA GARCIA</w:t>
      </w:r>
    </w:p>
    <w:p w14:paraId="3B00CAED" w14:textId="77777777" w:rsidR="00A81ED7" w:rsidRPr="006E4D4B" w:rsidRDefault="00A81ED7" w:rsidP="00A81ED7">
      <w:pPr>
        <w:spacing w:before="0" w:after="0" w:line="240" w:lineRule="auto"/>
        <w:jc w:val="center"/>
        <w:rPr>
          <w:rFonts w:cs="Arial"/>
          <w:sz w:val="28"/>
        </w:rPr>
      </w:pPr>
    </w:p>
    <w:p w14:paraId="2875CB67" w14:textId="77777777" w:rsidR="00A81ED7" w:rsidRPr="006E4D4B" w:rsidRDefault="00A81ED7" w:rsidP="00A81ED7">
      <w:pPr>
        <w:spacing w:before="0" w:after="0" w:line="240" w:lineRule="auto"/>
        <w:jc w:val="center"/>
        <w:rPr>
          <w:rFonts w:cs="Arial"/>
        </w:rPr>
      </w:pPr>
    </w:p>
    <w:p w14:paraId="4A08F812" w14:textId="77777777" w:rsidR="00A81ED7" w:rsidRDefault="00A81ED7" w:rsidP="00A81ED7">
      <w:pPr>
        <w:spacing w:before="0" w:after="0" w:line="240" w:lineRule="auto"/>
        <w:jc w:val="center"/>
        <w:rPr>
          <w:rFonts w:cs="Arial"/>
        </w:rPr>
      </w:pPr>
    </w:p>
    <w:p w14:paraId="5521B995" w14:textId="77777777" w:rsidR="00053C44" w:rsidRDefault="00053C44" w:rsidP="00A81ED7">
      <w:pPr>
        <w:spacing w:before="0" w:after="0" w:line="240" w:lineRule="auto"/>
        <w:jc w:val="center"/>
        <w:rPr>
          <w:rFonts w:cs="Arial"/>
        </w:rPr>
      </w:pPr>
    </w:p>
    <w:p w14:paraId="09D96A51" w14:textId="77777777" w:rsidR="00053C44" w:rsidRPr="006E4D4B" w:rsidRDefault="00053C44" w:rsidP="00A81ED7">
      <w:pPr>
        <w:spacing w:before="0" w:after="0" w:line="240" w:lineRule="auto"/>
        <w:jc w:val="center"/>
        <w:rPr>
          <w:rFonts w:cs="Arial"/>
        </w:rPr>
      </w:pPr>
    </w:p>
    <w:p w14:paraId="74D04917" w14:textId="77777777" w:rsidR="00A81ED7" w:rsidRPr="006E4D4B" w:rsidRDefault="00A81ED7" w:rsidP="00A81ED7">
      <w:pPr>
        <w:spacing w:before="0" w:after="0" w:line="240" w:lineRule="auto"/>
        <w:jc w:val="center"/>
        <w:rPr>
          <w:rFonts w:cs="Arial"/>
        </w:rPr>
      </w:pPr>
    </w:p>
    <w:p w14:paraId="7590E2E0" w14:textId="77777777" w:rsidR="00A81ED7" w:rsidRPr="006E4D4B" w:rsidRDefault="00A81ED7" w:rsidP="00A81ED7">
      <w:pPr>
        <w:autoSpaceDN w:val="0"/>
        <w:adjustRightInd w:val="0"/>
        <w:spacing w:before="0" w:after="0" w:line="240" w:lineRule="auto"/>
        <w:ind w:left="4536"/>
        <w:rPr>
          <w:rFonts w:cs="Arial"/>
        </w:rPr>
      </w:pPr>
      <w:r>
        <w:rPr>
          <w:rFonts w:cs="Arial"/>
          <w:color w:val="000000"/>
          <w:sz w:val="20"/>
          <w:szCs w:val="20"/>
          <w:lang w:eastAsia="pt-BR"/>
        </w:rPr>
        <w:t>Trabalho de Conclusão de Curso apresentado ao Instituto Municipal de Ensino Superior de Assis, como requisito do Curso de Graduação, avaliado pela seguinte comissão examinadora:</w:t>
      </w:r>
    </w:p>
    <w:p w14:paraId="525C9E64" w14:textId="77777777" w:rsidR="00A81ED7" w:rsidRDefault="00A81ED7" w:rsidP="00A81ED7">
      <w:pPr>
        <w:spacing w:before="0" w:after="0" w:line="240" w:lineRule="auto"/>
        <w:jc w:val="center"/>
        <w:rPr>
          <w:rFonts w:cs="Arial"/>
        </w:rPr>
      </w:pPr>
    </w:p>
    <w:p w14:paraId="46353546" w14:textId="77777777" w:rsidR="00EB6115" w:rsidRPr="006E4D4B" w:rsidRDefault="00EB6115" w:rsidP="00A81ED7">
      <w:pPr>
        <w:spacing w:before="0" w:after="0" w:line="240" w:lineRule="auto"/>
        <w:jc w:val="center"/>
        <w:rPr>
          <w:rFonts w:cs="Arial"/>
        </w:rPr>
      </w:pPr>
    </w:p>
    <w:p w14:paraId="02499B32" w14:textId="77777777" w:rsidR="00A81ED7" w:rsidRPr="006E4D4B" w:rsidRDefault="00A81ED7" w:rsidP="00A81ED7">
      <w:pPr>
        <w:spacing w:before="0" w:after="0" w:line="240" w:lineRule="auto"/>
        <w:jc w:val="center"/>
        <w:rPr>
          <w:rFonts w:cs="Arial"/>
        </w:rPr>
      </w:pPr>
    </w:p>
    <w:p w14:paraId="5CD37BB1" w14:textId="77777777" w:rsidR="00A81ED7" w:rsidRDefault="00A81ED7" w:rsidP="00A81ED7">
      <w:pPr>
        <w:spacing w:before="0" w:after="0" w:line="240" w:lineRule="auto"/>
        <w:jc w:val="center"/>
        <w:rPr>
          <w:rFonts w:cs="Arial"/>
        </w:rPr>
      </w:pPr>
    </w:p>
    <w:p w14:paraId="383D2DCA" w14:textId="77777777" w:rsidR="00053C44" w:rsidRPr="006E4D4B" w:rsidRDefault="00053C44" w:rsidP="00A81ED7">
      <w:pPr>
        <w:spacing w:before="0" w:after="0" w:line="240" w:lineRule="auto"/>
        <w:jc w:val="center"/>
        <w:rPr>
          <w:rFonts w:cs="Arial"/>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0"/>
        <w:gridCol w:w="6369"/>
      </w:tblGrid>
      <w:tr w:rsidR="00A81ED7" w14:paraId="513BC6AB" w14:textId="77777777" w:rsidTr="000A451D">
        <w:trPr>
          <w:jc w:val="center"/>
        </w:trPr>
        <w:tc>
          <w:tcPr>
            <w:tcW w:w="1564" w:type="dxa"/>
          </w:tcPr>
          <w:p w14:paraId="1E126BDC" w14:textId="77777777" w:rsidR="00A81ED7" w:rsidRPr="000A451D" w:rsidRDefault="00A81ED7" w:rsidP="00A81ED7">
            <w:pPr>
              <w:spacing w:before="0" w:after="0" w:line="240" w:lineRule="auto"/>
              <w:jc w:val="center"/>
              <w:rPr>
                <w:rFonts w:cs="Arial"/>
                <w:b/>
              </w:rPr>
            </w:pPr>
            <w:r w:rsidRPr="000A451D">
              <w:rPr>
                <w:rFonts w:cs="Arial"/>
                <w:b/>
              </w:rPr>
              <w:t>Orientador:</w:t>
            </w:r>
          </w:p>
        </w:tc>
        <w:tc>
          <w:tcPr>
            <w:tcW w:w="6369" w:type="dxa"/>
            <w:tcBorders>
              <w:bottom w:val="single" w:sz="4" w:space="0" w:color="auto"/>
            </w:tcBorders>
          </w:tcPr>
          <w:p w14:paraId="43C0A9B8" w14:textId="64C9DFC4" w:rsidR="00A81ED7" w:rsidRDefault="00A5072E" w:rsidP="00A81ED7">
            <w:pPr>
              <w:spacing w:before="0" w:after="0" w:line="240" w:lineRule="auto"/>
              <w:jc w:val="center"/>
              <w:rPr>
                <w:rFonts w:cs="Arial"/>
              </w:rPr>
            </w:pPr>
            <w:r>
              <w:rPr>
                <w:rFonts w:cs="Arial"/>
              </w:rPr>
              <w:t xml:space="preserve">Prof. </w:t>
            </w:r>
            <w:r w:rsidR="000D6419">
              <w:rPr>
                <w:rFonts w:cs="Arial"/>
              </w:rPr>
              <w:t>Douglas Sanches Cunha</w:t>
            </w:r>
          </w:p>
        </w:tc>
      </w:tr>
      <w:tr w:rsidR="00A81ED7" w14:paraId="4A93FE5C" w14:textId="77777777" w:rsidTr="000A451D">
        <w:trPr>
          <w:jc w:val="center"/>
        </w:trPr>
        <w:tc>
          <w:tcPr>
            <w:tcW w:w="1564" w:type="dxa"/>
          </w:tcPr>
          <w:p w14:paraId="7D416B41" w14:textId="77777777" w:rsidR="00A81ED7" w:rsidRDefault="00A81ED7" w:rsidP="00A81ED7">
            <w:pPr>
              <w:spacing w:before="0" w:after="0" w:line="240" w:lineRule="auto"/>
              <w:jc w:val="center"/>
              <w:rPr>
                <w:rFonts w:cs="Arial"/>
              </w:rPr>
            </w:pPr>
          </w:p>
        </w:tc>
        <w:tc>
          <w:tcPr>
            <w:tcW w:w="6369" w:type="dxa"/>
            <w:tcBorders>
              <w:top w:val="single" w:sz="4" w:space="0" w:color="auto"/>
            </w:tcBorders>
          </w:tcPr>
          <w:p w14:paraId="51BC9459" w14:textId="22876BCE" w:rsidR="00A81ED7" w:rsidRDefault="00A81ED7" w:rsidP="00A81ED7">
            <w:pPr>
              <w:spacing w:before="0" w:after="0" w:line="240" w:lineRule="auto"/>
              <w:jc w:val="center"/>
              <w:rPr>
                <w:rFonts w:cs="Arial"/>
              </w:rPr>
            </w:pPr>
          </w:p>
        </w:tc>
      </w:tr>
      <w:tr w:rsidR="00A81ED7" w14:paraId="72A1FC08" w14:textId="77777777" w:rsidTr="000A451D">
        <w:trPr>
          <w:jc w:val="center"/>
        </w:trPr>
        <w:tc>
          <w:tcPr>
            <w:tcW w:w="1564" w:type="dxa"/>
          </w:tcPr>
          <w:p w14:paraId="2A91FC12" w14:textId="77777777" w:rsidR="00A81ED7" w:rsidRDefault="00A81ED7" w:rsidP="00A81ED7">
            <w:pPr>
              <w:spacing w:before="0" w:after="0" w:line="240" w:lineRule="auto"/>
              <w:jc w:val="center"/>
              <w:rPr>
                <w:rFonts w:cs="Arial"/>
              </w:rPr>
            </w:pPr>
          </w:p>
        </w:tc>
        <w:tc>
          <w:tcPr>
            <w:tcW w:w="6369" w:type="dxa"/>
          </w:tcPr>
          <w:p w14:paraId="3D80008D" w14:textId="77777777" w:rsidR="00A81ED7" w:rsidRDefault="00A81ED7" w:rsidP="00A81ED7">
            <w:pPr>
              <w:spacing w:before="0" w:after="0" w:line="240" w:lineRule="auto"/>
              <w:jc w:val="center"/>
              <w:rPr>
                <w:rFonts w:cs="Arial"/>
              </w:rPr>
            </w:pPr>
          </w:p>
        </w:tc>
      </w:tr>
      <w:tr w:rsidR="00A81ED7" w14:paraId="788E956B" w14:textId="77777777" w:rsidTr="000A451D">
        <w:trPr>
          <w:jc w:val="center"/>
        </w:trPr>
        <w:tc>
          <w:tcPr>
            <w:tcW w:w="1564" w:type="dxa"/>
          </w:tcPr>
          <w:p w14:paraId="4B4EC4CE" w14:textId="77777777" w:rsidR="00A81ED7" w:rsidRPr="000A451D" w:rsidRDefault="00A81ED7" w:rsidP="00A81ED7">
            <w:pPr>
              <w:spacing w:before="0" w:after="0" w:line="240" w:lineRule="auto"/>
              <w:jc w:val="center"/>
              <w:rPr>
                <w:rFonts w:cs="Arial"/>
                <w:b/>
              </w:rPr>
            </w:pPr>
            <w:r w:rsidRPr="000A451D">
              <w:rPr>
                <w:rFonts w:cs="Arial"/>
                <w:b/>
              </w:rPr>
              <w:t>Examinador:</w:t>
            </w:r>
          </w:p>
        </w:tc>
        <w:tc>
          <w:tcPr>
            <w:tcW w:w="6369" w:type="dxa"/>
            <w:tcBorders>
              <w:bottom w:val="single" w:sz="4" w:space="0" w:color="auto"/>
            </w:tcBorders>
          </w:tcPr>
          <w:p w14:paraId="27E0DD17" w14:textId="77777777" w:rsidR="00A81ED7" w:rsidRDefault="00A81ED7" w:rsidP="00A81ED7">
            <w:pPr>
              <w:spacing w:before="0" w:after="0" w:line="240" w:lineRule="auto"/>
              <w:jc w:val="center"/>
              <w:rPr>
                <w:rFonts w:cs="Arial"/>
              </w:rPr>
            </w:pPr>
          </w:p>
        </w:tc>
      </w:tr>
      <w:tr w:rsidR="00A81ED7" w14:paraId="6FA3060E" w14:textId="77777777" w:rsidTr="000A451D">
        <w:trPr>
          <w:jc w:val="center"/>
        </w:trPr>
        <w:tc>
          <w:tcPr>
            <w:tcW w:w="1564" w:type="dxa"/>
          </w:tcPr>
          <w:p w14:paraId="11071073" w14:textId="77777777" w:rsidR="00A81ED7" w:rsidRDefault="00A81ED7" w:rsidP="00A81ED7">
            <w:pPr>
              <w:spacing w:before="0" w:after="0" w:line="240" w:lineRule="auto"/>
              <w:jc w:val="center"/>
              <w:rPr>
                <w:rFonts w:cs="Arial"/>
              </w:rPr>
            </w:pPr>
          </w:p>
        </w:tc>
        <w:tc>
          <w:tcPr>
            <w:tcW w:w="6369" w:type="dxa"/>
            <w:tcBorders>
              <w:top w:val="single" w:sz="4" w:space="0" w:color="auto"/>
            </w:tcBorders>
          </w:tcPr>
          <w:p w14:paraId="570ED8E1" w14:textId="77777777" w:rsidR="00A81ED7" w:rsidRDefault="00053C44" w:rsidP="00A81ED7">
            <w:pPr>
              <w:spacing w:before="0" w:after="0" w:line="240" w:lineRule="auto"/>
              <w:jc w:val="center"/>
              <w:rPr>
                <w:rFonts w:cs="Arial"/>
              </w:rPr>
            </w:pPr>
            <w:r>
              <w:rPr>
                <w:rFonts w:cs="Arial"/>
              </w:rPr>
              <w:t>Inserir aqui o nome do examinador</w:t>
            </w:r>
          </w:p>
        </w:tc>
      </w:tr>
      <w:tr w:rsidR="00A81ED7" w14:paraId="1DD431D5" w14:textId="77777777" w:rsidTr="000A451D">
        <w:trPr>
          <w:jc w:val="center"/>
        </w:trPr>
        <w:tc>
          <w:tcPr>
            <w:tcW w:w="1564" w:type="dxa"/>
          </w:tcPr>
          <w:p w14:paraId="5C2C2A84" w14:textId="77777777" w:rsidR="00A81ED7" w:rsidRDefault="00A81ED7" w:rsidP="00A81ED7">
            <w:pPr>
              <w:spacing w:before="0" w:after="0" w:line="240" w:lineRule="auto"/>
              <w:jc w:val="center"/>
              <w:rPr>
                <w:rFonts w:cs="Arial"/>
              </w:rPr>
            </w:pPr>
          </w:p>
        </w:tc>
        <w:tc>
          <w:tcPr>
            <w:tcW w:w="6369" w:type="dxa"/>
          </w:tcPr>
          <w:p w14:paraId="2567E54B" w14:textId="77777777" w:rsidR="00A81ED7" w:rsidRDefault="00A81ED7" w:rsidP="00A81ED7">
            <w:pPr>
              <w:spacing w:before="0" w:after="0" w:line="240" w:lineRule="auto"/>
              <w:jc w:val="center"/>
              <w:rPr>
                <w:rFonts w:cs="Arial"/>
              </w:rPr>
            </w:pPr>
          </w:p>
        </w:tc>
      </w:tr>
      <w:tr w:rsidR="00A81ED7" w14:paraId="623CC7CE" w14:textId="77777777" w:rsidTr="000A451D">
        <w:trPr>
          <w:jc w:val="center"/>
        </w:trPr>
        <w:tc>
          <w:tcPr>
            <w:tcW w:w="1564" w:type="dxa"/>
          </w:tcPr>
          <w:p w14:paraId="70888C12" w14:textId="77777777" w:rsidR="00A81ED7" w:rsidRDefault="00A81ED7" w:rsidP="00A81ED7">
            <w:pPr>
              <w:spacing w:before="0" w:after="0" w:line="240" w:lineRule="auto"/>
              <w:jc w:val="center"/>
              <w:rPr>
                <w:rFonts w:cs="Arial"/>
              </w:rPr>
            </w:pPr>
          </w:p>
        </w:tc>
        <w:tc>
          <w:tcPr>
            <w:tcW w:w="6369" w:type="dxa"/>
          </w:tcPr>
          <w:p w14:paraId="41728A9F" w14:textId="77777777" w:rsidR="00A81ED7" w:rsidRDefault="00A81ED7" w:rsidP="00A81ED7">
            <w:pPr>
              <w:spacing w:before="0" w:after="0" w:line="240" w:lineRule="auto"/>
              <w:jc w:val="center"/>
              <w:rPr>
                <w:rFonts w:cs="Arial"/>
              </w:rPr>
            </w:pPr>
          </w:p>
        </w:tc>
      </w:tr>
      <w:tr w:rsidR="00A81ED7" w14:paraId="407B0485" w14:textId="77777777" w:rsidTr="000A451D">
        <w:trPr>
          <w:jc w:val="center"/>
        </w:trPr>
        <w:tc>
          <w:tcPr>
            <w:tcW w:w="1564" w:type="dxa"/>
          </w:tcPr>
          <w:p w14:paraId="50CA2611" w14:textId="77777777" w:rsidR="00A81ED7" w:rsidRDefault="00A81ED7" w:rsidP="00A81ED7">
            <w:pPr>
              <w:spacing w:before="0" w:after="0" w:line="240" w:lineRule="auto"/>
              <w:jc w:val="center"/>
              <w:rPr>
                <w:rFonts w:cs="Arial"/>
              </w:rPr>
            </w:pPr>
          </w:p>
        </w:tc>
        <w:tc>
          <w:tcPr>
            <w:tcW w:w="6369" w:type="dxa"/>
          </w:tcPr>
          <w:p w14:paraId="76233A28" w14:textId="77777777" w:rsidR="00A81ED7" w:rsidRDefault="00A81ED7" w:rsidP="00A81ED7">
            <w:pPr>
              <w:spacing w:before="0" w:after="0" w:line="240" w:lineRule="auto"/>
              <w:jc w:val="center"/>
              <w:rPr>
                <w:rFonts w:cs="Arial"/>
              </w:rPr>
            </w:pPr>
          </w:p>
        </w:tc>
      </w:tr>
    </w:tbl>
    <w:p w14:paraId="4A69430C" w14:textId="77777777" w:rsidR="00A81ED7" w:rsidRPr="006E4D4B" w:rsidRDefault="00A81ED7" w:rsidP="00A81ED7">
      <w:pPr>
        <w:spacing w:before="0" w:after="0" w:line="240" w:lineRule="auto"/>
        <w:jc w:val="center"/>
        <w:rPr>
          <w:rFonts w:cs="Arial"/>
        </w:rPr>
      </w:pPr>
    </w:p>
    <w:p w14:paraId="433E104E" w14:textId="77777777" w:rsidR="00A81ED7" w:rsidRDefault="00A81ED7" w:rsidP="00A81ED7">
      <w:pPr>
        <w:spacing w:before="0" w:after="0" w:line="240" w:lineRule="auto"/>
        <w:jc w:val="center"/>
        <w:rPr>
          <w:rFonts w:cs="Arial"/>
        </w:rPr>
      </w:pPr>
    </w:p>
    <w:p w14:paraId="3F045E39" w14:textId="77777777" w:rsidR="00A81ED7" w:rsidRDefault="00A81ED7" w:rsidP="00A81ED7">
      <w:pPr>
        <w:spacing w:before="0" w:after="0" w:line="240" w:lineRule="auto"/>
        <w:jc w:val="center"/>
        <w:rPr>
          <w:rFonts w:cs="Arial"/>
        </w:rPr>
      </w:pPr>
    </w:p>
    <w:p w14:paraId="259F7B0A" w14:textId="77777777" w:rsidR="00053C44" w:rsidRDefault="00053C44" w:rsidP="00A81ED7">
      <w:pPr>
        <w:spacing w:before="0" w:after="0" w:line="240" w:lineRule="auto"/>
        <w:jc w:val="center"/>
        <w:rPr>
          <w:rFonts w:cs="Arial"/>
        </w:rPr>
      </w:pPr>
    </w:p>
    <w:p w14:paraId="723FE94D" w14:textId="77777777" w:rsidR="00053C44" w:rsidRDefault="00053C44" w:rsidP="00A81ED7">
      <w:pPr>
        <w:spacing w:before="0" w:after="0" w:line="240" w:lineRule="auto"/>
        <w:jc w:val="center"/>
        <w:rPr>
          <w:rFonts w:cs="Arial"/>
        </w:rPr>
      </w:pPr>
    </w:p>
    <w:p w14:paraId="18E6116E" w14:textId="77777777" w:rsidR="00053C44" w:rsidRDefault="00053C44" w:rsidP="00A81ED7">
      <w:pPr>
        <w:spacing w:before="0" w:after="0" w:line="240" w:lineRule="auto"/>
        <w:jc w:val="center"/>
        <w:rPr>
          <w:rFonts w:cs="Arial"/>
        </w:rPr>
      </w:pPr>
    </w:p>
    <w:p w14:paraId="0486905B" w14:textId="77777777" w:rsidR="00053C44" w:rsidRDefault="00053C44" w:rsidP="003652C4">
      <w:pPr>
        <w:spacing w:before="0" w:after="0" w:line="240" w:lineRule="auto"/>
        <w:rPr>
          <w:rFonts w:cs="Arial"/>
        </w:rPr>
      </w:pPr>
    </w:p>
    <w:p w14:paraId="395C9A8C" w14:textId="77777777" w:rsidR="00053C44" w:rsidRDefault="00053C44" w:rsidP="00A81ED7">
      <w:pPr>
        <w:spacing w:before="0" w:after="0" w:line="240" w:lineRule="auto"/>
        <w:jc w:val="center"/>
        <w:rPr>
          <w:rFonts w:cs="Arial"/>
        </w:rPr>
      </w:pPr>
    </w:p>
    <w:p w14:paraId="30A1BC23" w14:textId="77777777" w:rsidR="00053C44" w:rsidRDefault="00053C44" w:rsidP="00A81ED7">
      <w:pPr>
        <w:spacing w:before="0" w:after="0" w:line="240" w:lineRule="auto"/>
        <w:jc w:val="center"/>
        <w:rPr>
          <w:rFonts w:cs="Arial"/>
        </w:rPr>
      </w:pPr>
    </w:p>
    <w:p w14:paraId="47BB44EF" w14:textId="77777777" w:rsidR="00053C44" w:rsidRDefault="00053C44" w:rsidP="00A81ED7">
      <w:pPr>
        <w:spacing w:before="0" w:after="0" w:line="240" w:lineRule="auto"/>
        <w:jc w:val="center"/>
        <w:rPr>
          <w:rFonts w:cs="Arial"/>
        </w:rPr>
      </w:pPr>
    </w:p>
    <w:p w14:paraId="765063D5" w14:textId="77777777" w:rsidR="00A81ED7" w:rsidRPr="006E4D4B" w:rsidRDefault="00A81ED7" w:rsidP="00A81ED7">
      <w:pPr>
        <w:spacing w:before="0" w:after="0" w:line="240" w:lineRule="auto"/>
        <w:jc w:val="center"/>
        <w:rPr>
          <w:rFonts w:cs="Arial"/>
        </w:rPr>
      </w:pPr>
    </w:p>
    <w:p w14:paraId="0512C883" w14:textId="77777777" w:rsidR="00A81ED7" w:rsidRPr="006E4D4B" w:rsidRDefault="00A81ED7" w:rsidP="00A81ED7">
      <w:pPr>
        <w:spacing w:before="0" w:after="0" w:line="240" w:lineRule="auto"/>
        <w:jc w:val="center"/>
        <w:rPr>
          <w:rFonts w:cs="Arial"/>
        </w:rPr>
      </w:pPr>
    </w:p>
    <w:p w14:paraId="3CA2ECE2" w14:textId="77777777" w:rsidR="00A81ED7" w:rsidRPr="006E4D4B" w:rsidRDefault="00A81ED7" w:rsidP="00A81ED7">
      <w:pPr>
        <w:spacing w:before="0" w:after="0" w:line="240" w:lineRule="auto"/>
        <w:jc w:val="center"/>
        <w:rPr>
          <w:rFonts w:cs="Arial"/>
        </w:rPr>
      </w:pPr>
    </w:p>
    <w:p w14:paraId="516662C8" w14:textId="77777777" w:rsidR="00A81ED7" w:rsidRPr="006E4D4B" w:rsidRDefault="00A81ED7" w:rsidP="00A81ED7">
      <w:pPr>
        <w:spacing w:before="0" w:after="0" w:line="240" w:lineRule="auto"/>
        <w:jc w:val="center"/>
        <w:rPr>
          <w:rFonts w:cs="Arial"/>
        </w:rPr>
      </w:pPr>
    </w:p>
    <w:p w14:paraId="5FE873D6" w14:textId="77777777" w:rsidR="00A81ED7" w:rsidRPr="00053C44" w:rsidRDefault="00A81ED7" w:rsidP="00A81ED7">
      <w:pPr>
        <w:spacing w:before="0" w:after="0" w:line="240" w:lineRule="auto"/>
        <w:jc w:val="center"/>
        <w:rPr>
          <w:rFonts w:cs="Arial"/>
        </w:rPr>
      </w:pPr>
      <w:r w:rsidRPr="00053C44">
        <w:rPr>
          <w:rFonts w:cs="Arial"/>
        </w:rPr>
        <w:t>Assis/SP</w:t>
      </w:r>
    </w:p>
    <w:p w14:paraId="73B0C922" w14:textId="5A4AD221" w:rsidR="002E68D8" w:rsidRDefault="000D6419" w:rsidP="00A81ED7">
      <w:pPr>
        <w:spacing w:before="0" w:after="160" w:line="259" w:lineRule="auto"/>
        <w:jc w:val="center"/>
        <w:rPr>
          <w:rFonts w:cs="Arial"/>
          <w:b/>
          <w:sz w:val="28"/>
        </w:rPr>
      </w:pPr>
      <w:r>
        <w:rPr>
          <w:rFonts w:cs="Arial"/>
        </w:rPr>
        <w:t>2026</w:t>
      </w:r>
      <w:r w:rsidR="002E68D8">
        <w:rPr>
          <w:rFonts w:cs="Arial"/>
          <w:b/>
          <w:sz w:val="28"/>
        </w:rPr>
        <w:br w:type="page"/>
      </w:r>
    </w:p>
    <w:p w14:paraId="602108DF" w14:textId="77777777" w:rsidR="002E68D8" w:rsidRPr="00D72E51" w:rsidRDefault="002E68D8" w:rsidP="00D72E51">
      <w:pPr>
        <w:spacing w:before="0" w:after="960" w:line="240" w:lineRule="auto"/>
        <w:jc w:val="center"/>
        <w:rPr>
          <w:rFonts w:cs="Arial"/>
          <w:b/>
          <w:caps/>
          <w:sz w:val="28"/>
        </w:rPr>
      </w:pPr>
      <w:r w:rsidRPr="00D72E51">
        <w:rPr>
          <w:rFonts w:cs="Arial"/>
          <w:b/>
          <w:caps/>
          <w:sz w:val="28"/>
        </w:rPr>
        <w:lastRenderedPageBreak/>
        <w:t>dedicatória</w:t>
      </w:r>
    </w:p>
    <w:p w14:paraId="6E5E4606" w14:textId="77777777" w:rsidR="002E68D8" w:rsidRDefault="00D72E51">
      <w:pPr>
        <w:spacing w:before="0" w:after="160" w:line="259" w:lineRule="auto"/>
        <w:jc w:val="left"/>
        <w:rPr>
          <w:rFonts w:cs="Arial"/>
          <w:b/>
          <w:sz w:val="28"/>
        </w:rPr>
      </w:pPr>
      <w:r w:rsidRPr="00D72E51">
        <w:rPr>
          <w:rFonts w:cs="Arial"/>
          <w:b/>
          <w:noProof/>
          <w:sz w:val="28"/>
          <w:lang w:eastAsia="pt-BR"/>
        </w:rPr>
        <mc:AlternateContent>
          <mc:Choice Requires="wps">
            <w:drawing>
              <wp:anchor distT="45720" distB="45720" distL="114300" distR="114300" simplePos="0" relativeHeight="251660288" behindDoc="0" locked="0" layoutInCell="1" allowOverlap="1" wp14:anchorId="252A4098" wp14:editId="60FCBE37">
                <wp:simplePos x="0" y="0"/>
                <wp:positionH relativeFrom="margin">
                  <wp:posOffset>2557145</wp:posOffset>
                </wp:positionH>
                <wp:positionV relativeFrom="margin">
                  <wp:posOffset>6781165</wp:posOffset>
                </wp:positionV>
                <wp:extent cx="3535045" cy="1404620"/>
                <wp:effectExtent l="0" t="0" r="825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045" cy="1404620"/>
                        </a:xfrm>
                        <a:prstGeom prst="rect">
                          <a:avLst/>
                        </a:prstGeom>
                        <a:solidFill>
                          <a:srgbClr val="FFFFFF"/>
                        </a:solidFill>
                        <a:ln w="9525">
                          <a:noFill/>
                          <a:miter lim="800000"/>
                          <a:headEnd/>
                          <a:tailEnd/>
                        </a:ln>
                      </wps:spPr>
                      <wps:txbx>
                        <w:txbxContent>
                          <w:p w14:paraId="78FF7022" w14:textId="5B0F1B1F" w:rsidR="00D72E51" w:rsidRDefault="00D72E51" w:rsidP="00D72E51">
                            <w:pPr>
                              <w:spacing w:before="100" w:beforeAutospacing="1" w:after="0" w:line="240" w:lineRule="auto"/>
                            </w:pPr>
                            <w:r>
                              <w:t xml:space="preserve">Dedico este trabalho </w:t>
                            </w:r>
                            <w:r w:rsidR="000D6419">
                              <w:t xml:space="preserve">aos meus amigos, família e </w:t>
                            </w:r>
                            <w:r w:rsidR="00264863">
                              <w:t>aqueles que estiveram presentes ao longo dessa caminhada, auxiliando com todo apoio e incentivo para atingir esta meta.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2A4098" id="Caixa de Texto 2" o:spid="_x0000_s1027" type="#_x0000_t202" style="position:absolute;margin-left:201.35pt;margin-top:533.95pt;width:278.3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" stroked="f">
                <v:textbox style="mso-fit-shape-to-text:t">
                  <w:txbxContent>
                    <w:p w14:paraId="78FF7022" w14:textId="5B0F1B1F" w:rsidR="00D72E51" w:rsidRDefault="00D72E51" w:rsidP="00D72E51">
                      <w:pPr>
                        <w:spacing w:before="100" w:beforeAutospacing="1" w:after="0" w:line="240" w:lineRule="auto"/>
                      </w:pPr>
                      <w:r>
                        <w:t xml:space="preserve">Dedico este trabalho </w:t>
                      </w:r>
                      <w:r w:rsidR="000D6419">
                        <w:t xml:space="preserve">aos meus amigos, família e </w:t>
                      </w:r>
                      <w:r w:rsidR="00264863">
                        <w:t>aqueles que estiveram presentes ao longo dessa caminhada, auxiliando com todo apoio e incentivo para atingir esta meta.</w:t>
                      </w:r>
                    </w:p>
                  </w:txbxContent>
                </v:textbox>
                <w10:wrap type="square" anchorx="margin" anchory="margin"/>
              </v:shape>
            </w:pict>
          </mc:Fallback>
        </mc:AlternateContent>
      </w:r>
      <w:r w:rsidR="002E68D8">
        <w:rPr>
          <w:rFonts w:cs="Arial"/>
          <w:b/>
          <w:sz w:val="28"/>
        </w:rPr>
        <w:br w:type="page"/>
      </w:r>
    </w:p>
    <w:p w14:paraId="2E0EB950" w14:textId="45F5E60C" w:rsidR="006E50C0" w:rsidRPr="00C5699D" w:rsidRDefault="002E68D8" w:rsidP="00C5699D">
      <w:pPr>
        <w:spacing w:before="0" w:after="960" w:line="240" w:lineRule="auto"/>
        <w:jc w:val="center"/>
        <w:rPr>
          <w:rFonts w:cs="Arial"/>
          <w:b/>
          <w:caps/>
          <w:sz w:val="28"/>
        </w:rPr>
      </w:pPr>
      <w:r w:rsidRPr="00DF424F">
        <w:rPr>
          <w:rFonts w:cs="Arial"/>
          <w:b/>
          <w:caps/>
          <w:sz w:val="28"/>
        </w:rPr>
        <w:lastRenderedPageBreak/>
        <w:t>Agradecimento</w:t>
      </w:r>
      <w:r w:rsidR="004E1ADC">
        <w:rPr>
          <w:rFonts w:cs="Arial"/>
          <w:b/>
          <w:caps/>
          <w:sz w:val="28"/>
        </w:rPr>
        <w:t>s</w:t>
      </w:r>
    </w:p>
    <w:p w14:paraId="3800C807" w14:textId="77777777" w:rsidR="00C5699D" w:rsidRDefault="00C5699D" w:rsidP="001B5857">
      <w:pPr>
        <w:spacing w:before="0" w:after="160" w:line="259" w:lineRule="auto"/>
      </w:pPr>
      <w:r w:rsidRPr="00C5699D">
        <w:t>Gostaria de expressar minha mais profunda gratidão aos meus pais, Osmar e Elaine, que sempre foram minha base de apoio, fornecendo o incentivo e os princípios fundamentais para que eu pudesse trilhar este caminho. Estendo esse agradecimento às minhas irmãs, Thayna e Naomy, pelo companheirismo constante e pel</w:t>
      </w:r>
      <w:r>
        <w:t xml:space="preserve">o apoio incondicional. </w:t>
      </w:r>
    </w:p>
    <w:p w14:paraId="0DC8A141" w14:textId="308FE827" w:rsidR="00C5699D" w:rsidRDefault="00C5699D" w:rsidP="001B5857">
      <w:pPr>
        <w:spacing w:before="0" w:after="160" w:line="259" w:lineRule="auto"/>
      </w:pPr>
      <w:r w:rsidRPr="00C5699D">
        <w:t>Por fim, dedico um agradecimento especial e indispensável ao meu orientador</w:t>
      </w:r>
      <w:r>
        <w:t>, Prof. Douglas</w:t>
      </w:r>
      <w:r w:rsidR="00B961C2">
        <w:t xml:space="preserve"> </w:t>
      </w:r>
      <w:r>
        <w:t>que auxiliou na</w:t>
      </w:r>
      <w:r w:rsidRPr="00C5699D">
        <w:t xml:space="preserve"> construção d</w:t>
      </w:r>
      <w:r>
        <w:t>o</w:t>
      </w:r>
      <w:r w:rsidRPr="00C5699D">
        <w:t xml:space="preserve"> conhecimento e </w:t>
      </w:r>
      <w:r>
        <w:t>n</w:t>
      </w:r>
      <w:r w:rsidRPr="00C5699D">
        <w:t>a vivência prática que desenvolvemos juntos ao longo dos últimos anos, especialmente no ambiente de pesquisa e desenvolvimento, foram extremamente necessárias para o meu amadurecimento</w:t>
      </w:r>
      <w:r>
        <w:t xml:space="preserve"> profissional</w:t>
      </w:r>
      <w:r w:rsidRPr="00C5699D">
        <w:t xml:space="preserve">. </w:t>
      </w:r>
    </w:p>
    <w:p w14:paraId="6F2422AE" w14:textId="64DEED30" w:rsidR="00C5699D" w:rsidRDefault="00C5699D" w:rsidP="001B5857">
      <w:pPr>
        <w:spacing w:before="0" w:after="160" w:line="259" w:lineRule="auto"/>
      </w:pPr>
      <w:r w:rsidRPr="00C5699D">
        <w:t>Sua orientação contínua não apenas guiou a estruturação deste trabalho, mas foi o que de fato possibilitou o aprofundamento dos meus conhecimentos em programação e em diversas outras áreas da tecnologia, consolidando minha formação técnica e profissional</w:t>
      </w:r>
      <w:r>
        <w:t>.</w:t>
      </w:r>
    </w:p>
    <w:p w14:paraId="09808140" w14:textId="38683B93" w:rsidR="00C5699D" w:rsidRPr="00C5699D" w:rsidRDefault="00C5699D" w:rsidP="001B5857">
      <w:pPr>
        <w:spacing w:before="0" w:after="160" w:line="259" w:lineRule="auto"/>
      </w:pPr>
      <w:r>
        <w:t>Para finalizar, agradeço a todos que de alguma forma, participaram e contribu</w:t>
      </w:r>
      <w:r w:rsidRPr="00C5699D">
        <w:t>í</w:t>
      </w:r>
      <w:r>
        <w:t>ram para que fosse possível realizar este momento.</w:t>
      </w:r>
    </w:p>
    <w:p w14:paraId="0EBF8520" w14:textId="77777777" w:rsidR="00C5699D" w:rsidRDefault="00C5699D">
      <w:pPr>
        <w:spacing w:before="0" w:after="160" w:line="259" w:lineRule="auto"/>
        <w:jc w:val="left"/>
      </w:pPr>
    </w:p>
    <w:p w14:paraId="412640F7" w14:textId="77777777" w:rsidR="00C5699D" w:rsidRDefault="00C5699D">
      <w:pPr>
        <w:spacing w:before="0" w:after="160" w:line="259" w:lineRule="auto"/>
        <w:jc w:val="left"/>
      </w:pPr>
    </w:p>
    <w:p w14:paraId="090E07ED" w14:textId="77777777" w:rsidR="00C5699D" w:rsidRDefault="00C5699D">
      <w:pPr>
        <w:spacing w:before="0" w:after="160" w:line="259" w:lineRule="auto"/>
        <w:jc w:val="left"/>
      </w:pPr>
    </w:p>
    <w:p w14:paraId="572FAE58" w14:textId="77777777" w:rsidR="00C5699D" w:rsidRDefault="00C5699D">
      <w:pPr>
        <w:spacing w:before="0" w:after="160" w:line="259" w:lineRule="auto"/>
        <w:jc w:val="left"/>
      </w:pPr>
    </w:p>
    <w:p w14:paraId="4DA599CC" w14:textId="77777777" w:rsidR="00C5699D" w:rsidRDefault="00C5699D">
      <w:pPr>
        <w:spacing w:before="0" w:after="160" w:line="259" w:lineRule="auto"/>
        <w:jc w:val="left"/>
      </w:pPr>
    </w:p>
    <w:p w14:paraId="4DD2E4EE" w14:textId="77777777" w:rsidR="00C5699D" w:rsidRDefault="00C5699D">
      <w:pPr>
        <w:spacing w:before="0" w:after="160" w:line="259" w:lineRule="auto"/>
        <w:jc w:val="left"/>
      </w:pPr>
    </w:p>
    <w:p w14:paraId="1775DC71" w14:textId="77777777" w:rsidR="00C5699D" w:rsidRDefault="00C5699D">
      <w:pPr>
        <w:spacing w:before="0" w:after="160" w:line="259" w:lineRule="auto"/>
        <w:jc w:val="left"/>
      </w:pPr>
    </w:p>
    <w:p w14:paraId="6F95CF50" w14:textId="77777777" w:rsidR="00C5699D" w:rsidRDefault="00C5699D">
      <w:pPr>
        <w:spacing w:before="0" w:after="160" w:line="259" w:lineRule="auto"/>
        <w:jc w:val="left"/>
      </w:pPr>
    </w:p>
    <w:p w14:paraId="4F737ABA" w14:textId="77777777" w:rsidR="00C5699D" w:rsidRDefault="00C5699D">
      <w:pPr>
        <w:spacing w:before="0" w:after="160" w:line="259" w:lineRule="auto"/>
        <w:jc w:val="left"/>
      </w:pPr>
    </w:p>
    <w:p w14:paraId="2D5CA9D8" w14:textId="77777777" w:rsidR="00C5699D" w:rsidRDefault="00C5699D">
      <w:pPr>
        <w:spacing w:before="0" w:after="160" w:line="259" w:lineRule="auto"/>
        <w:jc w:val="left"/>
      </w:pPr>
    </w:p>
    <w:p w14:paraId="4B95B150" w14:textId="77777777" w:rsidR="00C5699D" w:rsidRDefault="00C5699D">
      <w:pPr>
        <w:spacing w:before="0" w:after="160" w:line="259" w:lineRule="auto"/>
        <w:jc w:val="left"/>
      </w:pPr>
    </w:p>
    <w:p w14:paraId="112DA410" w14:textId="77777777" w:rsidR="00C5699D" w:rsidRDefault="00C5699D">
      <w:pPr>
        <w:spacing w:before="0" w:after="160" w:line="259" w:lineRule="auto"/>
        <w:jc w:val="left"/>
      </w:pPr>
    </w:p>
    <w:p w14:paraId="39F70D40" w14:textId="77777777" w:rsidR="00C5699D" w:rsidRDefault="00C5699D">
      <w:pPr>
        <w:spacing w:before="0" w:after="160" w:line="259" w:lineRule="auto"/>
        <w:jc w:val="left"/>
      </w:pPr>
    </w:p>
    <w:p w14:paraId="62449DE1" w14:textId="77777777" w:rsidR="00C5699D" w:rsidRDefault="00C5699D">
      <w:pPr>
        <w:spacing w:before="0" w:after="160" w:line="259" w:lineRule="auto"/>
        <w:jc w:val="left"/>
      </w:pPr>
    </w:p>
    <w:p w14:paraId="229F1EC4" w14:textId="77777777" w:rsidR="00C5699D" w:rsidRDefault="00C5699D">
      <w:pPr>
        <w:spacing w:before="0" w:after="160" w:line="259" w:lineRule="auto"/>
        <w:jc w:val="left"/>
      </w:pPr>
    </w:p>
    <w:p w14:paraId="645F8548" w14:textId="77777777" w:rsidR="00C5699D" w:rsidRDefault="00C5699D">
      <w:pPr>
        <w:spacing w:before="0" w:after="160" w:line="259" w:lineRule="auto"/>
        <w:jc w:val="left"/>
      </w:pPr>
    </w:p>
    <w:p w14:paraId="44E79D96" w14:textId="77777777" w:rsidR="00C5699D" w:rsidRDefault="00C5699D">
      <w:pPr>
        <w:spacing w:before="0" w:after="160" w:line="259" w:lineRule="auto"/>
        <w:jc w:val="left"/>
        <w:rPr>
          <w:rFonts w:cs="Arial"/>
          <w:b/>
          <w:sz w:val="28"/>
        </w:rPr>
      </w:pPr>
    </w:p>
    <w:p w14:paraId="272A2297" w14:textId="77777777" w:rsidR="002A26D6" w:rsidRPr="00200FC3" w:rsidRDefault="002E68D8" w:rsidP="00200FC3">
      <w:pPr>
        <w:spacing w:before="0" w:after="960" w:line="240" w:lineRule="auto"/>
        <w:jc w:val="center"/>
        <w:rPr>
          <w:rFonts w:cs="Arial"/>
          <w:b/>
          <w:caps/>
          <w:sz w:val="28"/>
        </w:rPr>
      </w:pPr>
      <w:r w:rsidRPr="00200FC3">
        <w:rPr>
          <w:rFonts w:cs="Arial"/>
          <w:b/>
          <w:caps/>
          <w:sz w:val="28"/>
        </w:rPr>
        <w:lastRenderedPageBreak/>
        <w:t>Resumo</w:t>
      </w:r>
    </w:p>
    <w:p w14:paraId="167DC38A" w14:textId="760F8B15" w:rsidR="00200FC3" w:rsidRDefault="0058320B" w:rsidP="0058320B">
      <w:pPr>
        <w:spacing w:before="0" w:after="0"/>
      </w:pPr>
      <w:r>
        <w:t>A fragilidade dos controles de apoio em anotações manuais e planilhas dispersas, o armazenamento de registros fiscais e comprovantes sem associação devida, originam um cenário problemático</w:t>
      </w:r>
      <w:r w:rsidR="006E50C0">
        <w:t xml:space="preserve"> devido à falta de uma boa estrutura para armazenamento de dados e documentos importantes</w:t>
      </w:r>
      <w:r w:rsidR="00200FC3">
        <w:t>.</w:t>
      </w:r>
      <w:r>
        <w:t xml:space="preserve"> Diante disso, este trabalho teve como objetivo desenvolver um sistema web</w:t>
      </w:r>
      <w:r w:rsidR="006E50C0">
        <w:t xml:space="preserve"> com segurança, rastreabilidade de dados,</w:t>
      </w:r>
      <w:r>
        <w:t xml:space="preserve"> voltado para o armazenamento e gestão, possibilitando o cadastro de informações sobre propriedade, equipamentos, clima, funcionários, setores</w:t>
      </w:r>
      <w:r w:rsidR="006E50C0">
        <w:t xml:space="preserve">. Desta forma torna-se mais fácil o </w:t>
      </w:r>
      <w:r>
        <w:t>registro e armazenamento dos documentos relacionados</w:t>
      </w:r>
      <w:r w:rsidR="006E50C0">
        <w:t xml:space="preserve"> e possibilita que sua consulta seja feita de forma simples e funcional</w:t>
      </w:r>
      <w:r>
        <w:t>. A metodologia traz a revisão bibliográfica e o desenvolvimento do software. Se espera que a ferramenta possa contribuir para uma melhor gestão de pequenos e médios empreendedores agrícolas.</w:t>
      </w:r>
    </w:p>
    <w:p w14:paraId="50177B40" w14:textId="77777777" w:rsidR="0058320B" w:rsidRPr="0058320B" w:rsidRDefault="0058320B" w:rsidP="00200FC3">
      <w:pPr>
        <w:spacing w:before="0" w:after="0" w:line="240" w:lineRule="auto"/>
      </w:pPr>
    </w:p>
    <w:p w14:paraId="71C33FF3" w14:textId="0C51D8BA" w:rsidR="00200FC3" w:rsidRPr="008A1321" w:rsidRDefault="00200FC3" w:rsidP="00200FC3">
      <w:pPr>
        <w:spacing w:before="0" w:after="0" w:line="240" w:lineRule="auto"/>
        <w:rPr>
          <w:bCs/>
          <w:lang w:val="en-US"/>
        </w:rPr>
      </w:pPr>
      <w:r>
        <w:rPr>
          <w:b/>
        </w:rPr>
        <w:t xml:space="preserve">Palavras-chave: </w:t>
      </w:r>
      <w:r w:rsidR="0058320B">
        <w:rPr>
          <w:bCs/>
        </w:rPr>
        <w:t>Gestão documental</w:t>
      </w:r>
      <w:r w:rsidR="006E50C0">
        <w:rPr>
          <w:bCs/>
        </w:rPr>
        <w:t xml:space="preserve">. Agronegócio. </w:t>
      </w:r>
      <w:r w:rsidR="006E50C0" w:rsidRPr="008A1321">
        <w:rPr>
          <w:bCs/>
          <w:lang w:val="en-US"/>
        </w:rPr>
        <w:t>Desenvolvimento web.</w:t>
      </w:r>
    </w:p>
    <w:p w14:paraId="6A793DAB" w14:textId="77777777" w:rsidR="002E68D8" w:rsidRPr="008A1321" w:rsidRDefault="002E68D8" w:rsidP="00200FC3">
      <w:pPr>
        <w:rPr>
          <w:lang w:val="en-US"/>
        </w:rPr>
      </w:pPr>
      <w:r w:rsidRPr="008A1321">
        <w:rPr>
          <w:lang w:val="en-US"/>
        </w:rPr>
        <w:br w:type="page"/>
      </w:r>
    </w:p>
    <w:p w14:paraId="483FB4A5" w14:textId="77777777" w:rsidR="002E68D8" w:rsidRPr="008A1321" w:rsidRDefault="002E68D8" w:rsidP="000A62D3">
      <w:pPr>
        <w:spacing w:before="0" w:after="960" w:line="240" w:lineRule="auto"/>
        <w:jc w:val="center"/>
        <w:rPr>
          <w:rFonts w:cs="Arial"/>
          <w:b/>
          <w:caps/>
          <w:sz w:val="28"/>
          <w:lang w:val="en-US"/>
        </w:rPr>
      </w:pPr>
      <w:r w:rsidRPr="008A1321">
        <w:rPr>
          <w:rFonts w:cs="Arial"/>
          <w:b/>
          <w:caps/>
          <w:sz w:val="28"/>
          <w:lang w:val="en-US"/>
        </w:rPr>
        <w:lastRenderedPageBreak/>
        <w:t>abstract</w:t>
      </w:r>
    </w:p>
    <w:p w14:paraId="4F01EA84" w14:textId="3EAB53B5" w:rsidR="000A62D3" w:rsidRPr="006E50C0" w:rsidRDefault="006E50C0" w:rsidP="006E50C0">
      <w:pPr>
        <w:spacing w:before="0" w:after="0"/>
        <w:rPr>
          <w:lang w:val="en-US"/>
        </w:rPr>
      </w:pPr>
      <w:r w:rsidRPr="006E50C0">
        <w:rPr>
          <w:lang w:val="en-US"/>
        </w:rPr>
        <w:t>The fragility of administrative controls using manual notes and scattered spreadsheets, along with the storage of tax records and receipts without proper association, creates a problematic scenario due to the lack of a reliable structure for storing important data and documents. In light of this, this work aims to develop a secure web system with data traceability, focused on storage and management, enabling the registration of information regarding the property, equipment, climate, employees, and sectors. This approach facilitates the recording and storage of related documents, making their retrieval simple and functional. The methodology encompasses a literature review and software development. The tool is expected to contribute to better management for small and medium-sized agricultural entrepreneurs.</w:t>
      </w:r>
    </w:p>
    <w:p w14:paraId="178EBC39" w14:textId="0AAC3CCB" w:rsidR="000A62D3" w:rsidRPr="008A1321" w:rsidRDefault="000A62D3" w:rsidP="000A62D3">
      <w:pPr>
        <w:spacing w:before="0" w:after="0" w:line="240" w:lineRule="auto"/>
        <w:rPr>
          <w:bCs/>
          <w:lang w:val="en-US"/>
        </w:rPr>
      </w:pPr>
      <w:r w:rsidRPr="006E50C0">
        <w:rPr>
          <w:b/>
          <w:lang w:val="en-US"/>
        </w:rPr>
        <w:t xml:space="preserve">Keywords: </w:t>
      </w:r>
      <w:r w:rsidR="006E50C0" w:rsidRPr="006E50C0">
        <w:rPr>
          <w:bCs/>
          <w:lang w:val="en-US"/>
        </w:rPr>
        <w:t xml:space="preserve">Document management. Agribusiness. </w:t>
      </w:r>
      <w:r w:rsidR="006E50C0" w:rsidRPr="008A1321">
        <w:rPr>
          <w:bCs/>
          <w:lang w:val="en-US"/>
        </w:rPr>
        <w:t>Web development</w:t>
      </w:r>
    </w:p>
    <w:p w14:paraId="59D78A42" w14:textId="77777777" w:rsidR="002E68D8" w:rsidRPr="008A1321" w:rsidRDefault="002E68D8" w:rsidP="000A62D3">
      <w:pPr>
        <w:rPr>
          <w:lang w:val="en-US"/>
        </w:rPr>
      </w:pPr>
      <w:r w:rsidRPr="008A1321">
        <w:rPr>
          <w:lang w:val="en-US"/>
        </w:rPr>
        <w:br w:type="page"/>
      </w:r>
    </w:p>
    <w:p w14:paraId="3CDFDE9E" w14:textId="77777777" w:rsidR="002E68D8" w:rsidRPr="00B21F61" w:rsidRDefault="002E68D8" w:rsidP="00B21F61">
      <w:pPr>
        <w:spacing w:before="0" w:after="960" w:line="240" w:lineRule="auto"/>
        <w:jc w:val="center"/>
        <w:rPr>
          <w:rFonts w:cs="Arial"/>
          <w:b/>
          <w:caps/>
          <w:sz w:val="28"/>
        </w:rPr>
      </w:pPr>
      <w:r w:rsidRPr="00B21F61">
        <w:rPr>
          <w:rFonts w:cs="Arial"/>
          <w:b/>
          <w:caps/>
          <w:sz w:val="28"/>
        </w:rPr>
        <w:lastRenderedPageBreak/>
        <w:t>Lista de ilustrações</w:t>
      </w:r>
    </w:p>
    <w:p w14:paraId="2CA59C0C" w14:textId="100995EC" w:rsidR="0052384D" w:rsidRDefault="00B21F61">
      <w:pPr>
        <w:pStyle w:val="ndicedeilustraes"/>
        <w:tabs>
          <w:tab w:val="right" w:leader="dot" w:pos="9628"/>
        </w:tabs>
        <w:rPr>
          <w:rFonts w:asciiTheme="minorHAnsi" w:eastAsiaTheme="minorEastAsia" w:hAnsiTheme="minorHAnsi"/>
          <w:noProof/>
          <w:kern w:val="2"/>
          <w:szCs w:val="24"/>
          <w:lang w:eastAsia="pt-BR"/>
          <w14:ligatures w14:val="standardContextual"/>
        </w:rPr>
      </w:pPr>
      <w:r>
        <w:rPr>
          <w:rFonts w:cs="Arial"/>
          <w:b/>
          <w:sz w:val="28"/>
        </w:rPr>
        <w:fldChar w:fldCharType="begin"/>
      </w:r>
      <w:r>
        <w:rPr>
          <w:rFonts w:cs="Arial"/>
          <w:b/>
          <w:sz w:val="28"/>
        </w:rPr>
        <w:instrText xml:space="preserve"> TOC \h \z \c "Figura" </w:instrText>
      </w:r>
      <w:r>
        <w:rPr>
          <w:rFonts w:cs="Arial"/>
          <w:b/>
          <w:sz w:val="28"/>
        </w:rPr>
        <w:fldChar w:fldCharType="separate"/>
      </w:r>
      <w:hyperlink w:anchor="_Toc239631573" w:history="1">
        <w:r w:rsidR="0052384D" w:rsidRPr="00EA27CC">
          <w:rPr>
            <w:rStyle w:val="Hyperlink"/>
            <w:noProof/>
          </w:rPr>
          <w:t>Figura 1: Mapa mental.</w:t>
        </w:r>
        <w:r w:rsidR="0052384D">
          <w:rPr>
            <w:noProof/>
            <w:webHidden/>
          </w:rPr>
          <w:tab/>
        </w:r>
        <w:r w:rsidR="0052384D">
          <w:rPr>
            <w:noProof/>
            <w:webHidden/>
          </w:rPr>
          <w:fldChar w:fldCharType="begin"/>
        </w:r>
        <w:r w:rsidR="0052384D">
          <w:rPr>
            <w:noProof/>
            <w:webHidden/>
          </w:rPr>
          <w:instrText xml:space="preserve"> PAGEREF _Toc239631573 \h </w:instrText>
        </w:r>
        <w:r w:rsidR="0052384D">
          <w:rPr>
            <w:noProof/>
            <w:webHidden/>
          </w:rPr>
        </w:r>
        <w:r w:rsidR="0052384D">
          <w:rPr>
            <w:noProof/>
            <w:webHidden/>
          </w:rPr>
          <w:fldChar w:fldCharType="separate"/>
        </w:r>
        <w:r w:rsidR="0052384D">
          <w:rPr>
            <w:noProof/>
            <w:webHidden/>
          </w:rPr>
          <w:t>30</w:t>
        </w:r>
        <w:r w:rsidR="0052384D">
          <w:rPr>
            <w:noProof/>
            <w:webHidden/>
          </w:rPr>
          <w:fldChar w:fldCharType="end"/>
        </w:r>
      </w:hyperlink>
    </w:p>
    <w:p w14:paraId="68603294" w14:textId="72B4FD81"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574" w:history="1">
        <w:r w:rsidRPr="00EA27CC">
          <w:rPr>
            <w:rStyle w:val="Hyperlink"/>
            <w:noProof/>
          </w:rPr>
          <w:t xml:space="preserve">Figura 2: </w:t>
        </w:r>
        <w:r w:rsidRPr="00EA27CC">
          <w:rPr>
            <w:rStyle w:val="Hyperlink"/>
            <w:bCs/>
            <w:noProof/>
          </w:rPr>
          <w:t>Diagrama de Classe.</w:t>
        </w:r>
        <w:r>
          <w:rPr>
            <w:noProof/>
            <w:webHidden/>
          </w:rPr>
          <w:tab/>
        </w:r>
        <w:r>
          <w:rPr>
            <w:noProof/>
            <w:webHidden/>
          </w:rPr>
          <w:fldChar w:fldCharType="begin"/>
        </w:r>
        <w:r>
          <w:rPr>
            <w:noProof/>
            <w:webHidden/>
          </w:rPr>
          <w:instrText xml:space="preserve"> PAGEREF _Toc239631574 \h </w:instrText>
        </w:r>
        <w:r>
          <w:rPr>
            <w:noProof/>
            <w:webHidden/>
          </w:rPr>
        </w:r>
        <w:r>
          <w:rPr>
            <w:noProof/>
            <w:webHidden/>
          </w:rPr>
          <w:fldChar w:fldCharType="separate"/>
        </w:r>
        <w:r>
          <w:rPr>
            <w:noProof/>
            <w:webHidden/>
          </w:rPr>
          <w:t>33</w:t>
        </w:r>
        <w:r>
          <w:rPr>
            <w:noProof/>
            <w:webHidden/>
          </w:rPr>
          <w:fldChar w:fldCharType="end"/>
        </w:r>
      </w:hyperlink>
    </w:p>
    <w:p w14:paraId="4D8136C6" w14:textId="314AA6CA"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575" w:history="1">
        <w:r w:rsidRPr="00EA27CC">
          <w:rPr>
            <w:rStyle w:val="Hyperlink"/>
            <w:noProof/>
          </w:rPr>
          <w:t xml:space="preserve">Figura 3: </w:t>
        </w:r>
        <w:r w:rsidRPr="00EA27CC">
          <w:rPr>
            <w:rStyle w:val="Hyperlink"/>
            <w:bCs/>
            <w:noProof/>
          </w:rPr>
          <w:t>Diagrama Entidade-Relacionamento.</w:t>
        </w:r>
        <w:r>
          <w:rPr>
            <w:noProof/>
            <w:webHidden/>
          </w:rPr>
          <w:tab/>
        </w:r>
        <w:r>
          <w:rPr>
            <w:noProof/>
            <w:webHidden/>
          </w:rPr>
          <w:fldChar w:fldCharType="begin"/>
        </w:r>
        <w:r>
          <w:rPr>
            <w:noProof/>
            <w:webHidden/>
          </w:rPr>
          <w:instrText xml:space="preserve"> PAGEREF _Toc239631575 \h </w:instrText>
        </w:r>
        <w:r>
          <w:rPr>
            <w:noProof/>
            <w:webHidden/>
          </w:rPr>
        </w:r>
        <w:r>
          <w:rPr>
            <w:noProof/>
            <w:webHidden/>
          </w:rPr>
          <w:fldChar w:fldCharType="separate"/>
        </w:r>
        <w:r>
          <w:rPr>
            <w:noProof/>
            <w:webHidden/>
          </w:rPr>
          <w:t>34</w:t>
        </w:r>
        <w:r>
          <w:rPr>
            <w:noProof/>
            <w:webHidden/>
          </w:rPr>
          <w:fldChar w:fldCharType="end"/>
        </w:r>
      </w:hyperlink>
    </w:p>
    <w:p w14:paraId="711F300E" w14:textId="0631472C"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576" w:history="1">
        <w:r w:rsidRPr="00EA27CC">
          <w:rPr>
            <w:rStyle w:val="Hyperlink"/>
            <w:noProof/>
          </w:rPr>
          <w:t xml:space="preserve">Figura 4: </w:t>
        </w:r>
        <w:r w:rsidRPr="00EA27CC">
          <w:rPr>
            <w:rStyle w:val="Hyperlink"/>
            <w:bCs/>
            <w:noProof/>
          </w:rPr>
          <w:t>Diagrama de caso de uso.</w:t>
        </w:r>
        <w:r>
          <w:rPr>
            <w:noProof/>
            <w:webHidden/>
          </w:rPr>
          <w:tab/>
        </w:r>
        <w:r>
          <w:rPr>
            <w:noProof/>
            <w:webHidden/>
          </w:rPr>
          <w:fldChar w:fldCharType="begin"/>
        </w:r>
        <w:r>
          <w:rPr>
            <w:noProof/>
            <w:webHidden/>
          </w:rPr>
          <w:instrText xml:space="preserve"> PAGEREF _Toc239631576 \h </w:instrText>
        </w:r>
        <w:r>
          <w:rPr>
            <w:noProof/>
            <w:webHidden/>
          </w:rPr>
        </w:r>
        <w:r>
          <w:rPr>
            <w:noProof/>
            <w:webHidden/>
          </w:rPr>
          <w:fldChar w:fldCharType="separate"/>
        </w:r>
        <w:r>
          <w:rPr>
            <w:noProof/>
            <w:webHidden/>
          </w:rPr>
          <w:t>35</w:t>
        </w:r>
        <w:r>
          <w:rPr>
            <w:noProof/>
            <w:webHidden/>
          </w:rPr>
          <w:fldChar w:fldCharType="end"/>
        </w:r>
      </w:hyperlink>
    </w:p>
    <w:p w14:paraId="54837907" w14:textId="075B47A7"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577" w:history="1">
        <w:r w:rsidRPr="00EA27CC">
          <w:rPr>
            <w:rStyle w:val="Hyperlink"/>
            <w:noProof/>
          </w:rPr>
          <w:t xml:space="preserve">Figura 5: </w:t>
        </w:r>
        <w:r w:rsidRPr="00EA27CC">
          <w:rPr>
            <w:rStyle w:val="Hyperlink"/>
            <w:bCs/>
            <w:noProof/>
          </w:rPr>
          <w:t>Tela de Clima.</w:t>
        </w:r>
        <w:r>
          <w:rPr>
            <w:noProof/>
            <w:webHidden/>
          </w:rPr>
          <w:tab/>
        </w:r>
        <w:r>
          <w:rPr>
            <w:noProof/>
            <w:webHidden/>
          </w:rPr>
          <w:fldChar w:fldCharType="begin"/>
        </w:r>
        <w:r>
          <w:rPr>
            <w:noProof/>
            <w:webHidden/>
          </w:rPr>
          <w:instrText xml:space="preserve"> PAGEREF _Toc239631577 \h </w:instrText>
        </w:r>
        <w:r>
          <w:rPr>
            <w:noProof/>
            <w:webHidden/>
          </w:rPr>
        </w:r>
        <w:r>
          <w:rPr>
            <w:noProof/>
            <w:webHidden/>
          </w:rPr>
          <w:fldChar w:fldCharType="separate"/>
        </w:r>
        <w:r>
          <w:rPr>
            <w:noProof/>
            <w:webHidden/>
          </w:rPr>
          <w:t>54</w:t>
        </w:r>
        <w:r>
          <w:rPr>
            <w:noProof/>
            <w:webHidden/>
          </w:rPr>
          <w:fldChar w:fldCharType="end"/>
        </w:r>
      </w:hyperlink>
    </w:p>
    <w:p w14:paraId="52C6E9C4" w14:textId="34534FCC"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578" w:history="1">
        <w:r w:rsidRPr="00EA27CC">
          <w:rPr>
            <w:rStyle w:val="Hyperlink"/>
            <w:noProof/>
          </w:rPr>
          <w:t xml:space="preserve">Figura 6: </w:t>
        </w:r>
        <w:r w:rsidRPr="00EA27CC">
          <w:rPr>
            <w:rStyle w:val="Hyperlink"/>
            <w:bCs/>
            <w:noProof/>
          </w:rPr>
          <w:t>Tela de Documento.</w:t>
        </w:r>
        <w:r>
          <w:rPr>
            <w:noProof/>
            <w:webHidden/>
          </w:rPr>
          <w:tab/>
        </w:r>
        <w:r>
          <w:rPr>
            <w:noProof/>
            <w:webHidden/>
          </w:rPr>
          <w:fldChar w:fldCharType="begin"/>
        </w:r>
        <w:r>
          <w:rPr>
            <w:noProof/>
            <w:webHidden/>
          </w:rPr>
          <w:instrText xml:space="preserve"> PAGEREF _Toc239631578 \h </w:instrText>
        </w:r>
        <w:r>
          <w:rPr>
            <w:noProof/>
            <w:webHidden/>
          </w:rPr>
        </w:r>
        <w:r>
          <w:rPr>
            <w:noProof/>
            <w:webHidden/>
          </w:rPr>
          <w:fldChar w:fldCharType="separate"/>
        </w:r>
        <w:r>
          <w:rPr>
            <w:noProof/>
            <w:webHidden/>
          </w:rPr>
          <w:t>55</w:t>
        </w:r>
        <w:r>
          <w:rPr>
            <w:noProof/>
            <w:webHidden/>
          </w:rPr>
          <w:fldChar w:fldCharType="end"/>
        </w:r>
      </w:hyperlink>
    </w:p>
    <w:p w14:paraId="1760F6B9" w14:textId="3402F772" w:rsidR="00B21F61" w:rsidRDefault="00B21F61">
      <w:pPr>
        <w:spacing w:before="0" w:after="160" w:line="259" w:lineRule="auto"/>
        <w:jc w:val="left"/>
        <w:rPr>
          <w:rFonts w:cs="Arial"/>
          <w:b/>
          <w:sz w:val="28"/>
        </w:rPr>
      </w:pPr>
      <w:r>
        <w:rPr>
          <w:rFonts w:cs="Arial"/>
          <w:b/>
          <w:sz w:val="28"/>
        </w:rPr>
        <w:fldChar w:fldCharType="end"/>
      </w:r>
    </w:p>
    <w:p w14:paraId="7DE5DF82" w14:textId="77777777" w:rsidR="002E68D8" w:rsidRDefault="002E68D8">
      <w:pPr>
        <w:spacing w:before="0" w:after="160" w:line="259" w:lineRule="auto"/>
        <w:jc w:val="left"/>
        <w:rPr>
          <w:rFonts w:cs="Arial"/>
          <w:b/>
          <w:sz w:val="28"/>
        </w:rPr>
      </w:pPr>
      <w:r>
        <w:rPr>
          <w:rFonts w:cs="Arial"/>
          <w:b/>
          <w:sz w:val="28"/>
        </w:rPr>
        <w:br w:type="page"/>
      </w:r>
    </w:p>
    <w:p w14:paraId="76BC894A" w14:textId="77777777" w:rsidR="002E68D8" w:rsidRPr="00A22F70" w:rsidRDefault="002E68D8" w:rsidP="00A22F70">
      <w:pPr>
        <w:spacing w:before="0" w:after="960" w:line="240" w:lineRule="auto"/>
        <w:jc w:val="center"/>
        <w:rPr>
          <w:rFonts w:cs="Arial"/>
          <w:b/>
          <w:caps/>
          <w:sz w:val="28"/>
        </w:rPr>
      </w:pPr>
      <w:r w:rsidRPr="00A22F70">
        <w:rPr>
          <w:rFonts w:cs="Arial"/>
          <w:b/>
          <w:caps/>
          <w:sz w:val="28"/>
        </w:rPr>
        <w:lastRenderedPageBreak/>
        <w:t>Lista de tabelas</w:t>
      </w:r>
    </w:p>
    <w:p w14:paraId="50F8F1D3" w14:textId="59AA025A" w:rsidR="0052384D" w:rsidRDefault="00804A9C">
      <w:pPr>
        <w:pStyle w:val="ndicedeilustraes"/>
        <w:tabs>
          <w:tab w:val="right" w:leader="dot" w:pos="9628"/>
        </w:tabs>
        <w:rPr>
          <w:rFonts w:asciiTheme="minorHAnsi" w:eastAsiaTheme="minorEastAsia" w:hAnsiTheme="minorHAnsi"/>
          <w:noProof/>
          <w:kern w:val="2"/>
          <w:szCs w:val="24"/>
          <w:lang w:eastAsia="pt-BR"/>
          <w14:ligatures w14:val="standardContextual"/>
        </w:rPr>
      </w:pPr>
      <w:r>
        <w:rPr>
          <w:rFonts w:cs="Arial"/>
          <w:b/>
          <w:sz w:val="28"/>
        </w:rPr>
        <w:fldChar w:fldCharType="begin"/>
      </w:r>
      <w:r>
        <w:rPr>
          <w:rFonts w:cs="Arial"/>
          <w:b/>
          <w:sz w:val="28"/>
        </w:rPr>
        <w:instrText xml:space="preserve"> TOC \h \z \c "Tabela" </w:instrText>
      </w:r>
      <w:r>
        <w:rPr>
          <w:rFonts w:cs="Arial"/>
          <w:b/>
          <w:sz w:val="28"/>
        </w:rPr>
        <w:fldChar w:fldCharType="separate"/>
      </w:r>
      <w:hyperlink w:anchor="_Toc239631486" w:history="1">
        <w:r w:rsidR="0052384D" w:rsidRPr="00937235">
          <w:rPr>
            <w:rStyle w:val="Hyperlink"/>
            <w:noProof/>
          </w:rPr>
          <w:t>Tabela 1: UC01 – Realizar Login</w:t>
        </w:r>
        <w:r w:rsidR="0052384D">
          <w:rPr>
            <w:noProof/>
            <w:webHidden/>
          </w:rPr>
          <w:tab/>
        </w:r>
        <w:r w:rsidR="0052384D">
          <w:rPr>
            <w:noProof/>
            <w:webHidden/>
          </w:rPr>
          <w:fldChar w:fldCharType="begin"/>
        </w:r>
        <w:r w:rsidR="0052384D">
          <w:rPr>
            <w:noProof/>
            <w:webHidden/>
          </w:rPr>
          <w:instrText xml:space="preserve"> PAGEREF _Toc239631486 \h </w:instrText>
        </w:r>
        <w:r w:rsidR="0052384D">
          <w:rPr>
            <w:noProof/>
            <w:webHidden/>
          </w:rPr>
        </w:r>
        <w:r w:rsidR="0052384D">
          <w:rPr>
            <w:noProof/>
            <w:webHidden/>
          </w:rPr>
          <w:fldChar w:fldCharType="separate"/>
        </w:r>
        <w:r w:rsidR="0052384D">
          <w:rPr>
            <w:noProof/>
            <w:webHidden/>
          </w:rPr>
          <w:t>36</w:t>
        </w:r>
        <w:r w:rsidR="0052384D">
          <w:rPr>
            <w:noProof/>
            <w:webHidden/>
          </w:rPr>
          <w:fldChar w:fldCharType="end"/>
        </w:r>
      </w:hyperlink>
    </w:p>
    <w:p w14:paraId="7962155F" w14:textId="43D3D04C"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87" w:history="1">
        <w:r w:rsidRPr="00937235">
          <w:rPr>
            <w:rStyle w:val="Hyperlink"/>
            <w:noProof/>
          </w:rPr>
          <w:t>Tabela 2: UC02 – Cadastrar Novo Usuário</w:t>
        </w:r>
        <w:r>
          <w:rPr>
            <w:noProof/>
            <w:webHidden/>
          </w:rPr>
          <w:tab/>
        </w:r>
        <w:r>
          <w:rPr>
            <w:noProof/>
            <w:webHidden/>
          </w:rPr>
          <w:fldChar w:fldCharType="begin"/>
        </w:r>
        <w:r>
          <w:rPr>
            <w:noProof/>
            <w:webHidden/>
          </w:rPr>
          <w:instrText xml:space="preserve"> PAGEREF _Toc239631487 \h </w:instrText>
        </w:r>
        <w:r>
          <w:rPr>
            <w:noProof/>
            <w:webHidden/>
          </w:rPr>
        </w:r>
        <w:r>
          <w:rPr>
            <w:noProof/>
            <w:webHidden/>
          </w:rPr>
          <w:fldChar w:fldCharType="separate"/>
        </w:r>
        <w:r>
          <w:rPr>
            <w:noProof/>
            <w:webHidden/>
          </w:rPr>
          <w:t>37</w:t>
        </w:r>
        <w:r>
          <w:rPr>
            <w:noProof/>
            <w:webHidden/>
          </w:rPr>
          <w:fldChar w:fldCharType="end"/>
        </w:r>
      </w:hyperlink>
    </w:p>
    <w:p w14:paraId="42DAE907" w14:textId="5C03FB87"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88" w:history="1">
        <w:r w:rsidRPr="00937235">
          <w:rPr>
            <w:rStyle w:val="Hyperlink"/>
            <w:noProof/>
          </w:rPr>
          <w:t>Tabela 3: UC03 – Editar Perfil</w:t>
        </w:r>
        <w:r>
          <w:rPr>
            <w:noProof/>
            <w:webHidden/>
          </w:rPr>
          <w:tab/>
        </w:r>
        <w:r>
          <w:rPr>
            <w:noProof/>
            <w:webHidden/>
          </w:rPr>
          <w:fldChar w:fldCharType="begin"/>
        </w:r>
        <w:r>
          <w:rPr>
            <w:noProof/>
            <w:webHidden/>
          </w:rPr>
          <w:instrText xml:space="preserve"> PAGEREF _Toc239631488 \h </w:instrText>
        </w:r>
        <w:r>
          <w:rPr>
            <w:noProof/>
            <w:webHidden/>
          </w:rPr>
        </w:r>
        <w:r>
          <w:rPr>
            <w:noProof/>
            <w:webHidden/>
          </w:rPr>
          <w:fldChar w:fldCharType="separate"/>
        </w:r>
        <w:r>
          <w:rPr>
            <w:noProof/>
            <w:webHidden/>
          </w:rPr>
          <w:t>38</w:t>
        </w:r>
        <w:r>
          <w:rPr>
            <w:noProof/>
            <w:webHidden/>
          </w:rPr>
          <w:fldChar w:fldCharType="end"/>
        </w:r>
      </w:hyperlink>
    </w:p>
    <w:p w14:paraId="632A93C6" w14:textId="567705CB"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89" w:history="1">
        <w:r w:rsidRPr="00937235">
          <w:rPr>
            <w:rStyle w:val="Hyperlink"/>
            <w:noProof/>
          </w:rPr>
          <w:t>Tabela 4: UC04 – Selecionar Propriedade Ativa</w:t>
        </w:r>
        <w:r>
          <w:rPr>
            <w:noProof/>
            <w:webHidden/>
          </w:rPr>
          <w:tab/>
        </w:r>
        <w:r>
          <w:rPr>
            <w:noProof/>
            <w:webHidden/>
          </w:rPr>
          <w:fldChar w:fldCharType="begin"/>
        </w:r>
        <w:r>
          <w:rPr>
            <w:noProof/>
            <w:webHidden/>
          </w:rPr>
          <w:instrText xml:space="preserve"> PAGEREF _Toc239631489 \h </w:instrText>
        </w:r>
        <w:r>
          <w:rPr>
            <w:noProof/>
            <w:webHidden/>
          </w:rPr>
        </w:r>
        <w:r>
          <w:rPr>
            <w:noProof/>
            <w:webHidden/>
          </w:rPr>
          <w:fldChar w:fldCharType="separate"/>
        </w:r>
        <w:r>
          <w:rPr>
            <w:noProof/>
            <w:webHidden/>
          </w:rPr>
          <w:t>39</w:t>
        </w:r>
        <w:r>
          <w:rPr>
            <w:noProof/>
            <w:webHidden/>
          </w:rPr>
          <w:fldChar w:fldCharType="end"/>
        </w:r>
      </w:hyperlink>
    </w:p>
    <w:p w14:paraId="7373F1C9" w14:textId="66AA02B8"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0" w:history="1">
        <w:r w:rsidRPr="00937235">
          <w:rPr>
            <w:rStyle w:val="Hyperlink"/>
            <w:noProof/>
          </w:rPr>
          <w:t>Tabela 5: UC05 – Visualizar Painel Geral</w:t>
        </w:r>
        <w:r>
          <w:rPr>
            <w:noProof/>
            <w:webHidden/>
          </w:rPr>
          <w:tab/>
        </w:r>
        <w:r>
          <w:rPr>
            <w:noProof/>
            <w:webHidden/>
          </w:rPr>
          <w:fldChar w:fldCharType="begin"/>
        </w:r>
        <w:r>
          <w:rPr>
            <w:noProof/>
            <w:webHidden/>
          </w:rPr>
          <w:instrText xml:space="preserve"> PAGEREF _Toc239631490 \h </w:instrText>
        </w:r>
        <w:r>
          <w:rPr>
            <w:noProof/>
            <w:webHidden/>
          </w:rPr>
        </w:r>
        <w:r>
          <w:rPr>
            <w:noProof/>
            <w:webHidden/>
          </w:rPr>
          <w:fldChar w:fldCharType="separate"/>
        </w:r>
        <w:r>
          <w:rPr>
            <w:noProof/>
            <w:webHidden/>
          </w:rPr>
          <w:t>39</w:t>
        </w:r>
        <w:r>
          <w:rPr>
            <w:noProof/>
            <w:webHidden/>
          </w:rPr>
          <w:fldChar w:fldCharType="end"/>
        </w:r>
      </w:hyperlink>
    </w:p>
    <w:p w14:paraId="420FAA93" w14:textId="171E6A60"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1" w:history="1">
        <w:r w:rsidRPr="00937235">
          <w:rPr>
            <w:rStyle w:val="Hyperlink"/>
            <w:noProof/>
          </w:rPr>
          <w:t>Tabela 6: UC06 – Manter Propriedade</w:t>
        </w:r>
        <w:r>
          <w:rPr>
            <w:noProof/>
            <w:webHidden/>
          </w:rPr>
          <w:tab/>
        </w:r>
        <w:r>
          <w:rPr>
            <w:noProof/>
            <w:webHidden/>
          </w:rPr>
          <w:fldChar w:fldCharType="begin"/>
        </w:r>
        <w:r>
          <w:rPr>
            <w:noProof/>
            <w:webHidden/>
          </w:rPr>
          <w:instrText xml:space="preserve"> PAGEREF _Toc239631491 \h </w:instrText>
        </w:r>
        <w:r>
          <w:rPr>
            <w:noProof/>
            <w:webHidden/>
          </w:rPr>
        </w:r>
        <w:r>
          <w:rPr>
            <w:noProof/>
            <w:webHidden/>
          </w:rPr>
          <w:fldChar w:fldCharType="separate"/>
        </w:r>
        <w:r>
          <w:rPr>
            <w:noProof/>
            <w:webHidden/>
          </w:rPr>
          <w:t>40</w:t>
        </w:r>
        <w:r>
          <w:rPr>
            <w:noProof/>
            <w:webHidden/>
          </w:rPr>
          <w:fldChar w:fldCharType="end"/>
        </w:r>
      </w:hyperlink>
    </w:p>
    <w:p w14:paraId="6E0F9B4C" w14:textId="2DFEBC56"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2" w:history="1">
        <w:r w:rsidRPr="00937235">
          <w:rPr>
            <w:rStyle w:val="Hyperlink"/>
            <w:noProof/>
          </w:rPr>
          <w:t>Tabela 7: UC07 – Manter Setor</w:t>
        </w:r>
        <w:r>
          <w:rPr>
            <w:noProof/>
            <w:webHidden/>
          </w:rPr>
          <w:tab/>
        </w:r>
        <w:r>
          <w:rPr>
            <w:noProof/>
            <w:webHidden/>
          </w:rPr>
          <w:fldChar w:fldCharType="begin"/>
        </w:r>
        <w:r>
          <w:rPr>
            <w:noProof/>
            <w:webHidden/>
          </w:rPr>
          <w:instrText xml:space="preserve"> PAGEREF _Toc239631492 \h </w:instrText>
        </w:r>
        <w:r>
          <w:rPr>
            <w:noProof/>
            <w:webHidden/>
          </w:rPr>
        </w:r>
        <w:r>
          <w:rPr>
            <w:noProof/>
            <w:webHidden/>
          </w:rPr>
          <w:fldChar w:fldCharType="separate"/>
        </w:r>
        <w:r>
          <w:rPr>
            <w:noProof/>
            <w:webHidden/>
          </w:rPr>
          <w:t>41</w:t>
        </w:r>
        <w:r>
          <w:rPr>
            <w:noProof/>
            <w:webHidden/>
          </w:rPr>
          <w:fldChar w:fldCharType="end"/>
        </w:r>
      </w:hyperlink>
    </w:p>
    <w:p w14:paraId="67C5A0E7" w14:textId="37B55742"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3" w:history="1">
        <w:r w:rsidRPr="00937235">
          <w:rPr>
            <w:rStyle w:val="Hyperlink"/>
            <w:noProof/>
          </w:rPr>
          <w:t>Tabela 8: UC08 – Manter Equipamento</w:t>
        </w:r>
        <w:r>
          <w:rPr>
            <w:noProof/>
            <w:webHidden/>
          </w:rPr>
          <w:tab/>
        </w:r>
        <w:r>
          <w:rPr>
            <w:noProof/>
            <w:webHidden/>
          </w:rPr>
          <w:fldChar w:fldCharType="begin"/>
        </w:r>
        <w:r>
          <w:rPr>
            <w:noProof/>
            <w:webHidden/>
          </w:rPr>
          <w:instrText xml:space="preserve"> PAGEREF _Toc239631493 \h </w:instrText>
        </w:r>
        <w:r>
          <w:rPr>
            <w:noProof/>
            <w:webHidden/>
          </w:rPr>
        </w:r>
        <w:r>
          <w:rPr>
            <w:noProof/>
            <w:webHidden/>
          </w:rPr>
          <w:fldChar w:fldCharType="separate"/>
        </w:r>
        <w:r>
          <w:rPr>
            <w:noProof/>
            <w:webHidden/>
          </w:rPr>
          <w:t>42</w:t>
        </w:r>
        <w:r>
          <w:rPr>
            <w:noProof/>
            <w:webHidden/>
          </w:rPr>
          <w:fldChar w:fldCharType="end"/>
        </w:r>
      </w:hyperlink>
    </w:p>
    <w:p w14:paraId="23BAA625" w14:textId="58F108EB"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4" w:history="1">
        <w:r w:rsidRPr="00937235">
          <w:rPr>
            <w:rStyle w:val="Hyperlink"/>
            <w:noProof/>
          </w:rPr>
          <w:t>Tabela 9: UC09 – Manter Funcionário</w:t>
        </w:r>
        <w:r>
          <w:rPr>
            <w:noProof/>
            <w:webHidden/>
          </w:rPr>
          <w:tab/>
        </w:r>
        <w:r>
          <w:rPr>
            <w:noProof/>
            <w:webHidden/>
          </w:rPr>
          <w:fldChar w:fldCharType="begin"/>
        </w:r>
        <w:r>
          <w:rPr>
            <w:noProof/>
            <w:webHidden/>
          </w:rPr>
          <w:instrText xml:space="preserve"> PAGEREF _Toc239631494 \h </w:instrText>
        </w:r>
        <w:r>
          <w:rPr>
            <w:noProof/>
            <w:webHidden/>
          </w:rPr>
        </w:r>
        <w:r>
          <w:rPr>
            <w:noProof/>
            <w:webHidden/>
          </w:rPr>
          <w:fldChar w:fldCharType="separate"/>
        </w:r>
        <w:r>
          <w:rPr>
            <w:noProof/>
            <w:webHidden/>
          </w:rPr>
          <w:t>43</w:t>
        </w:r>
        <w:r>
          <w:rPr>
            <w:noProof/>
            <w:webHidden/>
          </w:rPr>
          <w:fldChar w:fldCharType="end"/>
        </w:r>
      </w:hyperlink>
    </w:p>
    <w:p w14:paraId="4A84A651" w14:textId="5E85FACC"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5" w:history="1">
        <w:r w:rsidRPr="00937235">
          <w:rPr>
            <w:rStyle w:val="Hyperlink"/>
            <w:noProof/>
          </w:rPr>
          <w:t>Tabela 10: UC10 – Manter Insumo</w:t>
        </w:r>
        <w:r>
          <w:rPr>
            <w:noProof/>
            <w:webHidden/>
          </w:rPr>
          <w:tab/>
        </w:r>
        <w:r>
          <w:rPr>
            <w:noProof/>
            <w:webHidden/>
          </w:rPr>
          <w:fldChar w:fldCharType="begin"/>
        </w:r>
        <w:r>
          <w:rPr>
            <w:noProof/>
            <w:webHidden/>
          </w:rPr>
          <w:instrText xml:space="preserve"> PAGEREF _Toc239631495 \h </w:instrText>
        </w:r>
        <w:r>
          <w:rPr>
            <w:noProof/>
            <w:webHidden/>
          </w:rPr>
        </w:r>
        <w:r>
          <w:rPr>
            <w:noProof/>
            <w:webHidden/>
          </w:rPr>
          <w:fldChar w:fldCharType="separate"/>
        </w:r>
        <w:r>
          <w:rPr>
            <w:noProof/>
            <w:webHidden/>
          </w:rPr>
          <w:t>44</w:t>
        </w:r>
        <w:r>
          <w:rPr>
            <w:noProof/>
            <w:webHidden/>
          </w:rPr>
          <w:fldChar w:fldCharType="end"/>
        </w:r>
      </w:hyperlink>
    </w:p>
    <w:p w14:paraId="5DED5933" w14:textId="131DBF22"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6" w:history="1">
        <w:r w:rsidRPr="00937235">
          <w:rPr>
            <w:rStyle w:val="Hyperlink"/>
            <w:noProof/>
          </w:rPr>
          <w:t>Tabela 11: UC11 – Manter Clima</w:t>
        </w:r>
        <w:r>
          <w:rPr>
            <w:noProof/>
            <w:webHidden/>
          </w:rPr>
          <w:tab/>
        </w:r>
        <w:r>
          <w:rPr>
            <w:noProof/>
            <w:webHidden/>
          </w:rPr>
          <w:fldChar w:fldCharType="begin"/>
        </w:r>
        <w:r>
          <w:rPr>
            <w:noProof/>
            <w:webHidden/>
          </w:rPr>
          <w:instrText xml:space="preserve"> PAGEREF _Toc239631496 \h </w:instrText>
        </w:r>
        <w:r>
          <w:rPr>
            <w:noProof/>
            <w:webHidden/>
          </w:rPr>
        </w:r>
        <w:r>
          <w:rPr>
            <w:noProof/>
            <w:webHidden/>
          </w:rPr>
          <w:fldChar w:fldCharType="separate"/>
        </w:r>
        <w:r>
          <w:rPr>
            <w:noProof/>
            <w:webHidden/>
          </w:rPr>
          <w:t>45</w:t>
        </w:r>
        <w:r>
          <w:rPr>
            <w:noProof/>
            <w:webHidden/>
          </w:rPr>
          <w:fldChar w:fldCharType="end"/>
        </w:r>
      </w:hyperlink>
    </w:p>
    <w:p w14:paraId="7583E951" w14:textId="0F066279"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7" w:history="1">
        <w:r w:rsidRPr="00937235">
          <w:rPr>
            <w:rStyle w:val="Hyperlink"/>
            <w:noProof/>
          </w:rPr>
          <w:t>Tabela 12: UC12 – Cadastrar Tipo de Atividade</w:t>
        </w:r>
        <w:r>
          <w:rPr>
            <w:noProof/>
            <w:webHidden/>
          </w:rPr>
          <w:tab/>
        </w:r>
        <w:r>
          <w:rPr>
            <w:noProof/>
            <w:webHidden/>
          </w:rPr>
          <w:fldChar w:fldCharType="begin"/>
        </w:r>
        <w:r>
          <w:rPr>
            <w:noProof/>
            <w:webHidden/>
          </w:rPr>
          <w:instrText xml:space="preserve"> PAGEREF _Toc239631497 \h </w:instrText>
        </w:r>
        <w:r>
          <w:rPr>
            <w:noProof/>
            <w:webHidden/>
          </w:rPr>
        </w:r>
        <w:r>
          <w:rPr>
            <w:noProof/>
            <w:webHidden/>
          </w:rPr>
          <w:fldChar w:fldCharType="separate"/>
        </w:r>
        <w:r>
          <w:rPr>
            <w:noProof/>
            <w:webHidden/>
          </w:rPr>
          <w:t>46</w:t>
        </w:r>
        <w:r>
          <w:rPr>
            <w:noProof/>
            <w:webHidden/>
          </w:rPr>
          <w:fldChar w:fldCharType="end"/>
        </w:r>
      </w:hyperlink>
    </w:p>
    <w:p w14:paraId="609AC8ED" w14:textId="2C3165A2"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8" w:history="1">
        <w:r w:rsidRPr="00937235">
          <w:rPr>
            <w:rStyle w:val="Hyperlink"/>
            <w:noProof/>
          </w:rPr>
          <w:t>Tabela 13: UC13 – Manter Atividade</w:t>
        </w:r>
        <w:r>
          <w:rPr>
            <w:noProof/>
            <w:webHidden/>
          </w:rPr>
          <w:tab/>
        </w:r>
        <w:r>
          <w:rPr>
            <w:noProof/>
            <w:webHidden/>
          </w:rPr>
          <w:fldChar w:fldCharType="begin"/>
        </w:r>
        <w:r>
          <w:rPr>
            <w:noProof/>
            <w:webHidden/>
          </w:rPr>
          <w:instrText xml:space="preserve"> PAGEREF _Toc239631498 \h </w:instrText>
        </w:r>
        <w:r>
          <w:rPr>
            <w:noProof/>
            <w:webHidden/>
          </w:rPr>
        </w:r>
        <w:r>
          <w:rPr>
            <w:noProof/>
            <w:webHidden/>
          </w:rPr>
          <w:fldChar w:fldCharType="separate"/>
        </w:r>
        <w:r>
          <w:rPr>
            <w:noProof/>
            <w:webHidden/>
          </w:rPr>
          <w:t>47</w:t>
        </w:r>
        <w:r>
          <w:rPr>
            <w:noProof/>
            <w:webHidden/>
          </w:rPr>
          <w:fldChar w:fldCharType="end"/>
        </w:r>
      </w:hyperlink>
    </w:p>
    <w:p w14:paraId="2D1B19B8" w14:textId="7B900C15"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499" w:history="1">
        <w:r w:rsidRPr="00937235">
          <w:rPr>
            <w:rStyle w:val="Hyperlink"/>
            <w:noProof/>
          </w:rPr>
          <w:t>Tabela 14: UC14 – Cadastrar Categoria</w:t>
        </w:r>
        <w:r>
          <w:rPr>
            <w:noProof/>
            <w:webHidden/>
          </w:rPr>
          <w:tab/>
        </w:r>
        <w:r>
          <w:rPr>
            <w:noProof/>
            <w:webHidden/>
          </w:rPr>
          <w:fldChar w:fldCharType="begin"/>
        </w:r>
        <w:r>
          <w:rPr>
            <w:noProof/>
            <w:webHidden/>
          </w:rPr>
          <w:instrText xml:space="preserve"> PAGEREF _Toc239631499 \h </w:instrText>
        </w:r>
        <w:r>
          <w:rPr>
            <w:noProof/>
            <w:webHidden/>
          </w:rPr>
        </w:r>
        <w:r>
          <w:rPr>
            <w:noProof/>
            <w:webHidden/>
          </w:rPr>
          <w:fldChar w:fldCharType="separate"/>
        </w:r>
        <w:r>
          <w:rPr>
            <w:noProof/>
            <w:webHidden/>
          </w:rPr>
          <w:t>48</w:t>
        </w:r>
        <w:r>
          <w:rPr>
            <w:noProof/>
            <w:webHidden/>
          </w:rPr>
          <w:fldChar w:fldCharType="end"/>
        </w:r>
      </w:hyperlink>
    </w:p>
    <w:p w14:paraId="03B677B9" w14:textId="24D9ED02"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500" w:history="1">
        <w:r w:rsidRPr="00937235">
          <w:rPr>
            <w:rStyle w:val="Hyperlink"/>
            <w:noProof/>
          </w:rPr>
          <w:t>Tabela 15: UC15 – Manter Documento</w:t>
        </w:r>
        <w:r>
          <w:rPr>
            <w:noProof/>
            <w:webHidden/>
          </w:rPr>
          <w:tab/>
        </w:r>
        <w:r>
          <w:rPr>
            <w:noProof/>
            <w:webHidden/>
          </w:rPr>
          <w:fldChar w:fldCharType="begin"/>
        </w:r>
        <w:r>
          <w:rPr>
            <w:noProof/>
            <w:webHidden/>
          </w:rPr>
          <w:instrText xml:space="preserve"> PAGEREF _Toc239631500 \h </w:instrText>
        </w:r>
        <w:r>
          <w:rPr>
            <w:noProof/>
            <w:webHidden/>
          </w:rPr>
        </w:r>
        <w:r>
          <w:rPr>
            <w:noProof/>
            <w:webHidden/>
          </w:rPr>
          <w:fldChar w:fldCharType="separate"/>
        </w:r>
        <w:r>
          <w:rPr>
            <w:noProof/>
            <w:webHidden/>
          </w:rPr>
          <w:t>49</w:t>
        </w:r>
        <w:r>
          <w:rPr>
            <w:noProof/>
            <w:webHidden/>
          </w:rPr>
          <w:fldChar w:fldCharType="end"/>
        </w:r>
      </w:hyperlink>
    </w:p>
    <w:p w14:paraId="0A1B9973" w14:textId="07C9D90D" w:rsidR="0052384D" w:rsidRDefault="0052384D">
      <w:pPr>
        <w:pStyle w:val="ndicedeilustraes"/>
        <w:tabs>
          <w:tab w:val="right" w:leader="dot" w:pos="9628"/>
        </w:tabs>
        <w:rPr>
          <w:rFonts w:asciiTheme="minorHAnsi" w:eastAsiaTheme="minorEastAsia" w:hAnsiTheme="minorHAnsi"/>
          <w:noProof/>
          <w:kern w:val="2"/>
          <w:szCs w:val="24"/>
          <w:lang w:eastAsia="pt-BR"/>
          <w14:ligatures w14:val="standardContextual"/>
        </w:rPr>
      </w:pPr>
      <w:hyperlink w:anchor="_Toc239631501" w:history="1">
        <w:r w:rsidRPr="00937235">
          <w:rPr>
            <w:rStyle w:val="Hyperlink"/>
            <w:noProof/>
          </w:rPr>
          <w:t>Tabela 16: UC16 – Baixar Arquivo de Documento</w:t>
        </w:r>
        <w:r>
          <w:rPr>
            <w:noProof/>
            <w:webHidden/>
          </w:rPr>
          <w:tab/>
        </w:r>
        <w:r>
          <w:rPr>
            <w:noProof/>
            <w:webHidden/>
          </w:rPr>
          <w:fldChar w:fldCharType="begin"/>
        </w:r>
        <w:r>
          <w:rPr>
            <w:noProof/>
            <w:webHidden/>
          </w:rPr>
          <w:instrText xml:space="preserve"> PAGEREF _Toc239631501 \h </w:instrText>
        </w:r>
        <w:r>
          <w:rPr>
            <w:noProof/>
            <w:webHidden/>
          </w:rPr>
        </w:r>
        <w:r>
          <w:rPr>
            <w:noProof/>
            <w:webHidden/>
          </w:rPr>
          <w:fldChar w:fldCharType="separate"/>
        </w:r>
        <w:r>
          <w:rPr>
            <w:noProof/>
            <w:webHidden/>
          </w:rPr>
          <w:t>50</w:t>
        </w:r>
        <w:r>
          <w:rPr>
            <w:noProof/>
            <w:webHidden/>
          </w:rPr>
          <w:fldChar w:fldCharType="end"/>
        </w:r>
      </w:hyperlink>
    </w:p>
    <w:p w14:paraId="291F0177" w14:textId="5FDA8ED1" w:rsidR="00804A9C" w:rsidRDefault="00804A9C">
      <w:pPr>
        <w:spacing w:before="0" w:after="160" w:line="259" w:lineRule="auto"/>
        <w:jc w:val="left"/>
        <w:rPr>
          <w:rFonts w:cs="Arial"/>
          <w:b/>
          <w:sz w:val="28"/>
        </w:rPr>
      </w:pPr>
      <w:r>
        <w:rPr>
          <w:rFonts w:cs="Arial"/>
          <w:b/>
          <w:sz w:val="28"/>
        </w:rPr>
        <w:fldChar w:fldCharType="end"/>
      </w:r>
    </w:p>
    <w:p w14:paraId="2587F106" w14:textId="77777777" w:rsidR="002E68D8" w:rsidRDefault="002E68D8">
      <w:pPr>
        <w:spacing w:before="0" w:after="160" w:line="259" w:lineRule="auto"/>
        <w:jc w:val="left"/>
        <w:rPr>
          <w:rFonts w:cs="Arial"/>
          <w:b/>
          <w:sz w:val="28"/>
        </w:rPr>
      </w:pPr>
      <w:r>
        <w:rPr>
          <w:rFonts w:cs="Arial"/>
          <w:b/>
          <w:sz w:val="28"/>
        </w:rPr>
        <w:br w:type="page"/>
      </w:r>
    </w:p>
    <w:p w14:paraId="6B362EE5" w14:textId="77777777" w:rsidR="002E68D8" w:rsidRDefault="002E68D8" w:rsidP="00A22F70">
      <w:pPr>
        <w:spacing w:before="0" w:after="960" w:line="240" w:lineRule="auto"/>
        <w:jc w:val="center"/>
        <w:rPr>
          <w:rFonts w:cs="Arial"/>
          <w:b/>
          <w:caps/>
          <w:sz w:val="28"/>
        </w:rPr>
      </w:pPr>
      <w:r w:rsidRPr="00A22F70">
        <w:rPr>
          <w:rFonts w:cs="Arial"/>
          <w:b/>
          <w:caps/>
          <w:sz w:val="28"/>
        </w:rPr>
        <w:lastRenderedPageBreak/>
        <w:t>Lista de abreviaturas e siglas</w:t>
      </w:r>
    </w:p>
    <w:p w14:paraId="1EA92700" w14:textId="77777777" w:rsidR="00B91613" w:rsidRPr="00B91613" w:rsidRDefault="00B91613" w:rsidP="00B91613">
      <w:pPr>
        <w:suppressAutoHyphens/>
        <w:rPr>
          <w:rFonts w:eastAsia="Calibri" w:cs="Tahoma"/>
          <w:lang w:val="en-US"/>
        </w:rPr>
      </w:pPr>
      <w:r w:rsidRPr="00B91613">
        <w:rPr>
          <w:rFonts w:eastAsia="Calibri" w:cs="Tahoma"/>
          <w:lang w:val="en-US"/>
        </w:rPr>
        <w:t>API</w:t>
      </w:r>
      <w:r w:rsidRPr="00B91613">
        <w:rPr>
          <w:rFonts w:eastAsia="Calibri" w:cs="Tahoma"/>
          <w:lang w:val="en-US"/>
        </w:rPr>
        <w:tab/>
        <w:t>Application Programming Interface</w:t>
      </w:r>
    </w:p>
    <w:p w14:paraId="5A49DDE0" w14:textId="77777777" w:rsidR="00B91613" w:rsidRPr="00B91613" w:rsidRDefault="00B91613" w:rsidP="00B91613">
      <w:pPr>
        <w:suppressAutoHyphens/>
        <w:rPr>
          <w:rFonts w:eastAsia="Calibri" w:cs="Tahoma"/>
          <w:lang w:val="en-US"/>
        </w:rPr>
      </w:pPr>
      <w:r w:rsidRPr="00B91613">
        <w:rPr>
          <w:rFonts w:eastAsia="Calibri" w:cs="Tahoma"/>
          <w:lang w:val="en-US"/>
        </w:rPr>
        <w:t>DBML</w:t>
      </w:r>
      <w:r w:rsidRPr="00B91613">
        <w:rPr>
          <w:rFonts w:eastAsia="Calibri" w:cs="Tahoma"/>
          <w:lang w:val="en-US"/>
        </w:rPr>
        <w:tab/>
        <w:t>Database Markup Language</w:t>
      </w:r>
    </w:p>
    <w:p w14:paraId="5ED1C106" w14:textId="77777777" w:rsidR="00B91613" w:rsidRPr="00B91613" w:rsidRDefault="00B91613" w:rsidP="00B91613">
      <w:pPr>
        <w:suppressAutoHyphens/>
        <w:rPr>
          <w:rFonts w:eastAsia="Calibri" w:cs="Tahoma"/>
        </w:rPr>
      </w:pPr>
      <w:r w:rsidRPr="00B91613">
        <w:rPr>
          <w:rFonts w:eastAsia="Calibri" w:cs="Tahoma"/>
        </w:rPr>
        <w:t>DER</w:t>
      </w:r>
      <w:r w:rsidRPr="00B91613">
        <w:rPr>
          <w:rFonts w:eastAsia="Calibri" w:cs="Tahoma"/>
        </w:rPr>
        <w:tab/>
        <w:t>Diagrama de Entidade e Relacionamento</w:t>
      </w:r>
    </w:p>
    <w:p w14:paraId="2FE6FD8A" w14:textId="77777777" w:rsidR="00B91613" w:rsidRPr="00B91613" w:rsidRDefault="00B91613" w:rsidP="00B91613">
      <w:pPr>
        <w:suppressAutoHyphens/>
        <w:rPr>
          <w:rFonts w:eastAsia="Calibri" w:cs="Tahoma"/>
        </w:rPr>
      </w:pPr>
      <w:r w:rsidRPr="00B91613">
        <w:rPr>
          <w:rFonts w:eastAsia="Calibri" w:cs="Tahoma"/>
        </w:rPr>
        <w:t>DTO</w:t>
      </w:r>
      <w:r w:rsidRPr="00B91613">
        <w:rPr>
          <w:rFonts w:eastAsia="Calibri" w:cs="Tahoma"/>
        </w:rPr>
        <w:tab/>
        <w:t>Data Transfer Object</w:t>
      </w:r>
    </w:p>
    <w:p w14:paraId="4B99625C" w14:textId="77777777" w:rsidR="00B91613" w:rsidRPr="00B91613" w:rsidRDefault="00B91613" w:rsidP="00B91613">
      <w:pPr>
        <w:suppressAutoHyphens/>
        <w:rPr>
          <w:rFonts w:eastAsia="Calibri" w:cs="Tahoma"/>
        </w:rPr>
      </w:pPr>
      <w:r w:rsidRPr="00B91613">
        <w:rPr>
          <w:rFonts w:eastAsia="Calibri" w:cs="Tahoma"/>
        </w:rPr>
        <w:t>HTTP</w:t>
      </w:r>
      <w:r w:rsidRPr="00B91613">
        <w:rPr>
          <w:rFonts w:eastAsia="Calibri" w:cs="Tahoma"/>
        </w:rPr>
        <w:tab/>
        <w:t>Hypertext Transfer Protocol</w:t>
      </w:r>
    </w:p>
    <w:p w14:paraId="565F4B59" w14:textId="77777777" w:rsidR="00B91613" w:rsidRPr="00B91613" w:rsidRDefault="00B91613" w:rsidP="00B91613">
      <w:pPr>
        <w:suppressAutoHyphens/>
        <w:rPr>
          <w:rFonts w:eastAsia="Calibri" w:cs="Tahoma"/>
        </w:rPr>
      </w:pPr>
      <w:r w:rsidRPr="00B91613">
        <w:rPr>
          <w:rFonts w:eastAsia="Calibri" w:cs="Tahoma"/>
        </w:rPr>
        <w:t>JPA</w:t>
      </w:r>
      <w:r w:rsidRPr="00B91613">
        <w:rPr>
          <w:rFonts w:eastAsia="Calibri" w:cs="Tahoma"/>
        </w:rPr>
        <w:tab/>
        <w:t>Java Persistence API</w:t>
      </w:r>
    </w:p>
    <w:p w14:paraId="20DA6CB3" w14:textId="77777777" w:rsidR="00B91613" w:rsidRPr="00B91613" w:rsidRDefault="00B91613" w:rsidP="00B91613">
      <w:pPr>
        <w:suppressAutoHyphens/>
        <w:rPr>
          <w:rFonts w:eastAsia="Calibri" w:cs="Tahoma"/>
          <w:lang w:val="en-US"/>
        </w:rPr>
      </w:pPr>
      <w:r w:rsidRPr="00B91613">
        <w:rPr>
          <w:rFonts w:eastAsia="Calibri" w:cs="Tahoma"/>
          <w:lang w:val="en-US"/>
        </w:rPr>
        <w:t>JSON</w:t>
      </w:r>
      <w:r w:rsidRPr="00B91613">
        <w:rPr>
          <w:rFonts w:eastAsia="Calibri" w:cs="Tahoma"/>
          <w:lang w:val="en-US"/>
        </w:rPr>
        <w:tab/>
        <w:t>JavaScript Object Notation</w:t>
      </w:r>
    </w:p>
    <w:p w14:paraId="7688E0EC" w14:textId="77777777" w:rsidR="00B91613" w:rsidRPr="00B91613" w:rsidRDefault="00B91613" w:rsidP="00B91613">
      <w:pPr>
        <w:suppressAutoHyphens/>
        <w:rPr>
          <w:rFonts w:eastAsia="Calibri" w:cs="Tahoma"/>
          <w:lang w:val="en-US"/>
        </w:rPr>
      </w:pPr>
      <w:r w:rsidRPr="00B91613">
        <w:rPr>
          <w:rFonts w:eastAsia="Calibri" w:cs="Tahoma"/>
          <w:lang w:val="en-US"/>
        </w:rPr>
        <w:t>JVM</w:t>
      </w:r>
      <w:r w:rsidRPr="00B91613">
        <w:rPr>
          <w:rFonts w:eastAsia="Calibri" w:cs="Tahoma"/>
          <w:lang w:val="en-US"/>
        </w:rPr>
        <w:tab/>
        <w:t>Java Virtual Machine</w:t>
      </w:r>
    </w:p>
    <w:p w14:paraId="7C29AC07" w14:textId="77777777" w:rsidR="00B91613" w:rsidRPr="00B91613" w:rsidRDefault="00B91613" w:rsidP="00B91613">
      <w:pPr>
        <w:suppressAutoHyphens/>
        <w:rPr>
          <w:rFonts w:eastAsia="Calibri" w:cs="Tahoma"/>
        </w:rPr>
      </w:pPr>
      <w:r w:rsidRPr="00B91613">
        <w:rPr>
          <w:rFonts w:eastAsia="Calibri" w:cs="Tahoma"/>
        </w:rPr>
        <w:t>JWT</w:t>
      </w:r>
      <w:r w:rsidRPr="00B91613">
        <w:rPr>
          <w:rFonts w:eastAsia="Calibri" w:cs="Tahoma"/>
        </w:rPr>
        <w:tab/>
        <w:t>JSON Web Token</w:t>
      </w:r>
    </w:p>
    <w:p w14:paraId="65B970C4" w14:textId="77777777" w:rsidR="00B91613" w:rsidRPr="00B91613" w:rsidRDefault="00B91613" w:rsidP="00B91613">
      <w:pPr>
        <w:suppressAutoHyphens/>
        <w:rPr>
          <w:rFonts w:eastAsia="Calibri" w:cs="Tahoma"/>
        </w:rPr>
      </w:pPr>
      <w:r w:rsidRPr="00B91613">
        <w:rPr>
          <w:rFonts w:eastAsia="Calibri" w:cs="Tahoma"/>
        </w:rPr>
        <w:t>MER</w:t>
      </w:r>
      <w:r w:rsidRPr="00B91613">
        <w:rPr>
          <w:rFonts w:eastAsia="Calibri" w:cs="Tahoma"/>
        </w:rPr>
        <w:tab/>
        <w:t>Modelo Entidade Relacionamento</w:t>
      </w:r>
    </w:p>
    <w:p w14:paraId="16280285" w14:textId="77777777" w:rsidR="00B91613" w:rsidRPr="00B91613" w:rsidRDefault="00B91613" w:rsidP="00B91613">
      <w:pPr>
        <w:suppressAutoHyphens/>
        <w:rPr>
          <w:rFonts w:eastAsia="Calibri" w:cs="Tahoma"/>
        </w:rPr>
      </w:pPr>
      <w:r w:rsidRPr="00B91613">
        <w:rPr>
          <w:rFonts w:eastAsia="Calibri" w:cs="Tahoma"/>
        </w:rPr>
        <w:t>ORM</w:t>
      </w:r>
      <w:r w:rsidRPr="00B91613">
        <w:rPr>
          <w:rFonts w:eastAsia="Calibri" w:cs="Tahoma"/>
        </w:rPr>
        <w:tab/>
        <w:t>Object Relational Mapping</w:t>
      </w:r>
    </w:p>
    <w:p w14:paraId="17F570B3" w14:textId="77777777" w:rsidR="00B91613" w:rsidRPr="00B91613" w:rsidRDefault="00B91613" w:rsidP="00B91613">
      <w:pPr>
        <w:suppressAutoHyphens/>
        <w:rPr>
          <w:rFonts w:eastAsia="Calibri" w:cs="Tahoma"/>
        </w:rPr>
      </w:pPr>
      <w:r w:rsidRPr="00B91613">
        <w:rPr>
          <w:rFonts w:eastAsia="Calibri" w:cs="Tahoma"/>
        </w:rPr>
        <w:t>RF</w:t>
      </w:r>
      <w:r w:rsidRPr="00B91613">
        <w:rPr>
          <w:rFonts w:eastAsia="Calibri" w:cs="Tahoma"/>
        </w:rPr>
        <w:tab/>
        <w:t>Requisitos Funcionais</w:t>
      </w:r>
    </w:p>
    <w:p w14:paraId="3DF14856" w14:textId="77777777" w:rsidR="00B91613" w:rsidRPr="00B91613" w:rsidRDefault="00B91613" w:rsidP="00B91613">
      <w:pPr>
        <w:suppressAutoHyphens/>
        <w:rPr>
          <w:rFonts w:eastAsia="Calibri" w:cs="Tahoma"/>
        </w:rPr>
      </w:pPr>
      <w:r w:rsidRPr="00B91613">
        <w:rPr>
          <w:rFonts w:eastAsia="Calibri" w:cs="Tahoma"/>
        </w:rPr>
        <w:t>RNF</w:t>
      </w:r>
      <w:r w:rsidRPr="00B91613">
        <w:rPr>
          <w:rFonts w:eastAsia="Calibri" w:cs="Tahoma"/>
        </w:rPr>
        <w:tab/>
        <w:t>Requisitos Não Funcionais</w:t>
      </w:r>
    </w:p>
    <w:p w14:paraId="6C70E5C1" w14:textId="77777777" w:rsidR="00B91613" w:rsidRPr="00B91613" w:rsidRDefault="00B91613" w:rsidP="00B91613">
      <w:pPr>
        <w:suppressAutoHyphens/>
        <w:rPr>
          <w:rFonts w:eastAsia="Calibri" w:cs="Tahoma"/>
        </w:rPr>
      </w:pPr>
      <w:r w:rsidRPr="00B91613">
        <w:rPr>
          <w:rFonts w:eastAsia="Calibri" w:cs="Tahoma"/>
        </w:rPr>
        <w:t>SGBDR</w:t>
      </w:r>
      <w:r w:rsidRPr="00B91613">
        <w:rPr>
          <w:rFonts w:eastAsia="Calibri" w:cs="Tahoma"/>
        </w:rPr>
        <w:tab/>
        <w:t>Sistema Gerenciador de Banco de Dados Relacional</w:t>
      </w:r>
    </w:p>
    <w:p w14:paraId="148FC9ED" w14:textId="21984088" w:rsidR="00695559" w:rsidRPr="00EC136B" w:rsidRDefault="00B91613" w:rsidP="00B91613">
      <w:pPr>
        <w:suppressAutoHyphens/>
        <w:rPr>
          <w:rFonts w:eastAsia="Calibri" w:cs="Tahoma"/>
        </w:rPr>
      </w:pPr>
      <w:r w:rsidRPr="00B91613">
        <w:rPr>
          <w:rFonts w:eastAsia="Calibri" w:cs="Tahoma"/>
          <w:lang w:val="en-US"/>
        </w:rPr>
        <w:t>UML</w:t>
      </w:r>
      <w:r w:rsidRPr="00B91613">
        <w:rPr>
          <w:rFonts w:eastAsia="Calibri" w:cs="Tahoma"/>
          <w:lang w:val="en-US"/>
        </w:rPr>
        <w:tab/>
        <w:t>Unified Modeling Language</w:t>
      </w:r>
    </w:p>
    <w:p w14:paraId="63B1B32F" w14:textId="4E642FB8" w:rsidR="002E68D8" w:rsidRPr="00201B0A" w:rsidRDefault="002E68D8" w:rsidP="00201B0A">
      <w:pPr>
        <w:spacing w:before="0" w:after="960" w:line="240" w:lineRule="auto"/>
        <w:rPr>
          <w:rFonts w:eastAsia="Calibri" w:cs="Tahoma"/>
        </w:rPr>
      </w:pPr>
      <w:r w:rsidRPr="00C62F99">
        <w:rPr>
          <w:rFonts w:cs="Arial"/>
        </w:rPr>
        <w:br w:type="page"/>
      </w:r>
    </w:p>
    <w:sdt>
      <w:sdtPr>
        <w:rPr>
          <w:b w:val="0"/>
          <w:caps w:val="0"/>
          <w:sz w:val="24"/>
          <w:lang w:eastAsia="en-US"/>
        </w:rPr>
        <w:id w:val="-1827356407"/>
        <w:docPartObj>
          <w:docPartGallery w:val="Table of Contents"/>
          <w:docPartUnique/>
        </w:docPartObj>
      </w:sdtPr>
      <w:sdtEndPr>
        <w:rPr>
          <w:bCs/>
        </w:rPr>
      </w:sdtEndPr>
      <w:sdtContent>
        <w:p w14:paraId="33340098" w14:textId="77777777" w:rsidR="00302D54" w:rsidRDefault="00302D54">
          <w:pPr>
            <w:pStyle w:val="CabealhodoSumrio"/>
          </w:pPr>
          <w:r>
            <w:t>Sumário</w:t>
          </w:r>
        </w:p>
        <w:p w14:paraId="52C83B49" w14:textId="2FC914FE" w:rsidR="0052384D" w:rsidRDefault="00302D54">
          <w:pPr>
            <w:pStyle w:val="Sumrio1"/>
            <w:tabs>
              <w:tab w:val="left" w:pos="482"/>
              <w:tab w:val="right" w:leader="dot" w:pos="9628"/>
            </w:tabs>
            <w:rPr>
              <w:rFonts w:asciiTheme="minorHAnsi" w:eastAsiaTheme="minorEastAsia" w:hAnsiTheme="minorHAnsi"/>
              <w:b w:val="0"/>
              <w:caps w:val="0"/>
              <w:noProof/>
              <w:kern w:val="2"/>
              <w:sz w:val="24"/>
              <w:szCs w:val="24"/>
              <w:lang w:eastAsia="pt-BR"/>
              <w14:ligatures w14:val="standardContextual"/>
            </w:rPr>
          </w:pPr>
          <w:r>
            <w:fldChar w:fldCharType="begin"/>
          </w:r>
          <w:r>
            <w:instrText xml:space="preserve"> TOC \o "1-3" \h \z \u </w:instrText>
          </w:r>
          <w:r>
            <w:fldChar w:fldCharType="separate"/>
          </w:r>
          <w:hyperlink w:anchor="_Toc239631502" w:history="1">
            <w:r w:rsidR="0052384D" w:rsidRPr="00181663">
              <w:rPr>
                <w:rStyle w:val="Hyperlink"/>
                <w:noProof/>
              </w:rPr>
              <w:t>1.</w:t>
            </w:r>
            <w:r w:rsidR="0052384D">
              <w:rPr>
                <w:rFonts w:asciiTheme="minorHAnsi" w:eastAsiaTheme="minorEastAsia" w:hAnsiTheme="minorHAnsi"/>
                <w:b w:val="0"/>
                <w:caps w:val="0"/>
                <w:noProof/>
                <w:kern w:val="2"/>
                <w:sz w:val="24"/>
                <w:szCs w:val="24"/>
                <w:lang w:eastAsia="pt-BR"/>
                <w14:ligatures w14:val="standardContextual"/>
              </w:rPr>
              <w:tab/>
            </w:r>
            <w:r w:rsidR="0052384D" w:rsidRPr="00181663">
              <w:rPr>
                <w:rStyle w:val="Hyperlink"/>
                <w:noProof/>
              </w:rPr>
              <w:t>Introdução</w:t>
            </w:r>
            <w:r w:rsidR="0052384D">
              <w:rPr>
                <w:noProof/>
                <w:webHidden/>
              </w:rPr>
              <w:tab/>
            </w:r>
            <w:r w:rsidR="0052384D">
              <w:rPr>
                <w:noProof/>
                <w:webHidden/>
              </w:rPr>
              <w:fldChar w:fldCharType="begin"/>
            </w:r>
            <w:r w:rsidR="0052384D">
              <w:rPr>
                <w:noProof/>
                <w:webHidden/>
              </w:rPr>
              <w:instrText xml:space="preserve"> PAGEREF _Toc239631502 \h </w:instrText>
            </w:r>
            <w:r w:rsidR="0052384D">
              <w:rPr>
                <w:noProof/>
                <w:webHidden/>
              </w:rPr>
            </w:r>
            <w:r w:rsidR="0052384D">
              <w:rPr>
                <w:noProof/>
                <w:webHidden/>
              </w:rPr>
              <w:fldChar w:fldCharType="separate"/>
            </w:r>
            <w:r w:rsidR="0052384D">
              <w:rPr>
                <w:noProof/>
                <w:webHidden/>
              </w:rPr>
              <w:t>14</w:t>
            </w:r>
            <w:r w:rsidR="0052384D">
              <w:rPr>
                <w:noProof/>
                <w:webHidden/>
              </w:rPr>
              <w:fldChar w:fldCharType="end"/>
            </w:r>
          </w:hyperlink>
        </w:p>
        <w:p w14:paraId="66975228" w14:textId="6C70088E"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03" w:history="1">
            <w:r w:rsidRPr="00181663">
              <w:rPr>
                <w:rStyle w:val="Hyperlink"/>
                <w:noProof/>
              </w:rPr>
              <w:t>1.1.</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ObjetivoS</w:t>
            </w:r>
            <w:r>
              <w:rPr>
                <w:noProof/>
                <w:webHidden/>
              </w:rPr>
              <w:tab/>
            </w:r>
            <w:r>
              <w:rPr>
                <w:noProof/>
                <w:webHidden/>
              </w:rPr>
              <w:fldChar w:fldCharType="begin"/>
            </w:r>
            <w:r>
              <w:rPr>
                <w:noProof/>
                <w:webHidden/>
              </w:rPr>
              <w:instrText xml:space="preserve"> PAGEREF _Toc239631503 \h </w:instrText>
            </w:r>
            <w:r>
              <w:rPr>
                <w:noProof/>
                <w:webHidden/>
              </w:rPr>
            </w:r>
            <w:r>
              <w:rPr>
                <w:noProof/>
                <w:webHidden/>
              </w:rPr>
              <w:fldChar w:fldCharType="separate"/>
            </w:r>
            <w:r>
              <w:rPr>
                <w:noProof/>
                <w:webHidden/>
              </w:rPr>
              <w:t>15</w:t>
            </w:r>
            <w:r>
              <w:rPr>
                <w:noProof/>
                <w:webHidden/>
              </w:rPr>
              <w:fldChar w:fldCharType="end"/>
            </w:r>
          </w:hyperlink>
        </w:p>
        <w:p w14:paraId="5637C549" w14:textId="5C2D0AFA"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04" w:history="1">
            <w:r w:rsidRPr="00181663">
              <w:rPr>
                <w:rStyle w:val="Hyperlink"/>
                <w:noProof/>
              </w:rPr>
              <w:t>1.1.1.</w:t>
            </w:r>
            <w:r>
              <w:rPr>
                <w:rFonts w:asciiTheme="minorHAnsi" w:eastAsiaTheme="minorEastAsia" w:hAnsiTheme="minorHAnsi"/>
                <w:b w:val="0"/>
                <w:noProof/>
                <w:kern w:val="2"/>
                <w:szCs w:val="24"/>
                <w:lang w:eastAsia="pt-BR"/>
                <w14:ligatures w14:val="standardContextual"/>
              </w:rPr>
              <w:tab/>
            </w:r>
            <w:r w:rsidRPr="00181663">
              <w:rPr>
                <w:rStyle w:val="Hyperlink"/>
                <w:noProof/>
              </w:rPr>
              <w:t>OBJETIVO GERAL</w:t>
            </w:r>
            <w:r>
              <w:rPr>
                <w:noProof/>
                <w:webHidden/>
              </w:rPr>
              <w:tab/>
            </w:r>
            <w:r>
              <w:rPr>
                <w:noProof/>
                <w:webHidden/>
              </w:rPr>
              <w:fldChar w:fldCharType="begin"/>
            </w:r>
            <w:r>
              <w:rPr>
                <w:noProof/>
                <w:webHidden/>
              </w:rPr>
              <w:instrText xml:space="preserve"> PAGEREF _Toc239631504 \h </w:instrText>
            </w:r>
            <w:r>
              <w:rPr>
                <w:noProof/>
                <w:webHidden/>
              </w:rPr>
            </w:r>
            <w:r>
              <w:rPr>
                <w:noProof/>
                <w:webHidden/>
              </w:rPr>
              <w:fldChar w:fldCharType="separate"/>
            </w:r>
            <w:r>
              <w:rPr>
                <w:noProof/>
                <w:webHidden/>
              </w:rPr>
              <w:t>15</w:t>
            </w:r>
            <w:r>
              <w:rPr>
                <w:noProof/>
                <w:webHidden/>
              </w:rPr>
              <w:fldChar w:fldCharType="end"/>
            </w:r>
          </w:hyperlink>
        </w:p>
        <w:p w14:paraId="34986BEB" w14:textId="0CA9D0F0"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05" w:history="1">
            <w:r w:rsidRPr="00181663">
              <w:rPr>
                <w:rStyle w:val="Hyperlink"/>
                <w:noProof/>
              </w:rPr>
              <w:t>1.1.2.</w:t>
            </w:r>
            <w:r>
              <w:rPr>
                <w:rFonts w:asciiTheme="minorHAnsi" w:eastAsiaTheme="minorEastAsia" w:hAnsiTheme="minorHAnsi"/>
                <w:b w:val="0"/>
                <w:noProof/>
                <w:kern w:val="2"/>
                <w:szCs w:val="24"/>
                <w:lang w:eastAsia="pt-BR"/>
                <w14:ligatures w14:val="standardContextual"/>
              </w:rPr>
              <w:tab/>
            </w:r>
            <w:r w:rsidRPr="00181663">
              <w:rPr>
                <w:rStyle w:val="Hyperlink"/>
                <w:noProof/>
              </w:rPr>
              <w:t>OBJETIVOS ESPECÍFICOS</w:t>
            </w:r>
            <w:r>
              <w:rPr>
                <w:noProof/>
                <w:webHidden/>
              </w:rPr>
              <w:tab/>
            </w:r>
            <w:r>
              <w:rPr>
                <w:noProof/>
                <w:webHidden/>
              </w:rPr>
              <w:fldChar w:fldCharType="begin"/>
            </w:r>
            <w:r>
              <w:rPr>
                <w:noProof/>
                <w:webHidden/>
              </w:rPr>
              <w:instrText xml:space="preserve"> PAGEREF _Toc239631505 \h </w:instrText>
            </w:r>
            <w:r>
              <w:rPr>
                <w:noProof/>
                <w:webHidden/>
              </w:rPr>
            </w:r>
            <w:r>
              <w:rPr>
                <w:noProof/>
                <w:webHidden/>
              </w:rPr>
              <w:fldChar w:fldCharType="separate"/>
            </w:r>
            <w:r>
              <w:rPr>
                <w:noProof/>
                <w:webHidden/>
              </w:rPr>
              <w:t>15</w:t>
            </w:r>
            <w:r>
              <w:rPr>
                <w:noProof/>
                <w:webHidden/>
              </w:rPr>
              <w:fldChar w:fldCharType="end"/>
            </w:r>
          </w:hyperlink>
        </w:p>
        <w:p w14:paraId="5670ED83" w14:textId="34B80026"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06" w:history="1">
            <w:r w:rsidRPr="00181663">
              <w:rPr>
                <w:rStyle w:val="Hyperlink"/>
                <w:noProof/>
              </w:rPr>
              <w:t>1.2.</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jUSTIFICATIVAS</w:t>
            </w:r>
            <w:r>
              <w:rPr>
                <w:noProof/>
                <w:webHidden/>
              </w:rPr>
              <w:tab/>
            </w:r>
            <w:r>
              <w:rPr>
                <w:noProof/>
                <w:webHidden/>
              </w:rPr>
              <w:fldChar w:fldCharType="begin"/>
            </w:r>
            <w:r>
              <w:rPr>
                <w:noProof/>
                <w:webHidden/>
              </w:rPr>
              <w:instrText xml:space="preserve"> PAGEREF _Toc239631506 \h </w:instrText>
            </w:r>
            <w:r>
              <w:rPr>
                <w:noProof/>
                <w:webHidden/>
              </w:rPr>
            </w:r>
            <w:r>
              <w:rPr>
                <w:noProof/>
                <w:webHidden/>
              </w:rPr>
              <w:fldChar w:fldCharType="separate"/>
            </w:r>
            <w:r>
              <w:rPr>
                <w:noProof/>
                <w:webHidden/>
              </w:rPr>
              <w:t>16</w:t>
            </w:r>
            <w:r>
              <w:rPr>
                <w:noProof/>
                <w:webHidden/>
              </w:rPr>
              <w:fldChar w:fldCharType="end"/>
            </w:r>
          </w:hyperlink>
        </w:p>
        <w:p w14:paraId="45549DF2" w14:textId="69A39CA9"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07" w:history="1">
            <w:r w:rsidRPr="00181663">
              <w:rPr>
                <w:rStyle w:val="Hyperlink"/>
                <w:noProof/>
              </w:rPr>
              <w:t>1.3.</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MOTIVAÇÃO</w:t>
            </w:r>
            <w:r>
              <w:rPr>
                <w:noProof/>
                <w:webHidden/>
              </w:rPr>
              <w:tab/>
            </w:r>
            <w:r>
              <w:rPr>
                <w:noProof/>
                <w:webHidden/>
              </w:rPr>
              <w:fldChar w:fldCharType="begin"/>
            </w:r>
            <w:r>
              <w:rPr>
                <w:noProof/>
                <w:webHidden/>
              </w:rPr>
              <w:instrText xml:space="preserve"> PAGEREF _Toc239631507 \h </w:instrText>
            </w:r>
            <w:r>
              <w:rPr>
                <w:noProof/>
                <w:webHidden/>
              </w:rPr>
            </w:r>
            <w:r>
              <w:rPr>
                <w:noProof/>
                <w:webHidden/>
              </w:rPr>
              <w:fldChar w:fldCharType="separate"/>
            </w:r>
            <w:r>
              <w:rPr>
                <w:noProof/>
                <w:webHidden/>
              </w:rPr>
              <w:t>16</w:t>
            </w:r>
            <w:r>
              <w:rPr>
                <w:noProof/>
                <w:webHidden/>
              </w:rPr>
              <w:fldChar w:fldCharType="end"/>
            </w:r>
          </w:hyperlink>
        </w:p>
        <w:p w14:paraId="5A3C2135" w14:textId="457C9F5A"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08" w:history="1">
            <w:r w:rsidRPr="00181663">
              <w:rPr>
                <w:rStyle w:val="Hyperlink"/>
                <w:noProof/>
              </w:rPr>
              <w:t>1.4.</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pERSPECTIVAS DE CONTRIBUIÇÃO</w:t>
            </w:r>
            <w:r>
              <w:rPr>
                <w:noProof/>
                <w:webHidden/>
              </w:rPr>
              <w:tab/>
            </w:r>
            <w:r>
              <w:rPr>
                <w:noProof/>
                <w:webHidden/>
              </w:rPr>
              <w:fldChar w:fldCharType="begin"/>
            </w:r>
            <w:r>
              <w:rPr>
                <w:noProof/>
                <w:webHidden/>
              </w:rPr>
              <w:instrText xml:space="preserve"> PAGEREF _Toc239631508 \h </w:instrText>
            </w:r>
            <w:r>
              <w:rPr>
                <w:noProof/>
                <w:webHidden/>
              </w:rPr>
            </w:r>
            <w:r>
              <w:rPr>
                <w:noProof/>
                <w:webHidden/>
              </w:rPr>
              <w:fldChar w:fldCharType="separate"/>
            </w:r>
            <w:r>
              <w:rPr>
                <w:noProof/>
                <w:webHidden/>
              </w:rPr>
              <w:t>17</w:t>
            </w:r>
            <w:r>
              <w:rPr>
                <w:noProof/>
                <w:webHidden/>
              </w:rPr>
              <w:fldChar w:fldCharType="end"/>
            </w:r>
          </w:hyperlink>
        </w:p>
        <w:p w14:paraId="4FD2D55B" w14:textId="0E9B43F8"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09" w:history="1">
            <w:r w:rsidRPr="00181663">
              <w:rPr>
                <w:rStyle w:val="Hyperlink"/>
                <w:noProof/>
              </w:rPr>
              <w:t>1.5.</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METODOLOGIA</w:t>
            </w:r>
            <w:r>
              <w:rPr>
                <w:noProof/>
                <w:webHidden/>
              </w:rPr>
              <w:tab/>
            </w:r>
            <w:r>
              <w:rPr>
                <w:noProof/>
                <w:webHidden/>
              </w:rPr>
              <w:fldChar w:fldCharType="begin"/>
            </w:r>
            <w:r>
              <w:rPr>
                <w:noProof/>
                <w:webHidden/>
              </w:rPr>
              <w:instrText xml:space="preserve"> PAGEREF _Toc239631509 \h </w:instrText>
            </w:r>
            <w:r>
              <w:rPr>
                <w:noProof/>
                <w:webHidden/>
              </w:rPr>
            </w:r>
            <w:r>
              <w:rPr>
                <w:noProof/>
                <w:webHidden/>
              </w:rPr>
              <w:fldChar w:fldCharType="separate"/>
            </w:r>
            <w:r>
              <w:rPr>
                <w:noProof/>
                <w:webHidden/>
              </w:rPr>
              <w:t>17</w:t>
            </w:r>
            <w:r>
              <w:rPr>
                <w:noProof/>
                <w:webHidden/>
              </w:rPr>
              <w:fldChar w:fldCharType="end"/>
            </w:r>
          </w:hyperlink>
        </w:p>
        <w:p w14:paraId="664FDB7F" w14:textId="7A1323B2"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10" w:history="1">
            <w:r w:rsidRPr="00181663">
              <w:rPr>
                <w:rStyle w:val="Hyperlink"/>
                <w:noProof/>
              </w:rPr>
              <w:t>1.5.1.</w:t>
            </w:r>
            <w:r>
              <w:rPr>
                <w:rFonts w:asciiTheme="minorHAnsi" w:eastAsiaTheme="minorEastAsia" w:hAnsiTheme="minorHAnsi"/>
                <w:b w:val="0"/>
                <w:noProof/>
                <w:kern w:val="2"/>
                <w:szCs w:val="24"/>
                <w:lang w:eastAsia="pt-BR"/>
                <w14:ligatures w14:val="standardContextual"/>
              </w:rPr>
              <w:tab/>
            </w:r>
            <w:r w:rsidRPr="00181663">
              <w:rPr>
                <w:rStyle w:val="Hyperlink"/>
                <w:noProof/>
              </w:rPr>
              <w:t>Revisão Bibliográfica e Levantamento de Requisitos</w:t>
            </w:r>
            <w:r>
              <w:rPr>
                <w:noProof/>
                <w:webHidden/>
              </w:rPr>
              <w:tab/>
            </w:r>
            <w:r>
              <w:rPr>
                <w:noProof/>
                <w:webHidden/>
              </w:rPr>
              <w:fldChar w:fldCharType="begin"/>
            </w:r>
            <w:r>
              <w:rPr>
                <w:noProof/>
                <w:webHidden/>
              </w:rPr>
              <w:instrText xml:space="preserve"> PAGEREF _Toc239631510 \h </w:instrText>
            </w:r>
            <w:r>
              <w:rPr>
                <w:noProof/>
                <w:webHidden/>
              </w:rPr>
            </w:r>
            <w:r>
              <w:rPr>
                <w:noProof/>
                <w:webHidden/>
              </w:rPr>
              <w:fldChar w:fldCharType="separate"/>
            </w:r>
            <w:r>
              <w:rPr>
                <w:noProof/>
                <w:webHidden/>
              </w:rPr>
              <w:t>17</w:t>
            </w:r>
            <w:r>
              <w:rPr>
                <w:noProof/>
                <w:webHidden/>
              </w:rPr>
              <w:fldChar w:fldCharType="end"/>
            </w:r>
          </w:hyperlink>
        </w:p>
        <w:p w14:paraId="20A4965E" w14:textId="74224033"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11" w:history="1">
            <w:r w:rsidRPr="00181663">
              <w:rPr>
                <w:rStyle w:val="Hyperlink"/>
                <w:noProof/>
              </w:rPr>
              <w:t>1.5.2.</w:t>
            </w:r>
            <w:r>
              <w:rPr>
                <w:rFonts w:asciiTheme="minorHAnsi" w:eastAsiaTheme="minorEastAsia" w:hAnsiTheme="minorHAnsi"/>
                <w:b w:val="0"/>
                <w:noProof/>
                <w:kern w:val="2"/>
                <w:szCs w:val="24"/>
                <w:lang w:eastAsia="pt-BR"/>
                <w14:ligatures w14:val="standardContextual"/>
              </w:rPr>
              <w:tab/>
            </w:r>
            <w:r w:rsidRPr="00181663">
              <w:rPr>
                <w:rStyle w:val="Hyperlink"/>
                <w:noProof/>
              </w:rPr>
              <w:t>Modelagem e Arquitetura do software</w:t>
            </w:r>
            <w:r>
              <w:rPr>
                <w:noProof/>
                <w:webHidden/>
              </w:rPr>
              <w:tab/>
            </w:r>
            <w:r>
              <w:rPr>
                <w:noProof/>
                <w:webHidden/>
              </w:rPr>
              <w:fldChar w:fldCharType="begin"/>
            </w:r>
            <w:r>
              <w:rPr>
                <w:noProof/>
                <w:webHidden/>
              </w:rPr>
              <w:instrText xml:space="preserve"> PAGEREF _Toc239631511 \h </w:instrText>
            </w:r>
            <w:r>
              <w:rPr>
                <w:noProof/>
                <w:webHidden/>
              </w:rPr>
            </w:r>
            <w:r>
              <w:rPr>
                <w:noProof/>
                <w:webHidden/>
              </w:rPr>
              <w:fldChar w:fldCharType="separate"/>
            </w:r>
            <w:r>
              <w:rPr>
                <w:noProof/>
                <w:webHidden/>
              </w:rPr>
              <w:t>18</w:t>
            </w:r>
            <w:r>
              <w:rPr>
                <w:noProof/>
                <w:webHidden/>
              </w:rPr>
              <w:fldChar w:fldCharType="end"/>
            </w:r>
          </w:hyperlink>
        </w:p>
        <w:p w14:paraId="652957F5" w14:textId="3B5DFD82"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12" w:history="1">
            <w:r w:rsidRPr="00181663">
              <w:rPr>
                <w:rStyle w:val="Hyperlink"/>
                <w:noProof/>
              </w:rPr>
              <w:t>1.5.3.</w:t>
            </w:r>
            <w:r>
              <w:rPr>
                <w:rFonts w:asciiTheme="minorHAnsi" w:eastAsiaTheme="minorEastAsia" w:hAnsiTheme="minorHAnsi"/>
                <w:b w:val="0"/>
                <w:noProof/>
                <w:kern w:val="2"/>
                <w:szCs w:val="24"/>
                <w:lang w:eastAsia="pt-BR"/>
                <w14:ligatures w14:val="standardContextual"/>
              </w:rPr>
              <w:tab/>
            </w:r>
            <w:r w:rsidRPr="00181663">
              <w:rPr>
                <w:rStyle w:val="Hyperlink"/>
                <w:noProof/>
              </w:rPr>
              <w:t>Desenvolvimento Orientado a Fluxo</w:t>
            </w:r>
            <w:r>
              <w:rPr>
                <w:noProof/>
                <w:webHidden/>
              </w:rPr>
              <w:tab/>
            </w:r>
            <w:r>
              <w:rPr>
                <w:noProof/>
                <w:webHidden/>
              </w:rPr>
              <w:fldChar w:fldCharType="begin"/>
            </w:r>
            <w:r>
              <w:rPr>
                <w:noProof/>
                <w:webHidden/>
              </w:rPr>
              <w:instrText xml:space="preserve"> PAGEREF _Toc239631512 \h </w:instrText>
            </w:r>
            <w:r>
              <w:rPr>
                <w:noProof/>
                <w:webHidden/>
              </w:rPr>
            </w:r>
            <w:r>
              <w:rPr>
                <w:noProof/>
                <w:webHidden/>
              </w:rPr>
              <w:fldChar w:fldCharType="separate"/>
            </w:r>
            <w:r>
              <w:rPr>
                <w:noProof/>
                <w:webHidden/>
              </w:rPr>
              <w:t>18</w:t>
            </w:r>
            <w:r>
              <w:rPr>
                <w:noProof/>
                <w:webHidden/>
              </w:rPr>
              <w:fldChar w:fldCharType="end"/>
            </w:r>
          </w:hyperlink>
        </w:p>
        <w:p w14:paraId="7E203A9A" w14:textId="079BF15C"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13" w:history="1">
            <w:r w:rsidRPr="00181663">
              <w:rPr>
                <w:rStyle w:val="Hyperlink"/>
                <w:noProof/>
              </w:rPr>
              <w:t>1.5.4.</w:t>
            </w:r>
            <w:r>
              <w:rPr>
                <w:rFonts w:asciiTheme="minorHAnsi" w:eastAsiaTheme="minorEastAsia" w:hAnsiTheme="minorHAnsi"/>
                <w:b w:val="0"/>
                <w:noProof/>
                <w:kern w:val="2"/>
                <w:szCs w:val="24"/>
                <w:lang w:eastAsia="pt-BR"/>
                <w14:ligatures w14:val="standardContextual"/>
              </w:rPr>
              <w:tab/>
            </w:r>
            <w:r w:rsidRPr="00181663">
              <w:rPr>
                <w:rStyle w:val="Hyperlink"/>
                <w:noProof/>
              </w:rPr>
              <w:t>Backend e Lógica de Negócio</w:t>
            </w:r>
            <w:r>
              <w:rPr>
                <w:noProof/>
                <w:webHidden/>
              </w:rPr>
              <w:tab/>
            </w:r>
            <w:r>
              <w:rPr>
                <w:noProof/>
                <w:webHidden/>
              </w:rPr>
              <w:fldChar w:fldCharType="begin"/>
            </w:r>
            <w:r>
              <w:rPr>
                <w:noProof/>
                <w:webHidden/>
              </w:rPr>
              <w:instrText xml:space="preserve"> PAGEREF _Toc239631513 \h </w:instrText>
            </w:r>
            <w:r>
              <w:rPr>
                <w:noProof/>
                <w:webHidden/>
              </w:rPr>
            </w:r>
            <w:r>
              <w:rPr>
                <w:noProof/>
                <w:webHidden/>
              </w:rPr>
              <w:fldChar w:fldCharType="separate"/>
            </w:r>
            <w:r>
              <w:rPr>
                <w:noProof/>
                <w:webHidden/>
              </w:rPr>
              <w:t>19</w:t>
            </w:r>
            <w:r>
              <w:rPr>
                <w:noProof/>
                <w:webHidden/>
              </w:rPr>
              <w:fldChar w:fldCharType="end"/>
            </w:r>
          </w:hyperlink>
        </w:p>
        <w:p w14:paraId="357515AA" w14:textId="496E86ED"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14" w:history="1">
            <w:r w:rsidRPr="00181663">
              <w:rPr>
                <w:rStyle w:val="Hyperlink"/>
                <w:noProof/>
              </w:rPr>
              <w:t>1.5.5.</w:t>
            </w:r>
            <w:r>
              <w:rPr>
                <w:rFonts w:asciiTheme="minorHAnsi" w:eastAsiaTheme="minorEastAsia" w:hAnsiTheme="minorHAnsi"/>
                <w:b w:val="0"/>
                <w:noProof/>
                <w:kern w:val="2"/>
                <w:szCs w:val="24"/>
                <w:lang w:eastAsia="pt-BR"/>
                <w14:ligatures w14:val="standardContextual"/>
              </w:rPr>
              <w:tab/>
            </w:r>
            <w:r w:rsidRPr="00181663">
              <w:rPr>
                <w:rStyle w:val="Hyperlink"/>
                <w:noProof/>
              </w:rPr>
              <w:t>Frontend e Experiência do Usuário</w:t>
            </w:r>
            <w:r>
              <w:rPr>
                <w:noProof/>
                <w:webHidden/>
              </w:rPr>
              <w:tab/>
            </w:r>
            <w:r>
              <w:rPr>
                <w:noProof/>
                <w:webHidden/>
              </w:rPr>
              <w:fldChar w:fldCharType="begin"/>
            </w:r>
            <w:r>
              <w:rPr>
                <w:noProof/>
                <w:webHidden/>
              </w:rPr>
              <w:instrText xml:space="preserve"> PAGEREF _Toc239631514 \h </w:instrText>
            </w:r>
            <w:r>
              <w:rPr>
                <w:noProof/>
                <w:webHidden/>
              </w:rPr>
            </w:r>
            <w:r>
              <w:rPr>
                <w:noProof/>
                <w:webHidden/>
              </w:rPr>
              <w:fldChar w:fldCharType="separate"/>
            </w:r>
            <w:r>
              <w:rPr>
                <w:noProof/>
                <w:webHidden/>
              </w:rPr>
              <w:t>19</w:t>
            </w:r>
            <w:r>
              <w:rPr>
                <w:noProof/>
                <w:webHidden/>
              </w:rPr>
              <w:fldChar w:fldCharType="end"/>
            </w:r>
          </w:hyperlink>
        </w:p>
        <w:p w14:paraId="67CCEE00" w14:textId="672E465D"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15" w:history="1">
            <w:r w:rsidRPr="00181663">
              <w:rPr>
                <w:rStyle w:val="Hyperlink"/>
                <w:noProof/>
              </w:rPr>
              <w:t>1.5.6.</w:t>
            </w:r>
            <w:r>
              <w:rPr>
                <w:rFonts w:asciiTheme="minorHAnsi" w:eastAsiaTheme="minorEastAsia" w:hAnsiTheme="minorHAnsi"/>
                <w:b w:val="0"/>
                <w:noProof/>
                <w:kern w:val="2"/>
                <w:szCs w:val="24"/>
                <w:lang w:eastAsia="pt-BR"/>
                <w14:ligatures w14:val="standardContextual"/>
              </w:rPr>
              <w:tab/>
            </w:r>
            <w:r w:rsidRPr="00181663">
              <w:rPr>
                <w:rStyle w:val="Hyperlink"/>
                <w:noProof/>
              </w:rPr>
              <w:t>Ferramentas de Apoio e Modelagem</w:t>
            </w:r>
            <w:r>
              <w:rPr>
                <w:noProof/>
                <w:webHidden/>
              </w:rPr>
              <w:tab/>
            </w:r>
            <w:r>
              <w:rPr>
                <w:noProof/>
                <w:webHidden/>
              </w:rPr>
              <w:fldChar w:fldCharType="begin"/>
            </w:r>
            <w:r>
              <w:rPr>
                <w:noProof/>
                <w:webHidden/>
              </w:rPr>
              <w:instrText xml:space="preserve"> PAGEREF _Toc239631515 \h </w:instrText>
            </w:r>
            <w:r>
              <w:rPr>
                <w:noProof/>
                <w:webHidden/>
              </w:rPr>
            </w:r>
            <w:r>
              <w:rPr>
                <w:noProof/>
                <w:webHidden/>
              </w:rPr>
              <w:fldChar w:fldCharType="separate"/>
            </w:r>
            <w:r>
              <w:rPr>
                <w:noProof/>
                <w:webHidden/>
              </w:rPr>
              <w:t>20</w:t>
            </w:r>
            <w:r>
              <w:rPr>
                <w:noProof/>
                <w:webHidden/>
              </w:rPr>
              <w:fldChar w:fldCharType="end"/>
            </w:r>
          </w:hyperlink>
        </w:p>
        <w:p w14:paraId="3BD36EA3" w14:textId="55AD1BCE"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16" w:history="1">
            <w:r w:rsidRPr="00181663">
              <w:rPr>
                <w:rStyle w:val="Hyperlink"/>
                <w:noProof/>
              </w:rPr>
              <w:t>1.6.</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Estrutura do trabalho</w:t>
            </w:r>
            <w:r>
              <w:rPr>
                <w:noProof/>
                <w:webHidden/>
              </w:rPr>
              <w:tab/>
            </w:r>
            <w:r>
              <w:rPr>
                <w:noProof/>
                <w:webHidden/>
              </w:rPr>
              <w:fldChar w:fldCharType="begin"/>
            </w:r>
            <w:r>
              <w:rPr>
                <w:noProof/>
                <w:webHidden/>
              </w:rPr>
              <w:instrText xml:space="preserve"> PAGEREF _Toc239631516 \h </w:instrText>
            </w:r>
            <w:r>
              <w:rPr>
                <w:noProof/>
                <w:webHidden/>
              </w:rPr>
            </w:r>
            <w:r>
              <w:rPr>
                <w:noProof/>
                <w:webHidden/>
              </w:rPr>
              <w:fldChar w:fldCharType="separate"/>
            </w:r>
            <w:r>
              <w:rPr>
                <w:noProof/>
                <w:webHidden/>
              </w:rPr>
              <w:t>20</w:t>
            </w:r>
            <w:r>
              <w:rPr>
                <w:noProof/>
                <w:webHidden/>
              </w:rPr>
              <w:fldChar w:fldCharType="end"/>
            </w:r>
          </w:hyperlink>
        </w:p>
        <w:p w14:paraId="394827A0" w14:textId="2D62D2D5" w:rsidR="0052384D" w:rsidRDefault="0052384D">
          <w:pPr>
            <w:pStyle w:val="Sumrio1"/>
            <w:tabs>
              <w:tab w:val="left" w:pos="482"/>
              <w:tab w:val="right" w:leader="dot" w:pos="9628"/>
            </w:tabs>
            <w:rPr>
              <w:rFonts w:asciiTheme="minorHAnsi" w:eastAsiaTheme="minorEastAsia" w:hAnsiTheme="minorHAnsi"/>
              <w:b w:val="0"/>
              <w:caps w:val="0"/>
              <w:noProof/>
              <w:kern w:val="2"/>
              <w:sz w:val="24"/>
              <w:szCs w:val="24"/>
              <w:lang w:eastAsia="pt-BR"/>
              <w14:ligatures w14:val="standardContextual"/>
            </w:rPr>
          </w:pPr>
          <w:hyperlink w:anchor="_Toc239631517" w:history="1">
            <w:r w:rsidRPr="00181663">
              <w:rPr>
                <w:rStyle w:val="Hyperlink"/>
                <w:noProof/>
              </w:rPr>
              <w:t>2.</w:t>
            </w:r>
            <w:r>
              <w:rPr>
                <w:rFonts w:asciiTheme="minorHAnsi" w:eastAsiaTheme="minorEastAsia" w:hAnsiTheme="minorHAnsi"/>
                <w:b w:val="0"/>
                <w:caps w:val="0"/>
                <w:noProof/>
                <w:kern w:val="2"/>
                <w:sz w:val="24"/>
                <w:szCs w:val="24"/>
                <w:lang w:eastAsia="pt-BR"/>
                <w14:ligatures w14:val="standardContextual"/>
              </w:rPr>
              <w:tab/>
            </w:r>
            <w:r w:rsidRPr="00181663">
              <w:rPr>
                <w:rStyle w:val="Hyperlink"/>
                <w:noProof/>
              </w:rPr>
              <w:t>TECNOLOGIAS E FERRAMENTAS DE DESENVOLVIMENTO</w:t>
            </w:r>
            <w:r>
              <w:rPr>
                <w:noProof/>
                <w:webHidden/>
              </w:rPr>
              <w:tab/>
            </w:r>
            <w:r>
              <w:rPr>
                <w:noProof/>
                <w:webHidden/>
              </w:rPr>
              <w:fldChar w:fldCharType="begin"/>
            </w:r>
            <w:r>
              <w:rPr>
                <w:noProof/>
                <w:webHidden/>
              </w:rPr>
              <w:instrText xml:space="preserve"> PAGEREF _Toc239631517 \h </w:instrText>
            </w:r>
            <w:r>
              <w:rPr>
                <w:noProof/>
                <w:webHidden/>
              </w:rPr>
            </w:r>
            <w:r>
              <w:rPr>
                <w:noProof/>
                <w:webHidden/>
              </w:rPr>
              <w:fldChar w:fldCharType="separate"/>
            </w:r>
            <w:r>
              <w:rPr>
                <w:noProof/>
                <w:webHidden/>
              </w:rPr>
              <w:t>21</w:t>
            </w:r>
            <w:r>
              <w:rPr>
                <w:noProof/>
                <w:webHidden/>
              </w:rPr>
              <w:fldChar w:fldCharType="end"/>
            </w:r>
          </w:hyperlink>
        </w:p>
        <w:p w14:paraId="2024F8BF" w14:textId="63A53B1F"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18" w:history="1">
            <w:r w:rsidRPr="00181663">
              <w:rPr>
                <w:rStyle w:val="Hyperlink"/>
                <w:noProof/>
              </w:rPr>
              <w:t>2.1.</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Java</w:t>
            </w:r>
            <w:r>
              <w:rPr>
                <w:noProof/>
                <w:webHidden/>
              </w:rPr>
              <w:tab/>
            </w:r>
            <w:r>
              <w:rPr>
                <w:noProof/>
                <w:webHidden/>
              </w:rPr>
              <w:fldChar w:fldCharType="begin"/>
            </w:r>
            <w:r>
              <w:rPr>
                <w:noProof/>
                <w:webHidden/>
              </w:rPr>
              <w:instrText xml:space="preserve"> PAGEREF _Toc239631518 \h </w:instrText>
            </w:r>
            <w:r>
              <w:rPr>
                <w:noProof/>
                <w:webHidden/>
              </w:rPr>
            </w:r>
            <w:r>
              <w:rPr>
                <w:noProof/>
                <w:webHidden/>
              </w:rPr>
              <w:fldChar w:fldCharType="separate"/>
            </w:r>
            <w:r>
              <w:rPr>
                <w:noProof/>
                <w:webHidden/>
              </w:rPr>
              <w:t>21</w:t>
            </w:r>
            <w:r>
              <w:rPr>
                <w:noProof/>
                <w:webHidden/>
              </w:rPr>
              <w:fldChar w:fldCharType="end"/>
            </w:r>
          </w:hyperlink>
        </w:p>
        <w:p w14:paraId="45678623" w14:textId="47B86B4E"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19" w:history="1">
            <w:r w:rsidRPr="00181663">
              <w:rPr>
                <w:rStyle w:val="Hyperlink"/>
                <w:noProof/>
              </w:rPr>
              <w:t>2.2.</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Spring boot</w:t>
            </w:r>
            <w:r>
              <w:rPr>
                <w:noProof/>
                <w:webHidden/>
              </w:rPr>
              <w:tab/>
            </w:r>
            <w:r>
              <w:rPr>
                <w:noProof/>
                <w:webHidden/>
              </w:rPr>
              <w:fldChar w:fldCharType="begin"/>
            </w:r>
            <w:r>
              <w:rPr>
                <w:noProof/>
                <w:webHidden/>
              </w:rPr>
              <w:instrText xml:space="preserve"> PAGEREF _Toc239631519 \h </w:instrText>
            </w:r>
            <w:r>
              <w:rPr>
                <w:noProof/>
                <w:webHidden/>
              </w:rPr>
            </w:r>
            <w:r>
              <w:rPr>
                <w:noProof/>
                <w:webHidden/>
              </w:rPr>
              <w:fldChar w:fldCharType="separate"/>
            </w:r>
            <w:r>
              <w:rPr>
                <w:noProof/>
                <w:webHidden/>
              </w:rPr>
              <w:t>21</w:t>
            </w:r>
            <w:r>
              <w:rPr>
                <w:noProof/>
                <w:webHidden/>
              </w:rPr>
              <w:fldChar w:fldCharType="end"/>
            </w:r>
          </w:hyperlink>
        </w:p>
        <w:p w14:paraId="2F91C2E2" w14:textId="660D94F2"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20" w:history="1">
            <w:r w:rsidRPr="00181663">
              <w:rPr>
                <w:rStyle w:val="Hyperlink"/>
                <w:noProof/>
              </w:rPr>
              <w:t>2.3.</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GIT</w:t>
            </w:r>
            <w:r>
              <w:rPr>
                <w:noProof/>
                <w:webHidden/>
              </w:rPr>
              <w:tab/>
            </w:r>
            <w:r>
              <w:rPr>
                <w:noProof/>
                <w:webHidden/>
              </w:rPr>
              <w:fldChar w:fldCharType="begin"/>
            </w:r>
            <w:r>
              <w:rPr>
                <w:noProof/>
                <w:webHidden/>
              </w:rPr>
              <w:instrText xml:space="preserve"> PAGEREF _Toc239631520 \h </w:instrText>
            </w:r>
            <w:r>
              <w:rPr>
                <w:noProof/>
                <w:webHidden/>
              </w:rPr>
            </w:r>
            <w:r>
              <w:rPr>
                <w:noProof/>
                <w:webHidden/>
              </w:rPr>
              <w:fldChar w:fldCharType="separate"/>
            </w:r>
            <w:r>
              <w:rPr>
                <w:noProof/>
                <w:webHidden/>
              </w:rPr>
              <w:t>22</w:t>
            </w:r>
            <w:r>
              <w:rPr>
                <w:noProof/>
                <w:webHidden/>
              </w:rPr>
              <w:fldChar w:fldCharType="end"/>
            </w:r>
          </w:hyperlink>
        </w:p>
        <w:p w14:paraId="05EE2D99" w14:textId="5B3C23C4"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21" w:history="1">
            <w:r w:rsidRPr="00181663">
              <w:rPr>
                <w:rStyle w:val="Hyperlink"/>
                <w:noProof/>
              </w:rPr>
              <w:t>2.4.</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github</w:t>
            </w:r>
            <w:r>
              <w:rPr>
                <w:noProof/>
                <w:webHidden/>
              </w:rPr>
              <w:tab/>
            </w:r>
            <w:r>
              <w:rPr>
                <w:noProof/>
                <w:webHidden/>
              </w:rPr>
              <w:fldChar w:fldCharType="begin"/>
            </w:r>
            <w:r>
              <w:rPr>
                <w:noProof/>
                <w:webHidden/>
              </w:rPr>
              <w:instrText xml:space="preserve"> PAGEREF _Toc239631521 \h </w:instrText>
            </w:r>
            <w:r>
              <w:rPr>
                <w:noProof/>
                <w:webHidden/>
              </w:rPr>
            </w:r>
            <w:r>
              <w:rPr>
                <w:noProof/>
                <w:webHidden/>
              </w:rPr>
              <w:fldChar w:fldCharType="separate"/>
            </w:r>
            <w:r>
              <w:rPr>
                <w:noProof/>
                <w:webHidden/>
              </w:rPr>
              <w:t>22</w:t>
            </w:r>
            <w:r>
              <w:rPr>
                <w:noProof/>
                <w:webHidden/>
              </w:rPr>
              <w:fldChar w:fldCharType="end"/>
            </w:r>
          </w:hyperlink>
        </w:p>
        <w:p w14:paraId="1D5803BA" w14:textId="62263076"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22" w:history="1">
            <w:r w:rsidRPr="00181663">
              <w:rPr>
                <w:rStyle w:val="Hyperlink"/>
                <w:noProof/>
              </w:rPr>
              <w:t>2.5.</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postgresql</w:t>
            </w:r>
            <w:r>
              <w:rPr>
                <w:noProof/>
                <w:webHidden/>
              </w:rPr>
              <w:tab/>
            </w:r>
            <w:r>
              <w:rPr>
                <w:noProof/>
                <w:webHidden/>
              </w:rPr>
              <w:fldChar w:fldCharType="begin"/>
            </w:r>
            <w:r>
              <w:rPr>
                <w:noProof/>
                <w:webHidden/>
              </w:rPr>
              <w:instrText xml:space="preserve"> PAGEREF _Toc239631522 \h </w:instrText>
            </w:r>
            <w:r>
              <w:rPr>
                <w:noProof/>
                <w:webHidden/>
              </w:rPr>
            </w:r>
            <w:r>
              <w:rPr>
                <w:noProof/>
                <w:webHidden/>
              </w:rPr>
              <w:fldChar w:fldCharType="separate"/>
            </w:r>
            <w:r>
              <w:rPr>
                <w:noProof/>
                <w:webHidden/>
              </w:rPr>
              <w:t>22</w:t>
            </w:r>
            <w:r>
              <w:rPr>
                <w:noProof/>
                <w:webHidden/>
              </w:rPr>
              <w:fldChar w:fldCharType="end"/>
            </w:r>
          </w:hyperlink>
        </w:p>
        <w:p w14:paraId="5493B270" w14:textId="108A3608"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23" w:history="1">
            <w:r w:rsidRPr="00181663">
              <w:rPr>
                <w:rStyle w:val="Hyperlink"/>
                <w:noProof/>
              </w:rPr>
              <w:t>2.6.</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figma</w:t>
            </w:r>
            <w:r>
              <w:rPr>
                <w:noProof/>
                <w:webHidden/>
              </w:rPr>
              <w:tab/>
            </w:r>
            <w:r>
              <w:rPr>
                <w:noProof/>
                <w:webHidden/>
              </w:rPr>
              <w:fldChar w:fldCharType="begin"/>
            </w:r>
            <w:r>
              <w:rPr>
                <w:noProof/>
                <w:webHidden/>
              </w:rPr>
              <w:instrText xml:space="preserve"> PAGEREF _Toc239631523 \h </w:instrText>
            </w:r>
            <w:r>
              <w:rPr>
                <w:noProof/>
                <w:webHidden/>
              </w:rPr>
            </w:r>
            <w:r>
              <w:rPr>
                <w:noProof/>
                <w:webHidden/>
              </w:rPr>
              <w:fldChar w:fldCharType="separate"/>
            </w:r>
            <w:r>
              <w:rPr>
                <w:noProof/>
                <w:webHidden/>
              </w:rPr>
              <w:t>22</w:t>
            </w:r>
            <w:r>
              <w:rPr>
                <w:noProof/>
                <w:webHidden/>
              </w:rPr>
              <w:fldChar w:fldCharType="end"/>
            </w:r>
          </w:hyperlink>
        </w:p>
        <w:p w14:paraId="4131518C" w14:textId="4EF67D8D"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24" w:history="1">
            <w:r w:rsidRPr="00181663">
              <w:rPr>
                <w:rStyle w:val="Hyperlink"/>
                <w:noProof/>
              </w:rPr>
              <w:t>2.7.</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mermaid</w:t>
            </w:r>
            <w:r>
              <w:rPr>
                <w:noProof/>
                <w:webHidden/>
              </w:rPr>
              <w:tab/>
            </w:r>
            <w:r>
              <w:rPr>
                <w:noProof/>
                <w:webHidden/>
              </w:rPr>
              <w:fldChar w:fldCharType="begin"/>
            </w:r>
            <w:r>
              <w:rPr>
                <w:noProof/>
                <w:webHidden/>
              </w:rPr>
              <w:instrText xml:space="preserve"> PAGEREF _Toc239631524 \h </w:instrText>
            </w:r>
            <w:r>
              <w:rPr>
                <w:noProof/>
                <w:webHidden/>
              </w:rPr>
            </w:r>
            <w:r>
              <w:rPr>
                <w:noProof/>
                <w:webHidden/>
              </w:rPr>
              <w:fldChar w:fldCharType="separate"/>
            </w:r>
            <w:r>
              <w:rPr>
                <w:noProof/>
                <w:webHidden/>
              </w:rPr>
              <w:t>23</w:t>
            </w:r>
            <w:r>
              <w:rPr>
                <w:noProof/>
                <w:webHidden/>
              </w:rPr>
              <w:fldChar w:fldCharType="end"/>
            </w:r>
          </w:hyperlink>
        </w:p>
        <w:p w14:paraId="1C12400D" w14:textId="3DB1548A"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25" w:history="1">
            <w:r w:rsidRPr="00181663">
              <w:rPr>
                <w:rStyle w:val="Hyperlink"/>
                <w:noProof/>
              </w:rPr>
              <w:t>2.8.</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Plantuml</w:t>
            </w:r>
            <w:r>
              <w:rPr>
                <w:noProof/>
                <w:webHidden/>
              </w:rPr>
              <w:tab/>
            </w:r>
            <w:r>
              <w:rPr>
                <w:noProof/>
                <w:webHidden/>
              </w:rPr>
              <w:fldChar w:fldCharType="begin"/>
            </w:r>
            <w:r>
              <w:rPr>
                <w:noProof/>
                <w:webHidden/>
              </w:rPr>
              <w:instrText xml:space="preserve"> PAGEREF _Toc239631525 \h </w:instrText>
            </w:r>
            <w:r>
              <w:rPr>
                <w:noProof/>
                <w:webHidden/>
              </w:rPr>
            </w:r>
            <w:r>
              <w:rPr>
                <w:noProof/>
                <w:webHidden/>
              </w:rPr>
              <w:fldChar w:fldCharType="separate"/>
            </w:r>
            <w:r>
              <w:rPr>
                <w:noProof/>
                <w:webHidden/>
              </w:rPr>
              <w:t>23</w:t>
            </w:r>
            <w:r>
              <w:rPr>
                <w:noProof/>
                <w:webHidden/>
              </w:rPr>
              <w:fldChar w:fldCharType="end"/>
            </w:r>
          </w:hyperlink>
        </w:p>
        <w:p w14:paraId="0330048C" w14:textId="74D4C1B7"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26" w:history="1">
            <w:r w:rsidRPr="00181663">
              <w:rPr>
                <w:rStyle w:val="Hyperlink"/>
                <w:noProof/>
              </w:rPr>
              <w:t>2.9.</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dbdiagram.io</w:t>
            </w:r>
            <w:r>
              <w:rPr>
                <w:noProof/>
                <w:webHidden/>
              </w:rPr>
              <w:tab/>
            </w:r>
            <w:r>
              <w:rPr>
                <w:noProof/>
                <w:webHidden/>
              </w:rPr>
              <w:fldChar w:fldCharType="begin"/>
            </w:r>
            <w:r>
              <w:rPr>
                <w:noProof/>
                <w:webHidden/>
              </w:rPr>
              <w:instrText xml:space="preserve"> PAGEREF _Toc239631526 \h </w:instrText>
            </w:r>
            <w:r>
              <w:rPr>
                <w:noProof/>
                <w:webHidden/>
              </w:rPr>
            </w:r>
            <w:r>
              <w:rPr>
                <w:noProof/>
                <w:webHidden/>
              </w:rPr>
              <w:fldChar w:fldCharType="separate"/>
            </w:r>
            <w:r>
              <w:rPr>
                <w:noProof/>
                <w:webHidden/>
              </w:rPr>
              <w:t>23</w:t>
            </w:r>
            <w:r>
              <w:rPr>
                <w:noProof/>
                <w:webHidden/>
              </w:rPr>
              <w:fldChar w:fldCharType="end"/>
            </w:r>
          </w:hyperlink>
        </w:p>
        <w:p w14:paraId="642B2FD2" w14:textId="45BD0C71" w:rsidR="0052384D" w:rsidRDefault="0052384D">
          <w:pPr>
            <w:pStyle w:val="Sumrio2"/>
            <w:tabs>
              <w:tab w:val="left" w:pos="120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27" w:history="1">
            <w:r w:rsidRPr="00181663">
              <w:rPr>
                <w:rStyle w:val="Hyperlink"/>
                <w:noProof/>
              </w:rPr>
              <w:t>2.10.</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postman</w:t>
            </w:r>
            <w:r>
              <w:rPr>
                <w:noProof/>
                <w:webHidden/>
              </w:rPr>
              <w:tab/>
            </w:r>
            <w:r>
              <w:rPr>
                <w:noProof/>
                <w:webHidden/>
              </w:rPr>
              <w:fldChar w:fldCharType="begin"/>
            </w:r>
            <w:r>
              <w:rPr>
                <w:noProof/>
                <w:webHidden/>
              </w:rPr>
              <w:instrText xml:space="preserve"> PAGEREF _Toc239631527 \h </w:instrText>
            </w:r>
            <w:r>
              <w:rPr>
                <w:noProof/>
                <w:webHidden/>
              </w:rPr>
            </w:r>
            <w:r>
              <w:rPr>
                <w:noProof/>
                <w:webHidden/>
              </w:rPr>
              <w:fldChar w:fldCharType="separate"/>
            </w:r>
            <w:r>
              <w:rPr>
                <w:noProof/>
                <w:webHidden/>
              </w:rPr>
              <w:t>24</w:t>
            </w:r>
            <w:r>
              <w:rPr>
                <w:noProof/>
                <w:webHidden/>
              </w:rPr>
              <w:fldChar w:fldCharType="end"/>
            </w:r>
          </w:hyperlink>
        </w:p>
        <w:p w14:paraId="67D677A3" w14:textId="27AD73FE" w:rsidR="0052384D" w:rsidRDefault="0052384D">
          <w:pPr>
            <w:pStyle w:val="Sumrio2"/>
            <w:tabs>
              <w:tab w:val="left" w:pos="120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28" w:history="1">
            <w:r w:rsidRPr="00181663">
              <w:rPr>
                <w:rStyle w:val="Hyperlink"/>
                <w:noProof/>
              </w:rPr>
              <w:t>2.11.</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Angular</w:t>
            </w:r>
            <w:r>
              <w:rPr>
                <w:noProof/>
                <w:webHidden/>
              </w:rPr>
              <w:tab/>
            </w:r>
            <w:r>
              <w:rPr>
                <w:noProof/>
                <w:webHidden/>
              </w:rPr>
              <w:fldChar w:fldCharType="begin"/>
            </w:r>
            <w:r>
              <w:rPr>
                <w:noProof/>
                <w:webHidden/>
              </w:rPr>
              <w:instrText xml:space="preserve"> PAGEREF _Toc239631528 \h </w:instrText>
            </w:r>
            <w:r>
              <w:rPr>
                <w:noProof/>
                <w:webHidden/>
              </w:rPr>
            </w:r>
            <w:r>
              <w:rPr>
                <w:noProof/>
                <w:webHidden/>
              </w:rPr>
              <w:fldChar w:fldCharType="separate"/>
            </w:r>
            <w:r>
              <w:rPr>
                <w:noProof/>
                <w:webHidden/>
              </w:rPr>
              <w:t>24</w:t>
            </w:r>
            <w:r>
              <w:rPr>
                <w:noProof/>
                <w:webHidden/>
              </w:rPr>
              <w:fldChar w:fldCharType="end"/>
            </w:r>
          </w:hyperlink>
        </w:p>
        <w:p w14:paraId="29B88BB9" w14:textId="0CBEAA15" w:rsidR="0052384D" w:rsidRDefault="0052384D">
          <w:pPr>
            <w:pStyle w:val="Sumrio1"/>
            <w:tabs>
              <w:tab w:val="left" w:pos="482"/>
              <w:tab w:val="right" w:leader="dot" w:pos="9628"/>
            </w:tabs>
            <w:rPr>
              <w:rFonts w:asciiTheme="minorHAnsi" w:eastAsiaTheme="minorEastAsia" w:hAnsiTheme="minorHAnsi"/>
              <w:b w:val="0"/>
              <w:caps w:val="0"/>
              <w:noProof/>
              <w:kern w:val="2"/>
              <w:sz w:val="24"/>
              <w:szCs w:val="24"/>
              <w:lang w:eastAsia="pt-BR"/>
              <w14:ligatures w14:val="standardContextual"/>
            </w:rPr>
          </w:pPr>
          <w:hyperlink w:anchor="_Toc239631529" w:history="1">
            <w:r w:rsidRPr="00181663">
              <w:rPr>
                <w:rStyle w:val="Hyperlink"/>
                <w:noProof/>
              </w:rPr>
              <w:t>3.</w:t>
            </w:r>
            <w:r>
              <w:rPr>
                <w:rFonts w:asciiTheme="minorHAnsi" w:eastAsiaTheme="minorEastAsia" w:hAnsiTheme="minorHAnsi"/>
                <w:b w:val="0"/>
                <w:caps w:val="0"/>
                <w:noProof/>
                <w:kern w:val="2"/>
                <w:sz w:val="24"/>
                <w:szCs w:val="24"/>
                <w:lang w:eastAsia="pt-BR"/>
                <w14:ligatures w14:val="standardContextual"/>
              </w:rPr>
              <w:tab/>
            </w:r>
            <w:r w:rsidRPr="00181663">
              <w:rPr>
                <w:rStyle w:val="Hyperlink"/>
                <w:noProof/>
              </w:rPr>
              <w:t>fundamentação teórica</w:t>
            </w:r>
            <w:r>
              <w:rPr>
                <w:noProof/>
                <w:webHidden/>
              </w:rPr>
              <w:tab/>
            </w:r>
            <w:r>
              <w:rPr>
                <w:noProof/>
                <w:webHidden/>
              </w:rPr>
              <w:fldChar w:fldCharType="begin"/>
            </w:r>
            <w:r>
              <w:rPr>
                <w:noProof/>
                <w:webHidden/>
              </w:rPr>
              <w:instrText xml:space="preserve"> PAGEREF _Toc239631529 \h </w:instrText>
            </w:r>
            <w:r>
              <w:rPr>
                <w:noProof/>
                <w:webHidden/>
              </w:rPr>
            </w:r>
            <w:r>
              <w:rPr>
                <w:noProof/>
                <w:webHidden/>
              </w:rPr>
              <w:fldChar w:fldCharType="separate"/>
            </w:r>
            <w:r>
              <w:rPr>
                <w:noProof/>
                <w:webHidden/>
              </w:rPr>
              <w:t>25</w:t>
            </w:r>
            <w:r>
              <w:rPr>
                <w:noProof/>
                <w:webHidden/>
              </w:rPr>
              <w:fldChar w:fldCharType="end"/>
            </w:r>
          </w:hyperlink>
        </w:p>
        <w:p w14:paraId="27D4F414" w14:textId="68156BC2"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30" w:history="1">
            <w:r w:rsidRPr="00181663">
              <w:rPr>
                <w:rStyle w:val="Hyperlink"/>
                <w:noProof/>
              </w:rPr>
              <w:t>3.1.</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o cenário das microempresas agrícolas e a tecnologia</w:t>
            </w:r>
            <w:r>
              <w:rPr>
                <w:noProof/>
                <w:webHidden/>
              </w:rPr>
              <w:tab/>
            </w:r>
            <w:r>
              <w:rPr>
                <w:noProof/>
                <w:webHidden/>
              </w:rPr>
              <w:fldChar w:fldCharType="begin"/>
            </w:r>
            <w:r>
              <w:rPr>
                <w:noProof/>
                <w:webHidden/>
              </w:rPr>
              <w:instrText xml:space="preserve"> PAGEREF _Toc239631530 \h </w:instrText>
            </w:r>
            <w:r>
              <w:rPr>
                <w:noProof/>
                <w:webHidden/>
              </w:rPr>
            </w:r>
            <w:r>
              <w:rPr>
                <w:noProof/>
                <w:webHidden/>
              </w:rPr>
              <w:fldChar w:fldCharType="separate"/>
            </w:r>
            <w:r>
              <w:rPr>
                <w:noProof/>
                <w:webHidden/>
              </w:rPr>
              <w:t>25</w:t>
            </w:r>
            <w:r>
              <w:rPr>
                <w:noProof/>
                <w:webHidden/>
              </w:rPr>
              <w:fldChar w:fldCharType="end"/>
            </w:r>
          </w:hyperlink>
        </w:p>
        <w:p w14:paraId="2FA45BC3" w14:textId="14D49E6E"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31" w:history="1">
            <w:r w:rsidRPr="00181663">
              <w:rPr>
                <w:rStyle w:val="Hyperlink"/>
                <w:noProof/>
              </w:rPr>
              <w:t>3.2.</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A arquitetura de informações e a gestão documental</w:t>
            </w:r>
            <w:r>
              <w:rPr>
                <w:noProof/>
                <w:webHidden/>
              </w:rPr>
              <w:tab/>
            </w:r>
            <w:r>
              <w:rPr>
                <w:noProof/>
                <w:webHidden/>
              </w:rPr>
              <w:fldChar w:fldCharType="begin"/>
            </w:r>
            <w:r>
              <w:rPr>
                <w:noProof/>
                <w:webHidden/>
              </w:rPr>
              <w:instrText xml:space="preserve"> PAGEREF _Toc239631531 \h </w:instrText>
            </w:r>
            <w:r>
              <w:rPr>
                <w:noProof/>
                <w:webHidden/>
              </w:rPr>
            </w:r>
            <w:r>
              <w:rPr>
                <w:noProof/>
                <w:webHidden/>
              </w:rPr>
              <w:fldChar w:fldCharType="separate"/>
            </w:r>
            <w:r>
              <w:rPr>
                <w:noProof/>
                <w:webHidden/>
              </w:rPr>
              <w:t>25</w:t>
            </w:r>
            <w:r>
              <w:rPr>
                <w:noProof/>
                <w:webHidden/>
              </w:rPr>
              <w:fldChar w:fldCharType="end"/>
            </w:r>
          </w:hyperlink>
        </w:p>
        <w:p w14:paraId="4F612008" w14:textId="01A08056"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32" w:history="1">
            <w:r w:rsidRPr="00181663">
              <w:rPr>
                <w:rStyle w:val="Hyperlink"/>
                <w:noProof/>
              </w:rPr>
              <w:t>3.3.</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Decisões arquiteturais e o stack tecnológico</w:t>
            </w:r>
            <w:r>
              <w:rPr>
                <w:noProof/>
                <w:webHidden/>
              </w:rPr>
              <w:tab/>
            </w:r>
            <w:r>
              <w:rPr>
                <w:noProof/>
                <w:webHidden/>
              </w:rPr>
              <w:fldChar w:fldCharType="begin"/>
            </w:r>
            <w:r>
              <w:rPr>
                <w:noProof/>
                <w:webHidden/>
              </w:rPr>
              <w:instrText xml:space="preserve"> PAGEREF _Toc239631532 \h </w:instrText>
            </w:r>
            <w:r>
              <w:rPr>
                <w:noProof/>
                <w:webHidden/>
              </w:rPr>
            </w:r>
            <w:r>
              <w:rPr>
                <w:noProof/>
                <w:webHidden/>
              </w:rPr>
              <w:fldChar w:fldCharType="separate"/>
            </w:r>
            <w:r>
              <w:rPr>
                <w:noProof/>
                <w:webHidden/>
              </w:rPr>
              <w:t>26</w:t>
            </w:r>
            <w:r>
              <w:rPr>
                <w:noProof/>
                <w:webHidden/>
              </w:rPr>
              <w:fldChar w:fldCharType="end"/>
            </w:r>
          </w:hyperlink>
        </w:p>
        <w:p w14:paraId="5C16A4BA" w14:textId="0293212C"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33" w:history="1">
            <w:r w:rsidRPr="00181663">
              <w:rPr>
                <w:rStyle w:val="Hyperlink"/>
                <w:noProof/>
              </w:rPr>
              <w:t>3.4.</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Desenvolvimento do escopo do projeto</w:t>
            </w:r>
            <w:r>
              <w:rPr>
                <w:noProof/>
                <w:webHidden/>
              </w:rPr>
              <w:tab/>
            </w:r>
            <w:r>
              <w:rPr>
                <w:noProof/>
                <w:webHidden/>
              </w:rPr>
              <w:fldChar w:fldCharType="begin"/>
            </w:r>
            <w:r>
              <w:rPr>
                <w:noProof/>
                <w:webHidden/>
              </w:rPr>
              <w:instrText xml:space="preserve"> PAGEREF _Toc239631533 \h </w:instrText>
            </w:r>
            <w:r>
              <w:rPr>
                <w:noProof/>
                <w:webHidden/>
              </w:rPr>
            </w:r>
            <w:r>
              <w:rPr>
                <w:noProof/>
                <w:webHidden/>
              </w:rPr>
              <w:fldChar w:fldCharType="separate"/>
            </w:r>
            <w:r>
              <w:rPr>
                <w:noProof/>
                <w:webHidden/>
              </w:rPr>
              <w:t>26</w:t>
            </w:r>
            <w:r>
              <w:rPr>
                <w:noProof/>
                <w:webHidden/>
              </w:rPr>
              <w:fldChar w:fldCharType="end"/>
            </w:r>
          </w:hyperlink>
        </w:p>
        <w:p w14:paraId="6BBA5AE5" w14:textId="10B03B4D" w:rsidR="0052384D" w:rsidRDefault="0052384D">
          <w:pPr>
            <w:pStyle w:val="Sumrio1"/>
            <w:tabs>
              <w:tab w:val="left" w:pos="482"/>
              <w:tab w:val="right" w:leader="dot" w:pos="9628"/>
            </w:tabs>
            <w:rPr>
              <w:rFonts w:asciiTheme="minorHAnsi" w:eastAsiaTheme="minorEastAsia" w:hAnsiTheme="minorHAnsi"/>
              <w:b w:val="0"/>
              <w:caps w:val="0"/>
              <w:noProof/>
              <w:kern w:val="2"/>
              <w:sz w:val="24"/>
              <w:szCs w:val="24"/>
              <w:lang w:eastAsia="pt-BR"/>
              <w14:ligatures w14:val="standardContextual"/>
            </w:rPr>
          </w:pPr>
          <w:hyperlink w:anchor="_Toc239631534" w:history="1">
            <w:r w:rsidRPr="00181663">
              <w:rPr>
                <w:rStyle w:val="Hyperlink"/>
                <w:noProof/>
              </w:rPr>
              <w:t>4.</w:t>
            </w:r>
            <w:r>
              <w:rPr>
                <w:rFonts w:asciiTheme="minorHAnsi" w:eastAsiaTheme="minorEastAsia" w:hAnsiTheme="minorHAnsi"/>
                <w:b w:val="0"/>
                <w:caps w:val="0"/>
                <w:noProof/>
                <w:kern w:val="2"/>
                <w:sz w:val="24"/>
                <w:szCs w:val="24"/>
                <w:lang w:eastAsia="pt-BR"/>
                <w14:ligatures w14:val="standardContextual"/>
              </w:rPr>
              <w:tab/>
            </w:r>
            <w:r w:rsidRPr="00181663">
              <w:rPr>
                <w:rStyle w:val="Hyperlink"/>
                <w:noProof/>
              </w:rPr>
              <w:t>Análise e especificações do sistema</w:t>
            </w:r>
            <w:r>
              <w:rPr>
                <w:noProof/>
                <w:webHidden/>
              </w:rPr>
              <w:tab/>
            </w:r>
            <w:r>
              <w:rPr>
                <w:noProof/>
                <w:webHidden/>
              </w:rPr>
              <w:fldChar w:fldCharType="begin"/>
            </w:r>
            <w:r>
              <w:rPr>
                <w:noProof/>
                <w:webHidden/>
              </w:rPr>
              <w:instrText xml:space="preserve"> PAGEREF _Toc239631534 \h </w:instrText>
            </w:r>
            <w:r>
              <w:rPr>
                <w:noProof/>
                <w:webHidden/>
              </w:rPr>
            </w:r>
            <w:r>
              <w:rPr>
                <w:noProof/>
                <w:webHidden/>
              </w:rPr>
              <w:fldChar w:fldCharType="separate"/>
            </w:r>
            <w:r>
              <w:rPr>
                <w:noProof/>
                <w:webHidden/>
              </w:rPr>
              <w:t>29</w:t>
            </w:r>
            <w:r>
              <w:rPr>
                <w:noProof/>
                <w:webHidden/>
              </w:rPr>
              <w:fldChar w:fldCharType="end"/>
            </w:r>
          </w:hyperlink>
        </w:p>
        <w:p w14:paraId="673DEF89" w14:textId="474C24EC"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35" w:history="1">
            <w:r w:rsidRPr="00181663">
              <w:rPr>
                <w:rStyle w:val="Hyperlink"/>
                <w:noProof/>
              </w:rPr>
              <w:t>4.1.</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mapa mental</w:t>
            </w:r>
            <w:r>
              <w:rPr>
                <w:noProof/>
                <w:webHidden/>
              </w:rPr>
              <w:tab/>
            </w:r>
            <w:r>
              <w:rPr>
                <w:noProof/>
                <w:webHidden/>
              </w:rPr>
              <w:fldChar w:fldCharType="begin"/>
            </w:r>
            <w:r>
              <w:rPr>
                <w:noProof/>
                <w:webHidden/>
              </w:rPr>
              <w:instrText xml:space="preserve"> PAGEREF _Toc239631535 \h </w:instrText>
            </w:r>
            <w:r>
              <w:rPr>
                <w:noProof/>
                <w:webHidden/>
              </w:rPr>
            </w:r>
            <w:r>
              <w:rPr>
                <w:noProof/>
                <w:webHidden/>
              </w:rPr>
              <w:fldChar w:fldCharType="separate"/>
            </w:r>
            <w:r>
              <w:rPr>
                <w:noProof/>
                <w:webHidden/>
              </w:rPr>
              <w:t>29</w:t>
            </w:r>
            <w:r>
              <w:rPr>
                <w:noProof/>
                <w:webHidden/>
              </w:rPr>
              <w:fldChar w:fldCharType="end"/>
            </w:r>
          </w:hyperlink>
        </w:p>
        <w:p w14:paraId="4E1B4DC9" w14:textId="327D68F2"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36" w:history="1">
            <w:r w:rsidRPr="00181663">
              <w:rPr>
                <w:rStyle w:val="Hyperlink"/>
                <w:noProof/>
              </w:rPr>
              <w:t>4.2.</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requisitos</w:t>
            </w:r>
            <w:r>
              <w:rPr>
                <w:noProof/>
                <w:webHidden/>
              </w:rPr>
              <w:tab/>
            </w:r>
            <w:r>
              <w:rPr>
                <w:noProof/>
                <w:webHidden/>
              </w:rPr>
              <w:fldChar w:fldCharType="begin"/>
            </w:r>
            <w:r>
              <w:rPr>
                <w:noProof/>
                <w:webHidden/>
              </w:rPr>
              <w:instrText xml:space="preserve"> PAGEREF _Toc239631536 \h </w:instrText>
            </w:r>
            <w:r>
              <w:rPr>
                <w:noProof/>
                <w:webHidden/>
              </w:rPr>
            </w:r>
            <w:r>
              <w:rPr>
                <w:noProof/>
                <w:webHidden/>
              </w:rPr>
              <w:fldChar w:fldCharType="separate"/>
            </w:r>
            <w:r>
              <w:rPr>
                <w:noProof/>
                <w:webHidden/>
              </w:rPr>
              <w:t>30</w:t>
            </w:r>
            <w:r>
              <w:rPr>
                <w:noProof/>
                <w:webHidden/>
              </w:rPr>
              <w:fldChar w:fldCharType="end"/>
            </w:r>
          </w:hyperlink>
        </w:p>
        <w:p w14:paraId="0883EAE5" w14:textId="15383533"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37" w:history="1">
            <w:r w:rsidRPr="00181663">
              <w:rPr>
                <w:rStyle w:val="Hyperlink"/>
                <w:noProof/>
              </w:rPr>
              <w:t>4.2.1.</w:t>
            </w:r>
            <w:r>
              <w:rPr>
                <w:rFonts w:asciiTheme="minorHAnsi" w:eastAsiaTheme="minorEastAsia" w:hAnsiTheme="minorHAnsi"/>
                <w:b w:val="0"/>
                <w:noProof/>
                <w:kern w:val="2"/>
                <w:szCs w:val="24"/>
                <w:lang w:eastAsia="pt-BR"/>
                <w14:ligatures w14:val="standardContextual"/>
              </w:rPr>
              <w:tab/>
            </w:r>
            <w:r w:rsidRPr="00181663">
              <w:rPr>
                <w:rStyle w:val="Hyperlink"/>
                <w:noProof/>
              </w:rPr>
              <w:t>Requisitos Funcionais</w:t>
            </w:r>
            <w:r>
              <w:rPr>
                <w:noProof/>
                <w:webHidden/>
              </w:rPr>
              <w:tab/>
            </w:r>
            <w:r>
              <w:rPr>
                <w:noProof/>
                <w:webHidden/>
              </w:rPr>
              <w:fldChar w:fldCharType="begin"/>
            </w:r>
            <w:r>
              <w:rPr>
                <w:noProof/>
                <w:webHidden/>
              </w:rPr>
              <w:instrText xml:space="preserve"> PAGEREF _Toc239631537 \h </w:instrText>
            </w:r>
            <w:r>
              <w:rPr>
                <w:noProof/>
                <w:webHidden/>
              </w:rPr>
            </w:r>
            <w:r>
              <w:rPr>
                <w:noProof/>
                <w:webHidden/>
              </w:rPr>
              <w:fldChar w:fldCharType="separate"/>
            </w:r>
            <w:r>
              <w:rPr>
                <w:noProof/>
                <w:webHidden/>
              </w:rPr>
              <w:t>31</w:t>
            </w:r>
            <w:r>
              <w:rPr>
                <w:noProof/>
                <w:webHidden/>
              </w:rPr>
              <w:fldChar w:fldCharType="end"/>
            </w:r>
          </w:hyperlink>
        </w:p>
        <w:p w14:paraId="47D7029F" w14:textId="29257426"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38" w:history="1">
            <w:r w:rsidRPr="00181663">
              <w:rPr>
                <w:rStyle w:val="Hyperlink"/>
                <w:noProof/>
              </w:rPr>
              <w:t>4.2.2.</w:t>
            </w:r>
            <w:r>
              <w:rPr>
                <w:rFonts w:asciiTheme="minorHAnsi" w:eastAsiaTheme="minorEastAsia" w:hAnsiTheme="minorHAnsi"/>
                <w:b w:val="0"/>
                <w:noProof/>
                <w:kern w:val="2"/>
                <w:szCs w:val="24"/>
                <w:lang w:eastAsia="pt-BR"/>
                <w14:ligatures w14:val="standardContextual"/>
              </w:rPr>
              <w:tab/>
            </w:r>
            <w:r w:rsidRPr="00181663">
              <w:rPr>
                <w:rStyle w:val="Hyperlink"/>
                <w:noProof/>
              </w:rPr>
              <w:t>Requisitos Não Funcionais</w:t>
            </w:r>
            <w:r>
              <w:rPr>
                <w:noProof/>
                <w:webHidden/>
              </w:rPr>
              <w:tab/>
            </w:r>
            <w:r>
              <w:rPr>
                <w:noProof/>
                <w:webHidden/>
              </w:rPr>
              <w:fldChar w:fldCharType="begin"/>
            </w:r>
            <w:r>
              <w:rPr>
                <w:noProof/>
                <w:webHidden/>
              </w:rPr>
              <w:instrText xml:space="preserve"> PAGEREF _Toc239631538 \h </w:instrText>
            </w:r>
            <w:r>
              <w:rPr>
                <w:noProof/>
                <w:webHidden/>
              </w:rPr>
            </w:r>
            <w:r>
              <w:rPr>
                <w:noProof/>
                <w:webHidden/>
              </w:rPr>
              <w:fldChar w:fldCharType="separate"/>
            </w:r>
            <w:r>
              <w:rPr>
                <w:noProof/>
                <w:webHidden/>
              </w:rPr>
              <w:t>31</w:t>
            </w:r>
            <w:r>
              <w:rPr>
                <w:noProof/>
                <w:webHidden/>
              </w:rPr>
              <w:fldChar w:fldCharType="end"/>
            </w:r>
          </w:hyperlink>
        </w:p>
        <w:p w14:paraId="1E8C66C7" w14:textId="31F7C578"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39" w:history="1">
            <w:r w:rsidRPr="00181663">
              <w:rPr>
                <w:rStyle w:val="Hyperlink"/>
                <w:noProof/>
              </w:rPr>
              <w:t>4.3.</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diagrama de classe</w:t>
            </w:r>
            <w:r>
              <w:rPr>
                <w:noProof/>
                <w:webHidden/>
              </w:rPr>
              <w:tab/>
            </w:r>
            <w:r>
              <w:rPr>
                <w:noProof/>
                <w:webHidden/>
              </w:rPr>
              <w:fldChar w:fldCharType="begin"/>
            </w:r>
            <w:r>
              <w:rPr>
                <w:noProof/>
                <w:webHidden/>
              </w:rPr>
              <w:instrText xml:space="preserve"> PAGEREF _Toc239631539 \h </w:instrText>
            </w:r>
            <w:r>
              <w:rPr>
                <w:noProof/>
                <w:webHidden/>
              </w:rPr>
            </w:r>
            <w:r>
              <w:rPr>
                <w:noProof/>
                <w:webHidden/>
              </w:rPr>
              <w:fldChar w:fldCharType="separate"/>
            </w:r>
            <w:r>
              <w:rPr>
                <w:noProof/>
                <w:webHidden/>
              </w:rPr>
              <w:t>32</w:t>
            </w:r>
            <w:r>
              <w:rPr>
                <w:noProof/>
                <w:webHidden/>
              </w:rPr>
              <w:fldChar w:fldCharType="end"/>
            </w:r>
          </w:hyperlink>
        </w:p>
        <w:p w14:paraId="0B4FB20B" w14:textId="2A14F714"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40" w:history="1">
            <w:r w:rsidRPr="00181663">
              <w:rPr>
                <w:rStyle w:val="Hyperlink"/>
                <w:noProof/>
              </w:rPr>
              <w:t>4.4.</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Diagrama entidade-relacionamento</w:t>
            </w:r>
            <w:r>
              <w:rPr>
                <w:noProof/>
                <w:webHidden/>
              </w:rPr>
              <w:tab/>
            </w:r>
            <w:r>
              <w:rPr>
                <w:noProof/>
                <w:webHidden/>
              </w:rPr>
              <w:fldChar w:fldCharType="begin"/>
            </w:r>
            <w:r>
              <w:rPr>
                <w:noProof/>
                <w:webHidden/>
              </w:rPr>
              <w:instrText xml:space="preserve"> PAGEREF _Toc239631540 \h </w:instrText>
            </w:r>
            <w:r>
              <w:rPr>
                <w:noProof/>
                <w:webHidden/>
              </w:rPr>
            </w:r>
            <w:r>
              <w:rPr>
                <w:noProof/>
                <w:webHidden/>
              </w:rPr>
              <w:fldChar w:fldCharType="separate"/>
            </w:r>
            <w:r>
              <w:rPr>
                <w:noProof/>
                <w:webHidden/>
              </w:rPr>
              <w:t>33</w:t>
            </w:r>
            <w:r>
              <w:rPr>
                <w:noProof/>
                <w:webHidden/>
              </w:rPr>
              <w:fldChar w:fldCharType="end"/>
            </w:r>
          </w:hyperlink>
        </w:p>
        <w:p w14:paraId="0B6E09FE" w14:textId="14F6E2B8"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41" w:history="1">
            <w:r w:rsidRPr="00181663">
              <w:rPr>
                <w:rStyle w:val="Hyperlink"/>
                <w:noProof/>
              </w:rPr>
              <w:t>4.5.</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Diagrama de caso de uso</w:t>
            </w:r>
            <w:r>
              <w:rPr>
                <w:noProof/>
                <w:webHidden/>
              </w:rPr>
              <w:tab/>
            </w:r>
            <w:r>
              <w:rPr>
                <w:noProof/>
                <w:webHidden/>
              </w:rPr>
              <w:fldChar w:fldCharType="begin"/>
            </w:r>
            <w:r>
              <w:rPr>
                <w:noProof/>
                <w:webHidden/>
              </w:rPr>
              <w:instrText xml:space="preserve"> PAGEREF _Toc239631541 \h </w:instrText>
            </w:r>
            <w:r>
              <w:rPr>
                <w:noProof/>
                <w:webHidden/>
              </w:rPr>
            </w:r>
            <w:r>
              <w:rPr>
                <w:noProof/>
                <w:webHidden/>
              </w:rPr>
              <w:fldChar w:fldCharType="separate"/>
            </w:r>
            <w:r>
              <w:rPr>
                <w:noProof/>
                <w:webHidden/>
              </w:rPr>
              <w:t>34</w:t>
            </w:r>
            <w:r>
              <w:rPr>
                <w:noProof/>
                <w:webHidden/>
              </w:rPr>
              <w:fldChar w:fldCharType="end"/>
            </w:r>
          </w:hyperlink>
        </w:p>
        <w:p w14:paraId="17821F61" w14:textId="4F3CBF84"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42" w:history="1">
            <w:r w:rsidRPr="00181663">
              <w:rPr>
                <w:rStyle w:val="Hyperlink"/>
                <w:noProof/>
              </w:rPr>
              <w:t>4.6.</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Narrativas de casos de uso</w:t>
            </w:r>
            <w:r>
              <w:rPr>
                <w:noProof/>
                <w:webHidden/>
              </w:rPr>
              <w:tab/>
            </w:r>
            <w:r>
              <w:rPr>
                <w:noProof/>
                <w:webHidden/>
              </w:rPr>
              <w:fldChar w:fldCharType="begin"/>
            </w:r>
            <w:r>
              <w:rPr>
                <w:noProof/>
                <w:webHidden/>
              </w:rPr>
              <w:instrText xml:space="preserve"> PAGEREF _Toc239631542 \h </w:instrText>
            </w:r>
            <w:r>
              <w:rPr>
                <w:noProof/>
                <w:webHidden/>
              </w:rPr>
            </w:r>
            <w:r>
              <w:rPr>
                <w:noProof/>
                <w:webHidden/>
              </w:rPr>
              <w:fldChar w:fldCharType="separate"/>
            </w:r>
            <w:r>
              <w:rPr>
                <w:noProof/>
                <w:webHidden/>
              </w:rPr>
              <w:t>36</w:t>
            </w:r>
            <w:r>
              <w:rPr>
                <w:noProof/>
                <w:webHidden/>
              </w:rPr>
              <w:fldChar w:fldCharType="end"/>
            </w:r>
          </w:hyperlink>
        </w:p>
        <w:p w14:paraId="75FA985D" w14:textId="621EA932"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43" w:history="1">
            <w:r w:rsidRPr="00181663">
              <w:rPr>
                <w:rStyle w:val="Hyperlink"/>
                <w:noProof/>
              </w:rPr>
              <w:t>4.6.1.</w:t>
            </w:r>
            <w:r>
              <w:rPr>
                <w:rFonts w:asciiTheme="minorHAnsi" w:eastAsiaTheme="minorEastAsia" w:hAnsiTheme="minorHAnsi"/>
                <w:b w:val="0"/>
                <w:noProof/>
                <w:kern w:val="2"/>
                <w:szCs w:val="24"/>
                <w:lang w:eastAsia="pt-BR"/>
                <w14:ligatures w14:val="standardContextual"/>
              </w:rPr>
              <w:tab/>
            </w:r>
            <w:r w:rsidRPr="00181663">
              <w:rPr>
                <w:rStyle w:val="Hyperlink"/>
                <w:noProof/>
              </w:rPr>
              <w:t>UC01 – Realizar Login</w:t>
            </w:r>
            <w:r>
              <w:rPr>
                <w:noProof/>
                <w:webHidden/>
              </w:rPr>
              <w:tab/>
            </w:r>
            <w:r>
              <w:rPr>
                <w:noProof/>
                <w:webHidden/>
              </w:rPr>
              <w:fldChar w:fldCharType="begin"/>
            </w:r>
            <w:r>
              <w:rPr>
                <w:noProof/>
                <w:webHidden/>
              </w:rPr>
              <w:instrText xml:space="preserve"> PAGEREF _Toc239631543 \h </w:instrText>
            </w:r>
            <w:r>
              <w:rPr>
                <w:noProof/>
                <w:webHidden/>
              </w:rPr>
            </w:r>
            <w:r>
              <w:rPr>
                <w:noProof/>
                <w:webHidden/>
              </w:rPr>
              <w:fldChar w:fldCharType="separate"/>
            </w:r>
            <w:r>
              <w:rPr>
                <w:noProof/>
                <w:webHidden/>
              </w:rPr>
              <w:t>36</w:t>
            </w:r>
            <w:r>
              <w:rPr>
                <w:noProof/>
                <w:webHidden/>
              </w:rPr>
              <w:fldChar w:fldCharType="end"/>
            </w:r>
          </w:hyperlink>
        </w:p>
        <w:p w14:paraId="29B4169B" w14:textId="3DAE5AA0"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44" w:history="1">
            <w:r w:rsidRPr="00181663">
              <w:rPr>
                <w:rStyle w:val="Hyperlink"/>
                <w:noProof/>
              </w:rPr>
              <w:t>4.6.2.</w:t>
            </w:r>
            <w:r>
              <w:rPr>
                <w:rFonts w:asciiTheme="minorHAnsi" w:eastAsiaTheme="minorEastAsia" w:hAnsiTheme="minorHAnsi"/>
                <w:b w:val="0"/>
                <w:noProof/>
                <w:kern w:val="2"/>
                <w:szCs w:val="24"/>
                <w:lang w:eastAsia="pt-BR"/>
                <w14:ligatures w14:val="standardContextual"/>
              </w:rPr>
              <w:tab/>
            </w:r>
            <w:r w:rsidRPr="00181663">
              <w:rPr>
                <w:rStyle w:val="Hyperlink"/>
                <w:noProof/>
              </w:rPr>
              <w:t>UC02 – Cadastrar Novo Usuário</w:t>
            </w:r>
            <w:r>
              <w:rPr>
                <w:noProof/>
                <w:webHidden/>
              </w:rPr>
              <w:tab/>
            </w:r>
            <w:r>
              <w:rPr>
                <w:noProof/>
                <w:webHidden/>
              </w:rPr>
              <w:fldChar w:fldCharType="begin"/>
            </w:r>
            <w:r>
              <w:rPr>
                <w:noProof/>
                <w:webHidden/>
              </w:rPr>
              <w:instrText xml:space="preserve"> PAGEREF _Toc239631544 \h </w:instrText>
            </w:r>
            <w:r>
              <w:rPr>
                <w:noProof/>
                <w:webHidden/>
              </w:rPr>
            </w:r>
            <w:r>
              <w:rPr>
                <w:noProof/>
                <w:webHidden/>
              </w:rPr>
              <w:fldChar w:fldCharType="separate"/>
            </w:r>
            <w:r>
              <w:rPr>
                <w:noProof/>
                <w:webHidden/>
              </w:rPr>
              <w:t>37</w:t>
            </w:r>
            <w:r>
              <w:rPr>
                <w:noProof/>
                <w:webHidden/>
              </w:rPr>
              <w:fldChar w:fldCharType="end"/>
            </w:r>
          </w:hyperlink>
        </w:p>
        <w:p w14:paraId="7CD404A8" w14:textId="3BB6C0D8"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45" w:history="1">
            <w:r w:rsidRPr="00181663">
              <w:rPr>
                <w:rStyle w:val="Hyperlink"/>
                <w:noProof/>
              </w:rPr>
              <w:t>4.6.3.</w:t>
            </w:r>
            <w:r>
              <w:rPr>
                <w:rFonts w:asciiTheme="minorHAnsi" w:eastAsiaTheme="minorEastAsia" w:hAnsiTheme="minorHAnsi"/>
                <w:b w:val="0"/>
                <w:noProof/>
                <w:kern w:val="2"/>
                <w:szCs w:val="24"/>
                <w:lang w:eastAsia="pt-BR"/>
                <w14:ligatures w14:val="standardContextual"/>
              </w:rPr>
              <w:tab/>
            </w:r>
            <w:r w:rsidRPr="00181663">
              <w:rPr>
                <w:rStyle w:val="Hyperlink"/>
                <w:noProof/>
              </w:rPr>
              <w:t>UC03 – Editar Perfil</w:t>
            </w:r>
            <w:r>
              <w:rPr>
                <w:noProof/>
                <w:webHidden/>
              </w:rPr>
              <w:tab/>
            </w:r>
            <w:r>
              <w:rPr>
                <w:noProof/>
                <w:webHidden/>
              </w:rPr>
              <w:fldChar w:fldCharType="begin"/>
            </w:r>
            <w:r>
              <w:rPr>
                <w:noProof/>
                <w:webHidden/>
              </w:rPr>
              <w:instrText xml:space="preserve"> PAGEREF _Toc239631545 \h </w:instrText>
            </w:r>
            <w:r>
              <w:rPr>
                <w:noProof/>
                <w:webHidden/>
              </w:rPr>
            </w:r>
            <w:r>
              <w:rPr>
                <w:noProof/>
                <w:webHidden/>
              </w:rPr>
              <w:fldChar w:fldCharType="separate"/>
            </w:r>
            <w:r>
              <w:rPr>
                <w:noProof/>
                <w:webHidden/>
              </w:rPr>
              <w:t>37</w:t>
            </w:r>
            <w:r>
              <w:rPr>
                <w:noProof/>
                <w:webHidden/>
              </w:rPr>
              <w:fldChar w:fldCharType="end"/>
            </w:r>
          </w:hyperlink>
        </w:p>
        <w:p w14:paraId="6CC3A4C1" w14:textId="3B724A25"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46" w:history="1">
            <w:r w:rsidRPr="00181663">
              <w:rPr>
                <w:rStyle w:val="Hyperlink"/>
                <w:noProof/>
              </w:rPr>
              <w:t>4.6.4.</w:t>
            </w:r>
            <w:r>
              <w:rPr>
                <w:rFonts w:asciiTheme="minorHAnsi" w:eastAsiaTheme="minorEastAsia" w:hAnsiTheme="minorHAnsi"/>
                <w:b w:val="0"/>
                <w:noProof/>
                <w:kern w:val="2"/>
                <w:szCs w:val="24"/>
                <w:lang w:eastAsia="pt-BR"/>
                <w14:ligatures w14:val="standardContextual"/>
              </w:rPr>
              <w:tab/>
            </w:r>
            <w:r w:rsidRPr="00181663">
              <w:rPr>
                <w:rStyle w:val="Hyperlink"/>
                <w:noProof/>
              </w:rPr>
              <w:t>UC04 – Selecionar Propriedade Ativa</w:t>
            </w:r>
            <w:r>
              <w:rPr>
                <w:noProof/>
                <w:webHidden/>
              </w:rPr>
              <w:tab/>
            </w:r>
            <w:r>
              <w:rPr>
                <w:noProof/>
                <w:webHidden/>
              </w:rPr>
              <w:fldChar w:fldCharType="begin"/>
            </w:r>
            <w:r>
              <w:rPr>
                <w:noProof/>
                <w:webHidden/>
              </w:rPr>
              <w:instrText xml:space="preserve"> PAGEREF _Toc239631546 \h </w:instrText>
            </w:r>
            <w:r>
              <w:rPr>
                <w:noProof/>
                <w:webHidden/>
              </w:rPr>
            </w:r>
            <w:r>
              <w:rPr>
                <w:noProof/>
                <w:webHidden/>
              </w:rPr>
              <w:fldChar w:fldCharType="separate"/>
            </w:r>
            <w:r>
              <w:rPr>
                <w:noProof/>
                <w:webHidden/>
              </w:rPr>
              <w:t>38</w:t>
            </w:r>
            <w:r>
              <w:rPr>
                <w:noProof/>
                <w:webHidden/>
              </w:rPr>
              <w:fldChar w:fldCharType="end"/>
            </w:r>
          </w:hyperlink>
        </w:p>
        <w:p w14:paraId="2894668B" w14:textId="6D567B85"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47" w:history="1">
            <w:r w:rsidRPr="00181663">
              <w:rPr>
                <w:rStyle w:val="Hyperlink"/>
                <w:noProof/>
              </w:rPr>
              <w:t>4.6.5.</w:t>
            </w:r>
            <w:r>
              <w:rPr>
                <w:rFonts w:asciiTheme="minorHAnsi" w:eastAsiaTheme="minorEastAsia" w:hAnsiTheme="minorHAnsi"/>
                <w:b w:val="0"/>
                <w:noProof/>
                <w:kern w:val="2"/>
                <w:szCs w:val="24"/>
                <w:lang w:eastAsia="pt-BR"/>
                <w14:ligatures w14:val="standardContextual"/>
              </w:rPr>
              <w:tab/>
            </w:r>
            <w:r w:rsidRPr="00181663">
              <w:rPr>
                <w:rStyle w:val="Hyperlink"/>
                <w:noProof/>
              </w:rPr>
              <w:t>UC05 – Visualizar Painel Geral</w:t>
            </w:r>
            <w:r>
              <w:rPr>
                <w:noProof/>
                <w:webHidden/>
              </w:rPr>
              <w:tab/>
            </w:r>
            <w:r>
              <w:rPr>
                <w:noProof/>
                <w:webHidden/>
              </w:rPr>
              <w:fldChar w:fldCharType="begin"/>
            </w:r>
            <w:r>
              <w:rPr>
                <w:noProof/>
                <w:webHidden/>
              </w:rPr>
              <w:instrText xml:space="preserve"> PAGEREF _Toc239631547 \h </w:instrText>
            </w:r>
            <w:r>
              <w:rPr>
                <w:noProof/>
                <w:webHidden/>
              </w:rPr>
            </w:r>
            <w:r>
              <w:rPr>
                <w:noProof/>
                <w:webHidden/>
              </w:rPr>
              <w:fldChar w:fldCharType="separate"/>
            </w:r>
            <w:r>
              <w:rPr>
                <w:noProof/>
                <w:webHidden/>
              </w:rPr>
              <w:t>39</w:t>
            </w:r>
            <w:r>
              <w:rPr>
                <w:noProof/>
                <w:webHidden/>
              </w:rPr>
              <w:fldChar w:fldCharType="end"/>
            </w:r>
          </w:hyperlink>
        </w:p>
        <w:p w14:paraId="602EA1A9" w14:textId="4B63BFA3"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48" w:history="1">
            <w:r w:rsidRPr="00181663">
              <w:rPr>
                <w:rStyle w:val="Hyperlink"/>
                <w:noProof/>
              </w:rPr>
              <w:t>4.6.6.</w:t>
            </w:r>
            <w:r>
              <w:rPr>
                <w:rFonts w:asciiTheme="minorHAnsi" w:eastAsiaTheme="minorEastAsia" w:hAnsiTheme="minorHAnsi"/>
                <w:b w:val="0"/>
                <w:noProof/>
                <w:kern w:val="2"/>
                <w:szCs w:val="24"/>
                <w:lang w:eastAsia="pt-BR"/>
                <w14:ligatures w14:val="standardContextual"/>
              </w:rPr>
              <w:tab/>
            </w:r>
            <w:r w:rsidRPr="00181663">
              <w:rPr>
                <w:rStyle w:val="Hyperlink"/>
                <w:noProof/>
              </w:rPr>
              <w:t>UC06 – Manter Propriedade</w:t>
            </w:r>
            <w:r>
              <w:rPr>
                <w:noProof/>
                <w:webHidden/>
              </w:rPr>
              <w:tab/>
            </w:r>
            <w:r>
              <w:rPr>
                <w:noProof/>
                <w:webHidden/>
              </w:rPr>
              <w:fldChar w:fldCharType="begin"/>
            </w:r>
            <w:r>
              <w:rPr>
                <w:noProof/>
                <w:webHidden/>
              </w:rPr>
              <w:instrText xml:space="preserve"> PAGEREF _Toc239631548 \h </w:instrText>
            </w:r>
            <w:r>
              <w:rPr>
                <w:noProof/>
                <w:webHidden/>
              </w:rPr>
            </w:r>
            <w:r>
              <w:rPr>
                <w:noProof/>
                <w:webHidden/>
              </w:rPr>
              <w:fldChar w:fldCharType="separate"/>
            </w:r>
            <w:r>
              <w:rPr>
                <w:noProof/>
                <w:webHidden/>
              </w:rPr>
              <w:t>39</w:t>
            </w:r>
            <w:r>
              <w:rPr>
                <w:noProof/>
                <w:webHidden/>
              </w:rPr>
              <w:fldChar w:fldCharType="end"/>
            </w:r>
          </w:hyperlink>
        </w:p>
        <w:p w14:paraId="77FCAEF3" w14:textId="595A6B85"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49" w:history="1">
            <w:r w:rsidRPr="00181663">
              <w:rPr>
                <w:rStyle w:val="Hyperlink"/>
                <w:noProof/>
              </w:rPr>
              <w:t>4.6.7.</w:t>
            </w:r>
            <w:r>
              <w:rPr>
                <w:rFonts w:asciiTheme="minorHAnsi" w:eastAsiaTheme="minorEastAsia" w:hAnsiTheme="minorHAnsi"/>
                <w:b w:val="0"/>
                <w:noProof/>
                <w:kern w:val="2"/>
                <w:szCs w:val="24"/>
                <w:lang w:eastAsia="pt-BR"/>
                <w14:ligatures w14:val="standardContextual"/>
              </w:rPr>
              <w:tab/>
            </w:r>
            <w:r w:rsidRPr="00181663">
              <w:rPr>
                <w:rStyle w:val="Hyperlink"/>
                <w:noProof/>
              </w:rPr>
              <w:t>UC07 – Manter Setor</w:t>
            </w:r>
            <w:r>
              <w:rPr>
                <w:noProof/>
                <w:webHidden/>
              </w:rPr>
              <w:tab/>
            </w:r>
            <w:r>
              <w:rPr>
                <w:noProof/>
                <w:webHidden/>
              </w:rPr>
              <w:fldChar w:fldCharType="begin"/>
            </w:r>
            <w:r>
              <w:rPr>
                <w:noProof/>
                <w:webHidden/>
              </w:rPr>
              <w:instrText xml:space="preserve"> PAGEREF _Toc239631549 \h </w:instrText>
            </w:r>
            <w:r>
              <w:rPr>
                <w:noProof/>
                <w:webHidden/>
              </w:rPr>
            </w:r>
            <w:r>
              <w:rPr>
                <w:noProof/>
                <w:webHidden/>
              </w:rPr>
              <w:fldChar w:fldCharType="separate"/>
            </w:r>
            <w:r>
              <w:rPr>
                <w:noProof/>
                <w:webHidden/>
              </w:rPr>
              <w:t>40</w:t>
            </w:r>
            <w:r>
              <w:rPr>
                <w:noProof/>
                <w:webHidden/>
              </w:rPr>
              <w:fldChar w:fldCharType="end"/>
            </w:r>
          </w:hyperlink>
        </w:p>
        <w:p w14:paraId="33D0A952" w14:textId="13D901FD"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50" w:history="1">
            <w:r w:rsidRPr="00181663">
              <w:rPr>
                <w:rStyle w:val="Hyperlink"/>
                <w:noProof/>
              </w:rPr>
              <w:t>4.6.8.</w:t>
            </w:r>
            <w:r>
              <w:rPr>
                <w:rFonts w:asciiTheme="minorHAnsi" w:eastAsiaTheme="minorEastAsia" w:hAnsiTheme="minorHAnsi"/>
                <w:b w:val="0"/>
                <w:noProof/>
                <w:kern w:val="2"/>
                <w:szCs w:val="24"/>
                <w:lang w:eastAsia="pt-BR"/>
                <w14:ligatures w14:val="standardContextual"/>
              </w:rPr>
              <w:tab/>
            </w:r>
            <w:r w:rsidRPr="00181663">
              <w:rPr>
                <w:rStyle w:val="Hyperlink"/>
                <w:noProof/>
              </w:rPr>
              <w:t>UC08 – Manter Equipamento</w:t>
            </w:r>
            <w:r>
              <w:rPr>
                <w:noProof/>
                <w:webHidden/>
              </w:rPr>
              <w:tab/>
            </w:r>
            <w:r>
              <w:rPr>
                <w:noProof/>
                <w:webHidden/>
              </w:rPr>
              <w:fldChar w:fldCharType="begin"/>
            </w:r>
            <w:r>
              <w:rPr>
                <w:noProof/>
                <w:webHidden/>
              </w:rPr>
              <w:instrText xml:space="preserve"> PAGEREF _Toc239631550 \h </w:instrText>
            </w:r>
            <w:r>
              <w:rPr>
                <w:noProof/>
                <w:webHidden/>
              </w:rPr>
            </w:r>
            <w:r>
              <w:rPr>
                <w:noProof/>
                <w:webHidden/>
              </w:rPr>
              <w:fldChar w:fldCharType="separate"/>
            </w:r>
            <w:r>
              <w:rPr>
                <w:noProof/>
                <w:webHidden/>
              </w:rPr>
              <w:t>41</w:t>
            </w:r>
            <w:r>
              <w:rPr>
                <w:noProof/>
                <w:webHidden/>
              </w:rPr>
              <w:fldChar w:fldCharType="end"/>
            </w:r>
          </w:hyperlink>
        </w:p>
        <w:p w14:paraId="66FC912B" w14:textId="0A2AB6CC" w:rsidR="0052384D" w:rsidRDefault="0052384D">
          <w:pPr>
            <w:pStyle w:val="Sumrio3"/>
            <w:tabs>
              <w:tab w:val="left" w:pos="1440"/>
              <w:tab w:val="right" w:leader="dot" w:pos="9628"/>
            </w:tabs>
            <w:rPr>
              <w:rFonts w:asciiTheme="minorHAnsi" w:eastAsiaTheme="minorEastAsia" w:hAnsiTheme="minorHAnsi"/>
              <w:b w:val="0"/>
              <w:noProof/>
              <w:kern w:val="2"/>
              <w:szCs w:val="24"/>
              <w:lang w:eastAsia="pt-BR"/>
              <w14:ligatures w14:val="standardContextual"/>
            </w:rPr>
          </w:pPr>
          <w:hyperlink w:anchor="_Toc239631551" w:history="1">
            <w:r w:rsidRPr="00181663">
              <w:rPr>
                <w:rStyle w:val="Hyperlink"/>
                <w:noProof/>
              </w:rPr>
              <w:t>4.6.9.</w:t>
            </w:r>
            <w:r>
              <w:rPr>
                <w:rFonts w:asciiTheme="minorHAnsi" w:eastAsiaTheme="minorEastAsia" w:hAnsiTheme="minorHAnsi"/>
                <w:b w:val="0"/>
                <w:noProof/>
                <w:kern w:val="2"/>
                <w:szCs w:val="24"/>
                <w:lang w:eastAsia="pt-BR"/>
                <w14:ligatures w14:val="standardContextual"/>
              </w:rPr>
              <w:tab/>
            </w:r>
            <w:r w:rsidRPr="00181663">
              <w:rPr>
                <w:rStyle w:val="Hyperlink"/>
                <w:noProof/>
              </w:rPr>
              <w:t>UC09 – Manter Funcionário</w:t>
            </w:r>
            <w:r>
              <w:rPr>
                <w:noProof/>
                <w:webHidden/>
              </w:rPr>
              <w:tab/>
            </w:r>
            <w:r>
              <w:rPr>
                <w:noProof/>
                <w:webHidden/>
              </w:rPr>
              <w:fldChar w:fldCharType="begin"/>
            </w:r>
            <w:r>
              <w:rPr>
                <w:noProof/>
                <w:webHidden/>
              </w:rPr>
              <w:instrText xml:space="preserve"> PAGEREF _Toc239631551 \h </w:instrText>
            </w:r>
            <w:r>
              <w:rPr>
                <w:noProof/>
                <w:webHidden/>
              </w:rPr>
            </w:r>
            <w:r>
              <w:rPr>
                <w:noProof/>
                <w:webHidden/>
              </w:rPr>
              <w:fldChar w:fldCharType="separate"/>
            </w:r>
            <w:r>
              <w:rPr>
                <w:noProof/>
                <w:webHidden/>
              </w:rPr>
              <w:t>42</w:t>
            </w:r>
            <w:r>
              <w:rPr>
                <w:noProof/>
                <w:webHidden/>
              </w:rPr>
              <w:fldChar w:fldCharType="end"/>
            </w:r>
          </w:hyperlink>
        </w:p>
        <w:p w14:paraId="025A0B6C" w14:textId="31D85BFF" w:rsidR="0052384D" w:rsidRDefault="0052384D">
          <w:pPr>
            <w:pStyle w:val="Sumrio3"/>
            <w:tabs>
              <w:tab w:val="left" w:pos="1680"/>
              <w:tab w:val="right" w:leader="dot" w:pos="9628"/>
            </w:tabs>
            <w:rPr>
              <w:rFonts w:asciiTheme="minorHAnsi" w:eastAsiaTheme="minorEastAsia" w:hAnsiTheme="minorHAnsi"/>
              <w:b w:val="0"/>
              <w:noProof/>
              <w:kern w:val="2"/>
              <w:szCs w:val="24"/>
              <w:lang w:eastAsia="pt-BR"/>
              <w14:ligatures w14:val="standardContextual"/>
            </w:rPr>
          </w:pPr>
          <w:hyperlink w:anchor="_Toc239631552" w:history="1">
            <w:r w:rsidRPr="00181663">
              <w:rPr>
                <w:rStyle w:val="Hyperlink"/>
                <w:noProof/>
              </w:rPr>
              <w:t>4.6.10.</w:t>
            </w:r>
            <w:r>
              <w:rPr>
                <w:rFonts w:asciiTheme="minorHAnsi" w:eastAsiaTheme="minorEastAsia" w:hAnsiTheme="minorHAnsi"/>
                <w:b w:val="0"/>
                <w:noProof/>
                <w:kern w:val="2"/>
                <w:szCs w:val="24"/>
                <w:lang w:eastAsia="pt-BR"/>
                <w14:ligatures w14:val="standardContextual"/>
              </w:rPr>
              <w:tab/>
            </w:r>
            <w:r w:rsidRPr="00181663">
              <w:rPr>
                <w:rStyle w:val="Hyperlink"/>
                <w:noProof/>
              </w:rPr>
              <w:t>UC10 – Manter Insumo</w:t>
            </w:r>
            <w:r>
              <w:rPr>
                <w:noProof/>
                <w:webHidden/>
              </w:rPr>
              <w:tab/>
            </w:r>
            <w:r>
              <w:rPr>
                <w:noProof/>
                <w:webHidden/>
              </w:rPr>
              <w:fldChar w:fldCharType="begin"/>
            </w:r>
            <w:r>
              <w:rPr>
                <w:noProof/>
                <w:webHidden/>
              </w:rPr>
              <w:instrText xml:space="preserve"> PAGEREF _Toc239631552 \h </w:instrText>
            </w:r>
            <w:r>
              <w:rPr>
                <w:noProof/>
                <w:webHidden/>
              </w:rPr>
            </w:r>
            <w:r>
              <w:rPr>
                <w:noProof/>
                <w:webHidden/>
              </w:rPr>
              <w:fldChar w:fldCharType="separate"/>
            </w:r>
            <w:r>
              <w:rPr>
                <w:noProof/>
                <w:webHidden/>
              </w:rPr>
              <w:t>43</w:t>
            </w:r>
            <w:r>
              <w:rPr>
                <w:noProof/>
                <w:webHidden/>
              </w:rPr>
              <w:fldChar w:fldCharType="end"/>
            </w:r>
          </w:hyperlink>
        </w:p>
        <w:p w14:paraId="5374D7D2" w14:textId="51E13699" w:rsidR="0052384D" w:rsidRDefault="0052384D">
          <w:pPr>
            <w:pStyle w:val="Sumrio3"/>
            <w:tabs>
              <w:tab w:val="left" w:pos="1680"/>
              <w:tab w:val="right" w:leader="dot" w:pos="9628"/>
            </w:tabs>
            <w:rPr>
              <w:rFonts w:asciiTheme="minorHAnsi" w:eastAsiaTheme="minorEastAsia" w:hAnsiTheme="minorHAnsi"/>
              <w:b w:val="0"/>
              <w:noProof/>
              <w:kern w:val="2"/>
              <w:szCs w:val="24"/>
              <w:lang w:eastAsia="pt-BR"/>
              <w14:ligatures w14:val="standardContextual"/>
            </w:rPr>
          </w:pPr>
          <w:hyperlink w:anchor="_Toc239631553" w:history="1">
            <w:r w:rsidRPr="00181663">
              <w:rPr>
                <w:rStyle w:val="Hyperlink"/>
                <w:noProof/>
              </w:rPr>
              <w:t>4.6.11.</w:t>
            </w:r>
            <w:r>
              <w:rPr>
                <w:rFonts w:asciiTheme="minorHAnsi" w:eastAsiaTheme="minorEastAsia" w:hAnsiTheme="minorHAnsi"/>
                <w:b w:val="0"/>
                <w:noProof/>
                <w:kern w:val="2"/>
                <w:szCs w:val="24"/>
                <w:lang w:eastAsia="pt-BR"/>
                <w14:ligatures w14:val="standardContextual"/>
              </w:rPr>
              <w:tab/>
            </w:r>
            <w:r w:rsidRPr="00181663">
              <w:rPr>
                <w:rStyle w:val="Hyperlink"/>
                <w:noProof/>
              </w:rPr>
              <w:t>UC11 – Manter Clima</w:t>
            </w:r>
            <w:r>
              <w:rPr>
                <w:noProof/>
                <w:webHidden/>
              </w:rPr>
              <w:tab/>
            </w:r>
            <w:r>
              <w:rPr>
                <w:noProof/>
                <w:webHidden/>
              </w:rPr>
              <w:fldChar w:fldCharType="begin"/>
            </w:r>
            <w:r>
              <w:rPr>
                <w:noProof/>
                <w:webHidden/>
              </w:rPr>
              <w:instrText xml:space="preserve"> PAGEREF _Toc239631553 \h </w:instrText>
            </w:r>
            <w:r>
              <w:rPr>
                <w:noProof/>
                <w:webHidden/>
              </w:rPr>
            </w:r>
            <w:r>
              <w:rPr>
                <w:noProof/>
                <w:webHidden/>
              </w:rPr>
              <w:fldChar w:fldCharType="separate"/>
            </w:r>
            <w:r>
              <w:rPr>
                <w:noProof/>
                <w:webHidden/>
              </w:rPr>
              <w:t>44</w:t>
            </w:r>
            <w:r>
              <w:rPr>
                <w:noProof/>
                <w:webHidden/>
              </w:rPr>
              <w:fldChar w:fldCharType="end"/>
            </w:r>
          </w:hyperlink>
        </w:p>
        <w:p w14:paraId="448865DD" w14:textId="20D320D6" w:rsidR="0052384D" w:rsidRDefault="0052384D">
          <w:pPr>
            <w:pStyle w:val="Sumrio3"/>
            <w:tabs>
              <w:tab w:val="left" w:pos="1680"/>
              <w:tab w:val="right" w:leader="dot" w:pos="9628"/>
            </w:tabs>
            <w:rPr>
              <w:rFonts w:asciiTheme="minorHAnsi" w:eastAsiaTheme="minorEastAsia" w:hAnsiTheme="minorHAnsi"/>
              <w:b w:val="0"/>
              <w:noProof/>
              <w:kern w:val="2"/>
              <w:szCs w:val="24"/>
              <w:lang w:eastAsia="pt-BR"/>
              <w14:ligatures w14:val="standardContextual"/>
            </w:rPr>
          </w:pPr>
          <w:hyperlink w:anchor="_Toc239631554" w:history="1">
            <w:r w:rsidRPr="00181663">
              <w:rPr>
                <w:rStyle w:val="Hyperlink"/>
                <w:noProof/>
              </w:rPr>
              <w:t>4.6.12.</w:t>
            </w:r>
            <w:r>
              <w:rPr>
                <w:rFonts w:asciiTheme="minorHAnsi" w:eastAsiaTheme="minorEastAsia" w:hAnsiTheme="minorHAnsi"/>
                <w:b w:val="0"/>
                <w:noProof/>
                <w:kern w:val="2"/>
                <w:szCs w:val="24"/>
                <w:lang w:eastAsia="pt-BR"/>
                <w14:ligatures w14:val="standardContextual"/>
              </w:rPr>
              <w:tab/>
            </w:r>
            <w:r w:rsidRPr="00181663">
              <w:rPr>
                <w:rStyle w:val="Hyperlink"/>
                <w:noProof/>
              </w:rPr>
              <w:t>UC12 – Cadastrar Tipo de Atividade</w:t>
            </w:r>
            <w:r>
              <w:rPr>
                <w:noProof/>
                <w:webHidden/>
              </w:rPr>
              <w:tab/>
            </w:r>
            <w:r>
              <w:rPr>
                <w:noProof/>
                <w:webHidden/>
              </w:rPr>
              <w:fldChar w:fldCharType="begin"/>
            </w:r>
            <w:r>
              <w:rPr>
                <w:noProof/>
                <w:webHidden/>
              </w:rPr>
              <w:instrText xml:space="preserve"> PAGEREF _Toc239631554 \h </w:instrText>
            </w:r>
            <w:r>
              <w:rPr>
                <w:noProof/>
                <w:webHidden/>
              </w:rPr>
            </w:r>
            <w:r>
              <w:rPr>
                <w:noProof/>
                <w:webHidden/>
              </w:rPr>
              <w:fldChar w:fldCharType="separate"/>
            </w:r>
            <w:r>
              <w:rPr>
                <w:noProof/>
                <w:webHidden/>
              </w:rPr>
              <w:t>45</w:t>
            </w:r>
            <w:r>
              <w:rPr>
                <w:noProof/>
                <w:webHidden/>
              </w:rPr>
              <w:fldChar w:fldCharType="end"/>
            </w:r>
          </w:hyperlink>
        </w:p>
        <w:p w14:paraId="3FB8A035" w14:textId="28A0F17A" w:rsidR="0052384D" w:rsidRDefault="0052384D">
          <w:pPr>
            <w:pStyle w:val="Sumrio3"/>
            <w:tabs>
              <w:tab w:val="left" w:pos="1680"/>
              <w:tab w:val="right" w:leader="dot" w:pos="9628"/>
            </w:tabs>
            <w:rPr>
              <w:rFonts w:asciiTheme="minorHAnsi" w:eastAsiaTheme="minorEastAsia" w:hAnsiTheme="minorHAnsi"/>
              <w:b w:val="0"/>
              <w:noProof/>
              <w:kern w:val="2"/>
              <w:szCs w:val="24"/>
              <w:lang w:eastAsia="pt-BR"/>
              <w14:ligatures w14:val="standardContextual"/>
            </w:rPr>
          </w:pPr>
          <w:hyperlink w:anchor="_Toc239631555" w:history="1">
            <w:r w:rsidRPr="00181663">
              <w:rPr>
                <w:rStyle w:val="Hyperlink"/>
                <w:noProof/>
              </w:rPr>
              <w:t>4.6.13.</w:t>
            </w:r>
            <w:r>
              <w:rPr>
                <w:rFonts w:asciiTheme="minorHAnsi" w:eastAsiaTheme="minorEastAsia" w:hAnsiTheme="minorHAnsi"/>
                <w:b w:val="0"/>
                <w:noProof/>
                <w:kern w:val="2"/>
                <w:szCs w:val="24"/>
                <w:lang w:eastAsia="pt-BR"/>
                <w14:ligatures w14:val="standardContextual"/>
              </w:rPr>
              <w:tab/>
            </w:r>
            <w:r w:rsidRPr="00181663">
              <w:rPr>
                <w:rStyle w:val="Hyperlink"/>
                <w:noProof/>
              </w:rPr>
              <w:t>UC13 – Manter Atividade</w:t>
            </w:r>
            <w:r>
              <w:rPr>
                <w:noProof/>
                <w:webHidden/>
              </w:rPr>
              <w:tab/>
            </w:r>
            <w:r>
              <w:rPr>
                <w:noProof/>
                <w:webHidden/>
              </w:rPr>
              <w:fldChar w:fldCharType="begin"/>
            </w:r>
            <w:r>
              <w:rPr>
                <w:noProof/>
                <w:webHidden/>
              </w:rPr>
              <w:instrText xml:space="preserve"> PAGEREF _Toc239631555 \h </w:instrText>
            </w:r>
            <w:r>
              <w:rPr>
                <w:noProof/>
                <w:webHidden/>
              </w:rPr>
            </w:r>
            <w:r>
              <w:rPr>
                <w:noProof/>
                <w:webHidden/>
              </w:rPr>
              <w:fldChar w:fldCharType="separate"/>
            </w:r>
            <w:r>
              <w:rPr>
                <w:noProof/>
                <w:webHidden/>
              </w:rPr>
              <w:t>46</w:t>
            </w:r>
            <w:r>
              <w:rPr>
                <w:noProof/>
                <w:webHidden/>
              </w:rPr>
              <w:fldChar w:fldCharType="end"/>
            </w:r>
          </w:hyperlink>
        </w:p>
        <w:p w14:paraId="28E6F1B0" w14:textId="18EFA9A4" w:rsidR="0052384D" w:rsidRDefault="0052384D">
          <w:pPr>
            <w:pStyle w:val="Sumrio3"/>
            <w:tabs>
              <w:tab w:val="left" w:pos="1680"/>
              <w:tab w:val="right" w:leader="dot" w:pos="9628"/>
            </w:tabs>
            <w:rPr>
              <w:rFonts w:asciiTheme="minorHAnsi" w:eastAsiaTheme="minorEastAsia" w:hAnsiTheme="minorHAnsi"/>
              <w:b w:val="0"/>
              <w:noProof/>
              <w:kern w:val="2"/>
              <w:szCs w:val="24"/>
              <w:lang w:eastAsia="pt-BR"/>
              <w14:ligatures w14:val="standardContextual"/>
            </w:rPr>
          </w:pPr>
          <w:hyperlink w:anchor="_Toc239631556" w:history="1">
            <w:r w:rsidRPr="00181663">
              <w:rPr>
                <w:rStyle w:val="Hyperlink"/>
                <w:noProof/>
              </w:rPr>
              <w:t>4.6.14.</w:t>
            </w:r>
            <w:r>
              <w:rPr>
                <w:rFonts w:asciiTheme="minorHAnsi" w:eastAsiaTheme="minorEastAsia" w:hAnsiTheme="minorHAnsi"/>
                <w:b w:val="0"/>
                <w:noProof/>
                <w:kern w:val="2"/>
                <w:szCs w:val="24"/>
                <w:lang w:eastAsia="pt-BR"/>
                <w14:ligatures w14:val="standardContextual"/>
              </w:rPr>
              <w:tab/>
            </w:r>
            <w:r w:rsidRPr="00181663">
              <w:rPr>
                <w:rStyle w:val="Hyperlink"/>
                <w:noProof/>
              </w:rPr>
              <w:t>UC14 – Cadastrar Categoria</w:t>
            </w:r>
            <w:r>
              <w:rPr>
                <w:noProof/>
                <w:webHidden/>
              </w:rPr>
              <w:tab/>
            </w:r>
            <w:r>
              <w:rPr>
                <w:noProof/>
                <w:webHidden/>
              </w:rPr>
              <w:fldChar w:fldCharType="begin"/>
            </w:r>
            <w:r>
              <w:rPr>
                <w:noProof/>
                <w:webHidden/>
              </w:rPr>
              <w:instrText xml:space="preserve"> PAGEREF _Toc239631556 \h </w:instrText>
            </w:r>
            <w:r>
              <w:rPr>
                <w:noProof/>
                <w:webHidden/>
              </w:rPr>
            </w:r>
            <w:r>
              <w:rPr>
                <w:noProof/>
                <w:webHidden/>
              </w:rPr>
              <w:fldChar w:fldCharType="separate"/>
            </w:r>
            <w:r>
              <w:rPr>
                <w:noProof/>
                <w:webHidden/>
              </w:rPr>
              <w:t>47</w:t>
            </w:r>
            <w:r>
              <w:rPr>
                <w:noProof/>
                <w:webHidden/>
              </w:rPr>
              <w:fldChar w:fldCharType="end"/>
            </w:r>
          </w:hyperlink>
        </w:p>
        <w:p w14:paraId="3ED2BE03" w14:textId="1EB1FD1E" w:rsidR="0052384D" w:rsidRDefault="0052384D">
          <w:pPr>
            <w:pStyle w:val="Sumrio3"/>
            <w:tabs>
              <w:tab w:val="left" w:pos="1680"/>
              <w:tab w:val="right" w:leader="dot" w:pos="9628"/>
            </w:tabs>
            <w:rPr>
              <w:rFonts w:asciiTheme="minorHAnsi" w:eastAsiaTheme="minorEastAsia" w:hAnsiTheme="minorHAnsi"/>
              <w:b w:val="0"/>
              <w:noProof/>
              <w:kern w:val="2"/>
              <w:szCs w:val="24"/>
              <w:lang w:eastAsia="pt-BR"/>
              <w14:ligatures w14:val="standardContextual"/>
            </w:rPr>
          </w:pPr>
          <w:hyperlink w:anchor="_Toc239631557" w:history="1">
            <w:r w:rsidRPr="00181663">
              <w:rPr>
                <w:rStyle w:val="Hyperlink"/>
                <w:noProof/>
              </w:rPr>
              <w:t>4.6.15.</w:t>
            </w:r>
            <w:r>
              <w:rPr>
                <w:rFonts w:asciiTheme="minorHAnsi" w:eastAsiaTheme="minorEastAsia" w:hAnsiTheme="minorHAnsi"/>
                <w:b w:val="0"/>
                <w:noProof/>
                <w:kern w:val="2"/>
                <w:szCs w:val="24"/>
                <w:lang w:eastAsia="pt-BR"/>
                <w14:ligatures w14:val="standardContextual"/>
              </w:rPr>
              <w:tab/>
            </w:r>
            <w:r w:rsidRPr="00181663">
              <w:rPr>
                <w:rStyle w:val="Hyperlink"/>
                <w:noProof/>
              </w:rPr>
              <w:t>UC15 – Manter Documento</w:t>
            </w:r>
            <w:r>
              <w:rPr>
                <w:noProof/>
                <w:webHidden/>
              </w:rPr>
              <w:tab/>
            </w:r>
            <w:r>
              <w:rPr>
                <w:noProof/>
                <w:webHidden/>
              </w:rPr>
              <w:fldChar w:fldCharType="begin"/>
            </w:r>
            <w:r>
              <w:rPr>
                <w:noProof/>
                <w:webHidden/>
              </w:rPr>
              <w:instrText xml:space="preserve"> PAGEREF _Toc239631557 \h </w:instrText>
            </w:r>
            <w:r>
              <w:rPr>
                <w:noProof/>
                <w:webHidden/>
              </w:rPr>
            </w:r>
            <w:r>
              <w:rPr>
                <w:noProof/>
                <w:webHidden/>
              </w:rPr>
              <w:fldChar w:fldCharType="separate"/>
            </w:r>
            <w:r>
              <w:rPr>
                <w:noProof/>
                <w:webHidden/>
              </w:rPr>
              <w:t>48</w:t>
            </w:r>
            <w:r>
              <w:rPr>
                <w:noProof/>
                <w:webHidden/>
              </w:rPr>
              <w:fldChar w:fldCharType="end"/>
            </w:r>
          </w:hyperlink>
        </w:p>
        <w:p w14:paraId="35D04119" w14:textId="4499692A" w:rsidR="0052384D" w:rsidRDefault="0052384D">
          <w:pPr>
            <w:pStyle w:val="Sumrio3"/>
            <w:tabs>
              <w:tab w:val="left" w:pos="1680"/>
              <w:tab w:val="right" w:leader="dot" w:pos="9628"/>
            </w:tabs>
            <w:rPr>
              <w:rFonts w:asciiTheme="minorHAnsi" w:eastAsiaTheme="minorEastAsia" w:hAnsiTheme="minorHAnsi"/>
              <w:b w:val="0"/>
              <w:noProof/>
              <w:kern w:val="2"/>
              <w:szCs w:val="24"/>
              <w:lang w:eastAsia="pt-BR"/>
              <w14:ligatures w14:val="standardContextual"/>
            </w:rPr>
          </w:pPr>
          <w:hyperlink w:anchor="_Toc239631558" w:history="1">
            <w:r w:rsidRPr="00181663">
              <w:rPr>
                <w:rStyle w:val="Hyperlink"/>
                <w:noProof/>
              </w:rPr>
              <w:t>4.6.16.</w:t>
            </w:r>
            <w:r>
              <w:rPr>
                <w:rFonts w:asciiTheme="minorHAnsi" w:eastAsiaTheme="minorEastAsia" w:hAnsiTheme="minorHAnsi"/>
                <w:b w:val="0"/>
                <w:noProof/>
                <w:kern w:val="2"/>
                <w:szCs w:val="24"/>
                <w:lang w:eastAsia="pt-BR"/>
                <w14:ligatures w14:val="standardContextual"/>
              </w:rPr>
              <w:tab/>
            </w:r>
            <w:r w:rsidRPr="00181663">
              <w:rPr>
                <w:rStyle w:val="Hyperlink"/>
                <w:noProof/>
              </w:rPr>
              <w:t>UC16 – Baixar Arquivo de Documento</w:t>
            </w:r>
            <w:r>
              <w:rPr>
                <w:noProof/>
                <w:webHidden/>
              </w:rPr>
              <w:tab/>
            </w:r>
            <w:r>
              <w:rPr>
                <w:noProof/>
                <w:webHidden/>
              </w:rPr>
              <w:fldChar w:fldCharType="begin"/>
            </w:r>
            <w:r>
              <w:rPr>
                <w:noProof/>
                <w:webHidden/>
              </w:rPr>
              <w:instrText xml:space="preserve"> PAGEREF _Toc239631558 \h </w:instrText>
            </w:r>
            <w:r>
              <w:rPr>
                <w:noProof/>
                <w:webHidden/>
              </w:rPr>
            </w:r>
            <w:r>
              <w:rPr>
                <w:noProof/>
                <w:webHidden/>
              </w:rPr>
              <w:fldChar w:fldCharType="separate"/>
            </w:r>
            <w:r>
              <w:rPr>
                <w:noProof/>
                <w:webHidden/>
              </w:rPr>
              <w:t>49</w:t>
            </w:r>
            <w:r>
              <w:rPr>
                <w:noProof/>
                <w:webHidden/>
              </w:rPr>
              <w:fldChar w:fldCharType="end"/>
            </w:r>
          </w:hyperlink>
        </w:p>
        <w:p w14:paraId="115E24EA" w14:textId="3EE8ADD7" w:rsidR="0052384D" w:rsidRDefault="0052384D">
          <w:pPr>
            <w:pStyle w:val="Sumrio1"/>
            <w:tabs>
              <w:tab w:val="left" w:pos="482"/>
              <w:tab w:val="right" w:leader="dot" w:pos="9628"/>
            </w:tabs>
            <w:rPr>
              <w:rFonts w:asciiTheme="minorHAnsi" w:eastAsiaTheme="minorEastAsia" w:hAnsiTheme="minorHAnsi"/>
              <w:b w:val="0"/>
              <w:caps w:val="0"/>
              <w:noProof/>
              <w:kern w:val="2"/>
              <w:sz w:val="24"/>
              <w:szCs w:val="24"/>
              <w:lang w:eastAsia="pt-BR"/>
              <w14:ligatures w14:val="standardContextual"/>
            </w:rPr>
          </w:pPr>
          <w:hyperlink w:anchor="_Toc239631559" w:history="1">
            <w:r w:rsidRPr="00181663">
              <w:rPr>
                <w:rStyle w:val="Hyperlink"/>
                <w:noProof/>
              </w:rPr>
              <w:t>5.</w:t>
            </w:r>
            <w:r>
              <w:rPr>
                <w:rFonts w:asciiTheme="minorHAnsi" w:eastAsiaTheme="minorEastAsia" w:hAnsiTheme="minorHAnsi"/>
                <w:b w:val="0"/>
                <w:caps w:val="0"/>
                <w:noProof/>
                <w:kern w:val="2"/>
                <w:sz w:val="24"/>
                <w:szCs w:val="24"/>
                <w:lang w:eastAsia="pt-BR"/>
                <w14:ligatures w14:val="standardContextual"/>
              </w:rPr>
              <w:tab/>
            </w:r>
            <w:r w:rsidRPr="00181663">
              <w:rPr>
                <w:rStyle w:val="Hyperlink"/>
                <w:noProof/>
              </w:rPr>
              <w:t>Desenvolvimento do projeto</w:t>
            </w:r>
            <w:r>
              <w:rPr>
                <w:noProof/>
                <w:webHidden/>
              </w:rPr>
              <w:tab/>
            </w:r>
            <w:r>
              <w:rPr>
                <w:noProof/>
                <w:webHidden/>
              </w:rPr>
              <w:fldChar w:fldCharType="begin"/>
            </w:r>
            <w:r>
              <w:rPr>
                <w:noProof/>
                <w:webHidden/>
              </w:rPr>
              <w:instrText xml:space="preserve"> PAGEREF _Toc239631559 \h </w:instrText>
            </w:r>
            <w:r>
              <w:rPr>
                <w:noProof/>
                <w:webHidden/>
              </w:rPr>
            </w:r>
            <w:r>
              <w:rPr>
                <w:noProof/>
                <w:webHidden/>
              </w:rPr>
              <w:fldChar w:fldCharType="separate"/>
            </w:r>
            <w:r>
              <w:rPr>
                <w:noProof/>
                <w:webHidden/>
              </w:rPr>
              <w:t>51</w:t>
            </w:r>
            <w:r>
              <w:rPr>
                <w:noProof/>
                <w:webHidden/>
              </w:rPr>
              <w:fldChar w:fldCharType="end"/>
            </w:r>
          </w:hyperlink>
        </w:p>
        <w:p w14:paraId="63BAEDC3" w14:textId="69F51DCB"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60" w:history="1">
            <w:r w:rsidRPr="00181663">
              <w:rPr>
                <w:rStyle w:val="Hyperlink"/>
                <w:noProof/>
              </w:rPr>
              <w:t>5.1.</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Arquitetura e organização do desenvolvimento</w:t>
            </w:r>
            <w:r>
              <w:rPr>
                <w:noProof/>
                <w:webHidden/>
              </w:rPr>
              <w:tab/>
            </w:r>
            <w:r>
              <w:rPr>
                <w:noProof/>
                <w:webHidden/>
              </w:rPr>
              <w:fldChar w:fldCharType="begin"/>
            </w:r>
            <w:r>
              <w:rPr>
                <w:noProof/>
                <w:webHidden/>
              </w:rPr>
              <w:instrText xml:space="preserve"> PAGEREF _Toc239631560 \h </w:instrText>
            </w:r>
            <w:r>
              <w:rPr>
                <w:noProof/>
                <w:webHidden/>
              </w:rPr>
            </w:r>
            <w:r>
              <w:rPr>
                <w:noProof/>
                <w:webHidden/>
              </w:rPr>
              <w:fldChar w:fldCharType="separate"/>
            </w:r>
            <w:r>
              <w:rPr>
                <w:noProof/>
                <w:webHidden/>
              </w:rPr>
              <w:t>51</w:t>
            </w:r>
            <w:r>
              <w:rPr>
                <w:noProof/>
                <w:webHidden/>
              </w:rPr>
              <w:fldChar w:fldCharType="end"/>
            </w:r>
          </w:hyperlink>
        </w:p>
        <w:p w14:paraId="154039FE" w14:textId="31D09856"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61" w:history="1">
            <w:r w:rsidRPr="00181663">
              <w:rPr>
                <w:rStyle w:val="Hyperlink"/>
                <w:noProof/>
              </w:rPr>
              <w:t>5.2.</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Modelagem e persistência dos dados</w:t>
            </w:r>
            <w:r>
              <w:rPr>
                <w:noProof/>
                <w:webHidden/>
              </w:rPr>
              <w:tab/>
            </w:r>
            <w:r>
              <w:rPr>
                <w:noProof/>
                <w:webHidden/>
              </w:rPr>
              <w:fldChar w:fldCharType="begin"/>
            </w:r>
            <w:r>
              <w:rPr>
                <w:noProof/>
                <w:webHidden/>
              </w:rPr>
              <w:instrText xml:space="preserve"> PAGEREF _Toc239631561 \h </w:instrText>
            </w:r>
            <w:r>
              <w:rPr>
                <w:noProof/>
                <w:webHidden/>
              </w:rPr>
            </w:r>
            <w:r>
              <w:rPr>
                <w:noProof/>
                <w:webHidden/>
              </w:rPr>
              <w:fldChar w:fldCharType="separate"/>
            </w:r>
            <w:r>
              <w:rPr>
                <w:noProof/>
                <w:webHidden/>
              </w:rPr>
              <w:t>52</w:t>
            </w:r>
            <w:r>
              <w:rPr>
                <w:noProof/>
                <w:webHidden/>
              </w:rPr>
              <w:fldChar w:fldCharType="end"/>
            </w:r>
          </w:hyperlink>
        </w:p>
        <w:p w14:paraId="5BFD8B2E" w14:textId="497A03AE"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62" w:history="1">
            <w:r w:rsidRPr="00181663">
              <w:rPr>
                <w:rStyle w:val="Hyperlink"/>
                <w:noProof/>
              </w:rPr>
              <w:t>5.3.</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Tela Clima</w:t>
            </w:r>
            <w:r>
              <w:rPr>
                <w:noProof/>
                <w:webHidden/>
              </w:rPr>
              <w:tab/>
            </w:r>
            <w:r>
              <w:rPr>
                <w:noProof/>
                <w:webHidden/>
              </w:rPr>
              <w:fldChar w:fldCharType="begin"/>
            </w:r>
            <w:r>
              <w:rPr>
                <w:noProof/>
                <w:webHidden/>
              </w:rPr>
              <w:instrText xml:space="preserve"> PAGEREF _Toc239631562 \h </w:instrText>
            </w:r>
            <w:r>
              <w:rPr>
                <w:noProof/>
                <w:webHidden/>
              </w:rPr>
            </w:r>
            <w:r>
              <w:rPr>
                <w:noProof/>
                <w:webHidden/>
              </w:rPr>
              <w:fldChar w:fldCharType="separate"/>
            </w:r>
            <w:r>
              <w:rPr>
                <w:noProof/>
                <w:webHidden/>
              </w:rPr>
              <w:t>53</w:t>
            </w:r>
            <w:r>
              <w:rPr>
                <w:noProof/>
                <w:webHidden/>
              </w:rPr>
              <w:fldChar w:fldCharType="end"/>
            </w:r>
          </w:hyperlink>
        </w:p>
        <w:p w14:paraId="28D14F9C" w14:textId="43EDDB2B"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63" w:history="1">
            <w:r w:rsidRPr="00181663">
              <w:rPr>
                <w:rStyle w:val="Hyperlink"/>
                <w:noProof/>
              </w:rPr>
              <w:t>5.4.</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Tela de Documentos</w:t>
            </w:r>
            <w:r>
              <w:rPr>
                <w:noProof/>
                <w:webHidden/>
              </w:rPr>
              <w:tab/>
            </w:r>
            <w:r>
              <w:rPr>
                <w:noProof/>
                <w:webHidden/>
              </w:rPr>
              <w:fldChar w:fldCharType="begin"/>
            </w:r>
            <w:r>
              <w:rPr>
                <w:noProof/>
                <w:webHidden/>
              </w:rPr>
              <w:instrText xml:space="preserve"> PAGEREF _Toc239631563 \h </w:instrText>
            </w:r>
            <w:r>
              <w:rPr>
                <w:noProof/>
                <w:webHidden/>
              </w:rPr>
            </w:r>
            <w:r>
              <w:rPr>
                <w:noProof/>
                <w:webHidden/>
              </w:rPr>
              <w:fldChar w:fldCharType="separate"/>
            </w:r>
            <w:r>
              <w:rPr>
                <w:noProof/>
                <w:webHidden/>
              </w:rPr>
              <w:t>54</w:t>
            </w:r>
            <w:r>
              <w:rPr>
                <w:noProof/>
                <w:webHidden/>
              </w:rPr>
              <w:fldChar w:fldCharType="end"/>
            </w:r>
          </w:hyperlink>
        </w:p>
        <w:p w14:paraId="00E7DCBB" w14:textId="220945AE" w:rsidR="0052384D" w:rsidRDefault="0052384D">
          <w:pPr>
            <w:pStyle w:val="Sumrio1"/>
            <w:tabs>
              <w:tab w:val="left" w:pos="482"/>
              <w:tab w:val="right" w:leader="dot" w:pos="9628"/>
            </w:tabs>
            <w:rPr>
              <w:rFonts w:asciiTheme="minorHAnsi" w:eastAsiaTheme="minorEastAsia" w:hAnsiTheme="minorHAnsi"/>
              <w:b w:val="0"/>
              <w:caps w:val="0"/>
              <w:noProof/>
              <w:kern w:val="2"/>
              <w:sz w:val="24"/>
              <w:szCs w:val="24"/>
              <w:lang w:eastAsia="pt-BR"/>
              <w14:ligatures w14:val="standardContextual"/>
            </w:rPr>
          </w:pPr>
          <w:hyperlink w:anchor="_Toc239631564" w:history="1">
            <w:r w:rsidRPr="00181663">
              <w:rPr>
                <w:rStyle w:val="Hyperlink"/>
                <w:noProof/>
              </w:rPr>
              <w:t>6.</w:t>
            </w:r>
            <w:r>
              <w:rPr>
                <w:rFonts w:asciiTheme="minorHAnsi" w:eastAsiaTheme="minorEastAsia" w:hAnsiTheme="minorHAnsi"/>
                <w:b w:val="0"/>
                <w:caps w:val="0"/>
                <w:noProof/>
                <w:kern w:val="2"/>
                <w:sz w:val="24"/>
                <w:szCs w:val="24"/>
                <w:lang w:eastAsia="pt-BR"/>
                <w14:ligatures w14:val="standardContextual"/>
              </w:rPr>
              <w:tab/>
            </w:r>
            <w:r w:rsidRPr="00181663">
              <w:rPr>
                <w:rStyle w:val="Hyperlink"/>
                <w:noProof/>
              </w:rPr>
              <w:t>Conclusões</w:t>
            </w:r>
            <w:r>
              <w:rPr>
                <w:noProof/>
                <w:webHidden/>
              </w:rPr>
              <w:tab/>
            </w:r>
            <w:r>
              <w:rPr>
                <w:noProof/>
                <w:webHidden/>
              </w:rPr>
              <w:fldChar w:fldCharType="begin"/>
            </w:r>
            <w:r>
              <w:rPr>
                <w:noProof/>
                <w:webHidden/>
              </w:rPr>
              <w:instrText xml:space="preserve"> PAGEREF _Toc239631564 \h </w:instrText>
            </w:r>
            <w:r>
              <w:rPr>
                <w:noProof/>
                <w:webHidden/>
              </w:rPr>
            </w:r>
            <w:r>
              <w:rPr>
                <w:noProof/>
                <w:webHidden/>
              </w:rPr>
              <w:fldChar w:fldCharType="separate"/>
            </w:r>
            <w:r>
              <w:rPr>
                <w:noProof/>
                <w:webHidden/>
              </w:rPr>
              <w:t>56</w:t>
            </w:r>
            <w:r>
              <w:rPr>
                <w:noProof/>
                <w:webHidden/>
              </w:rPr>
              <w:fldChar w:fldCharType="end"/>
            </w:r>
          </w:hyperlink>
        </w:p>
        <w:p w14:paraId="5A0BA93B" w14:textId="4AF251E5" w:rsidR="0052384D" w:rsidRDefault="0052384D">
          <w:pPr>
            <w:pStyle w:val="Sumrio2"/>
            <w:tabs>
              <w:tab w:val="left" w:pos="960"/>
              <w:tab w:val="right" w:leader="dot" w:pos="9628"/>
            </w:tabs>
            <w:rPr>
              <w:rFonts w:asciiTheme="minorHAnsi" w:eastAsiaTheme="minorEastAsia" w:hAnsiTheme="minorHAnsi"/>
              <w:caps w:val="0"/>
              <w:noProof/>
              <w:kern w:val="2"/>
              <w:sz w:val="24"/>
              <w:szCs w:val="24"/>
              <w:lang w:eastAsia="pt-BR"/>
              <w14:ligatures w14:val="standardContextual"/>
            </w:rPr>
          </w:pPr>
          <w:hyperlink w:anchor="_Toc239631565" w:history="1">
            <w:r w:rsidRPr="00181663">
              <w:rPr>
                <w:rStyle w:val="Hyperlink"/>
                <w:noProof/>
              </w:rPr>
              <w:t>6.1.</w:t>
            </w:r>
            <w:r>
              <w:rPr>
                <w:rFonts w:asciiTheme="minorHAnsi" w:eastAsiaTheme="minorEastAsia" w:hAnsiTheme="minorHAnsi"/>
                <w:caps w:val="0"/>
                <w:noProof/>
                <w:kern w:val="2"/>
                <w:sz w:val="24"/>
                <w:szCs w:val="24"/>
                <w:lang w:eastAsia="pt-BR"/>
                <w14:ligatures w14:val="standardContextual"/>
              </w:rPr>
              <w:tab/>
            </w:r>
            <w:r w:rsidRPr="00181663">
              <w:rPr>
                <w:rStyle w:val="Hyperlink"/>
                <w:noProof/>
              </w:rPr>
              <w:t>Trabalhos futuros</w:t>
            </w:r>
            <w:r>
              <w:rPr>
                <w:noProof/>
                <w:webHidden/>
              </w:rPr>
              <w:tab/>
            </w:r>
            <w:r>
              <w:rPr>
                <w:noProof/>
                <w:webHidden/>
              </w:rPr>
              <w:fldChar w:fldCharType="begin"/>
            </w:r>
            <w:r>
              <w:rPr>
                <w:noProof/>
                <w:webHidden/>
              </w:rPr>
              <w:instrText xml:space="preserve"> PAGEREF _Toc239631565 \h </w:instrText>
            </w:r>
            <w:r>
              <w:rPr>
                <w:noProof/>
                <w:webHidden/>
              </w:rPr>
            </w:r>
            <w:r>
              <w:rPr>
                <w:noProof/>
                <w:webHidden/>
              </w:rPr>
              <w:fldChar w:fldCharType="separate"/>
            </w:r>
            <w:r>
              <w:rPr>
                <w:noProof/>
                <w:webHidden/>
              </w:rPr>
              <w:t>58</w:t>
            </w:r>
            <w:r>
              <w:rPr>
                <w:noProof/>
                <w:webHidden/>
              </w:rPr>
              <w:fldChar w:fldCharType="end"/>
            </w:r>
          </w:hyperlink>
        </w:p>
        <w:p w14:paraId="0C68183A" w14:textId="29E32E18" w:rsidR="0052384D" w:rsidRDefault="0052384D">
          <w:pPr>
            <w:pStyle w:val="Sumrio1"/>
            <w:tabs>
              <w:tab w:val="left" w:pos="482"/>
              <w:tab w:val="right" w:leader="dot" w:pos="9628"/>
            </w:tabs>
            <w:rPr>
              <w:rFonts w:asciiTheme="minorHAnsi" w:eastAsiaTheme="minorEastAsia" w:hAnsiTheme="minorHAnsi"/>
              <w:b w:val="0"/>
              <w:caps w:val="0"/>
              <w:noProof/>
              <w:kern w:val="2"/>
              <w:sz w:val="24"/>
              <w:szCs w:val="24"/>
              <w:lang w:eastAsia="pt-BR"/>
              <w14:ligatures w14:val="standardContextual"/>
            </w:rPr>
          </w:pPr>
          <w:hyperlink w:anchor="_Toc239631566" w:history="1">
            <w:r w:rsidRPr="00181663">
              <w:rPr>
                <w:rStyle w:val="Hyperlink"/>
                <w:noProof/>
              </w:rPr>
              <w:t>7.</w:t>
            </w:r>
            <w:r>
              <w:rPr>
                <w:rFonts w:asciiTheme="minorHAnsi" w:eastAsiaTheme="minorEastAsia" w:hAnsiTheme="minorHAnsi"/>
                <w:b w:val="0"/>
                <w:caps w:val="0"/>
                <w:noProof/>
                <w:kern w:val="2"/>
                <w:sz w:val="24"/>
                <w:szCs w:val="24"/>
                <w:lang w:eastAsia="pt-BR"/>
                <w14:ligatures w14:val="standardContextual"/>
              </w:rPr>
              <w:tab/>
            </w:r>
            <w:r w:rsidRPr="00181663">
              <w:rPr>
                <w:rStyle w:val="Hyperlink"/>
                <w:noProof/>
              </w:rPr>
              <w:t>Referências</w:t>
            </w:r>
            <w:r>
              <w:rPr>
                <w:noProof/>
                <w:webHidden/>
              </w:rPr>
              <w:tab/>
            </w:r>
            <w:r>
              <w:rPr>
                <w:noProof/>
                <w:webHidden/>
              </w:rPr>
              <w:fldChar w:fldCharType="begin"/>
            </w:r>
            <w:r>
              <w:rPr>
                <w:noProof/>
                <w:webHidden/>
              </w:rPr>
              <w:instrText xml:space="preserve"> PAGEREF _Toc239631566 \h </w:instrText>
            </w:r>
            <w:r>
              <w:rPr>
                <w:noProof/>
                <w:webHidden/>
              </w:rPr>
            </w:r>
            <w:r>
              <w:rPr>
                <w:noProof/>
                <w:webHidden/>
              </w:rPr>
              <w:fldChar w:fldCharType="separate"/>
            </w:r>
            <w:r>
              <w:rPr>
                <w:noProof/>
                <w:webHidden/>
              </w:rPr>
              <w:t>59</w:t>
            </w:r>
            <w:r>
              <w:rPr>
                <w:noProof/>
                <w:webHidden/>
              </w:rPr>
              <w:fldChar w:fldCharType="end"/>
            </w:r>
          </w:hyperlink>
        </w:p>
        <w:p w14:paraId="5326A94D" w14:textId="10761535" w:rsidR="005D7ED3" w:rsidRDefault="00302D54" w:rsidP="005D7ED3">
          <w:pPr>
            <w:sectPr w:rsidR="005D7ED3" w:rsidSect="000176E6">
              <w:headerReference w:type="default" r:id="rId12"/>
              <w:pgSz w:w="11906" w:h="16838"/>
              <w:pgMar w:top="1701" w:right="1134" w:bottom="1134" w:left="1134" w:header="720" w:footer="720" w:gutter="0"/>
              <w:pgNumType w:start="0"/>
              <w:cols w:space="720"/>
              <w:docGrid w:linePitch="360"/>
            </w:sectPr>
          </w:pPr>
          <w:r>
            <w:rPr>
              <w:b/>
              <w:bCs/>
            </w:rPr>
            <w:fldChar w:fldCharType="end"/>
          </w:r>
        </w:p>
      </w:sdtContent>
    </w:sdt>
    <w:p w14:paraId="0D39CE6F" w14:textId="77777777" w:rsidR="001C6492" w:rsidRDefault="00965C90" w:rsidP="00031D11">
      <w:pPr>
        <w:pStyle w:val="Ttulo1"/>
      </w:pPr>
      <w:bookmarkStart w:id="2" w:name="_Toc434956075"/>
      <w:bookmarkStart w:id="3" w:name="_Toc239631502"/>
      <w:r w:rsidRPr="00031D11">
        <w:lastRenderedPageBreak/>
        <w:t>Introdução</w:t>
      </w:r>
      <w:bookmarkEnd w:id="2"/>
      <w:bookmarkEnd w:id="3"/>
    </w:p>
    <w:p w14:paraId="72174B79" w14:textId="059B2753" w:rsidR="00970D4C" w:rsidRDefault="00970D4C" w:rsidP="00970D4C">
      <w:r>
        <w:t xml:space="preserve">No Brasil as pequenas e médias empresas agrícolas sempre foram vitais para a economia local e regional </w:t>
      </w:r>
      <w:r w:rsidR="00E67794">
        <w:t xml:space="preserve">brasileira, </w:t>
      </w:r>
      <w:r>
        <w:t>mas frequentemente enfrentam desafios de gestão devido à falta de ferramentas informatizadas e específicas para o setor</w:t>
      </w:r>
      <w:r w:rsidR="00E67794">
        <w:t>, como enfatiza Santos (2022)</w:t>
      </w:r>
      <w:r w:rsidR="00E67794">
        <w:t xml:space="preserve">. Conforme </w:t>
      </w:r>
      <w:r>
        <w:t xml:space="preserve">o controle de entrada e saída de insumos, dentre eles os fertilizantes, sementes, defensivos e produtos colhidos, como grãos, frutas e hortaliças são pontos essenciais que, ao serem mal gerenciados, levam ao desperdício, perdas financeiras e dificuldades na tomada de decisão. </w:t>
      </w:r>
    </w:p>
    <w:p w14:paraId="02B74777" w14:textId="48554AB4" w:rsidR="00970D4C" w:rsidRDefault="00970D4C" w:rsidP="00970D4C">
      <w:r>
        <w:t>Conforme apontou Ignácio (2012), a gestão e a análise estatística de dados são fundamentais para encontrar métodos eficientes que promovam o aumento da eficiência na produção, a redução de perdas e a consolidação de um histórico de dados confiável. Essa aplicação não se restringiu apenas ao setor agrícola, mas se estendeu a diversos outros campos, como medicina, ciência, indústria e tecnologia. Portanto, concluiu-se que, para uma melhor gestão empresarial, foi crucial processar os dados brutos, transformando-os em estatísticas e conhecimento estratégico. Este processo, conforme destacaram Neto, Pinheiro e Coelho (2007), mostrou-se a chave para o avanço de qualquer microempresa, o que demonstrou o potencial impacto do desenvolvimento de um software focado na gestão e análise de dados para o microempresário agrícola.</w:t>
      </w:r>
    </w:p>
    <w:p w14:paraId="4C3D3FED" w14:textId="0C2C509C" w:rsidR="00970D4C" w:rsidRDefault="00970D4C" w:rsidP="00970D4C">
      <w:r>
        <w:t>Como foi destacado por Cunha (202</w:t>
      </w:r>
      <w:r w:rsidR="0079201B">
        <w:t>3</w:t>
      </w:r>
      <w:r>
        <w:t xml:space="preserve">), </w:t>
      </w:r>
      <w:r w:rsidR="00B961C2">
        <w:t>torna</w:t>
      </w:r>
      <w:r>
        <w:t xml:space="preserve"> necessário capacitar as microempresas agrícolas e diminuir sua resistência ao uso de novas tecnologias. Sendo assim, o presente trabalho propôs o desenvolvimento de um software focado no microempreendedor que seja informal e eficiente, como o </w:t>
      </w:r>
      <w:r w:rsidR="00201B0A">
        <w:t>Horizontes do Agro</w:t>
      </w:r>
      <w:r>
        <w:t>, podendo contribuir para uma gestão otimizada e um aumento na eficiência operacional. Nesse contexto, o desenvolvimento de um sistema de gerenciamento específico para microempresas agrícolas justificou-se por sua relevância social e econômica, buscando oferecer uma solução de baixo custo e alta aplicabilidade para um nicho que sustenta a economia rural, mas que geralmente não tem acesso a softwares ERP (Enterprise Resource Planning) complexos e caros.</w:t>
      </w:r>
    </w:p>
    <w:p w14:paraId="562AC53B" w14:textId="1E1837B0" w:rsidR="00325D4E" w:rsidRDefault="00970D4C" w:rsidP="00EC136B">
      <w:r>
        <w:t xml:space="preserve">Tendo em vista estes aspectos, ao aplicar estes conhecimentos de engenharia de software </w:t>
      </w:r>
      <w:r w:rsidR="001B5857">
        <w:t>e</w:t>
      </w:r>
      <w:r>
        <w:t xml:space="preserve"> sistemas de informação, foi possível focar em usabilidade e funcionalidades essenciais na gestão de estoque e rastreabilidade básica. Por fim, com o controle apurado do estoque </w:t>
      </w:r>
      <w:r>
        <w:lastRenderedPageBreak/>
        <w:t>de insumos, evitou-se a falta ou o prejuízo advindo da compra, enquanto o registro da saída de produtos facilitou a rastreabilidade e a análise de rentabilidade por setor da propriedade.</w:t>
      </w:r>
    </w:p>
    <w:p w14:paraId="1CC3A9DD" w14:textId="7D37D9BF" w:rsidR="00970D4C" w:rsidRPr="00970D4C" w:rsidRDefault="00970D4C" w:rsidP="00970D4C">
      <w:pPr>
        <w:pStyle w:val="Ttulo2"/>
      </w:pPr>
      <w:bookmarkStart w:id="4" w:name="_Toc239631503"/>
      <w:r>
        <w:t>ObjetivoS</w:t>
      </w:r>
      <w:bookmarkEnd w:id="4"/>
    </w:p>
    <w:p w14:paraId="19583664" w14:textId="4A18BBA3" w:rsidR="00970D4C" w:rsidRDefault="00970D4C" w:rsidP="00970D4C">
      <w:pPr>
        <w:pStyle w:val="Ttulo3"/>
      </w:pPr>
      <w:bookmarkStart w:id="5" w:name="_Toc239631504"/>
      <w:r>
        <w:t>OBJETIVO GERAL</w:t>
      </w:r>
      <w:bookmarkEnd w:id="5"/>
    </w:p>
    <w:p w14:paraId="0A73BAF8" w14:textId="71F34BC6" w:rsidR="00970D4C" w:rsidRPr="00970D4C" w:rsidRDefault="00970D4C" w:rsidP="00970D4C">
      <w:r>
        <w:t xml:space="preserve">O objetivo geral deste trabalho </w:t>
      </w:r>
      <w:r w:rsidRPr="00201B0A">
        <w:rPr>
          <w:bCs/>
        </w:rPr>
        <w:t>foi</w:t>
      </w:r>
      <w:r>
        <w:t xml:space="preserve"> desenvolver e implementar o </w:t>
      </w:r>
      <w:r w:rsidR="00201B0A">
        <w:t>Horizontes do Agro</w:t>
      </w:r>
      <w:r w:rsidR="00C602F0">
        <w:t xml:space="preserve">. </w:t>
      </w:r>
      <w:r>
        <w:t xml:space="preserve">Este sistema web ofereceu uma solução de gestão acessível e especializada, capacitando microempreendedores agrícolas e permitindo que eles controlem de forma eficiente os fluxos financeiros (receitas e despesas), a movimentação de insumos e, principalmente, o armazenamento de documentos. A meta </w:t>
      </w:r>
      <w:r w:rsidR="00B961C2">
        <w:t xml:space="preserve">foi </w:t>
      </w:r>
      <w:r>
        <w:t>automatizar o armazenamento de dados e prover indicadores gerenciais que suportem a tomada de decisões estratégicas e a otimização da produção.</w:t>
      </w:r>
    </w:p>
    <w:p w14:paraId="14D87890" w14:textId="0F32B7C6" w:rsidR="00970D4C" w:rsidRDefault="00970D4C" w:rsidP="00970D4C">
      <w:pPr>
        <w:pStyle w:val="Ttulo3"/>
      </w:pPr>
      <w:bookmarkStart w:id="6" w:name="_Toc239631505"/>
      <w:r>
        <w:t>OBJETIVOS ESPECÍFICOS</w:t>
      </w:r>
      <w:bookmarkEnd w:id="6"/>
    </w:p>
    <w:p w14:paraId="72646F1F" w14:textId="4E036CE7" w:rsidR="00970D4C" w:rsidRDefault="00970D4C" w:rsidP="00970D4C">
      <w:r>
        <w:t xml:space="preserve">Para alcançar o objetivo geral, </w:t>
      </w:r>
      <w:r w:rsidR="00B961C2">
        <w:t xml:space="preserve">foram </w:t>
      </w:r>
      <w:r>
        <w:t>desenvolvidos e implementados os seguintes objetivos específicos e funcionalidades:</w:t>
      </w:r>
    </w:p>
    <w:p w14:paraId="4C186F7E" w14:textId="14B3CEE0" w:rsidR="00970D4C" w:rsidRDefault="00970D4C">
      <w:pPr>
        <w:pStyle w:val="PargrafodaLista"/>
        <w:numPr>
          <w:ilvl w:val="0"/>
          <w:numId w:val="2"/>
        </w:numPr>
      </w:pPr>
      <w:r w:rsidRPr="00970D4C">
        <w:rPr>
          <w:b/>
        </w:rPr>
        <w:t>Implementar Módulos de Cadastro Inicial:</w:t>
      </w:r>
      <w:r w:rsidRPr="00970D4C">
        <w:t xml:space="preserve"> Foram implementados o registro e a autenticação do usuário, bem como o cadastro das propriedades (sítios ou talhões) a serem gerenciadas</w:t>
      </w:r>
      <w:r>
        <w:t>.</w:t>
      </w:r>
    </w:p>
    <w:p w14:paraId="623C092C" w14:textId="7B7AFDEC" w:rsidR="00970D4C" w:rsidRDefault="00970D4C">
      <w:pPr>
        <w:pStyle w:val="PargrafodaLista"/>
        <w:numPr>
          <w:ilvl w:val="0"/>
          <w:numId w:val="2"/>
        </w:numPr>
      </w:pPr>
      <w:r>
        <w:rPr>
          <w:b/>
        </w:rPr>
        <w:t>Gerenciar Fluxo de Insumos e Clima:</w:t>
      </w:r>
      <w:r>
        <w:t xml:space="preserve"> Foi desenvolvida a funcionalidade de registro detalhado de entrada e saída de insumos, assim como o registro de variáveis climáticas (temperatura, umidade, índice pluviométrico) para análise contextualizada da produção.</w:t>
      </w:r>
    </w:p>
    <w:p w14:paraId="58724001" w14:textId="320E4E71" w:rsidR="00970D4C" w:rsidRDefault="00970D4C">
      <w:pPr>
        <w:pStyle w:val="PargrafodaLista"/>
        <w:numPr>
          <w:ilvl w:val="0"/>
          <w:numId w:val="2"/>
        </w:numPr>
      </w:pPr>
      <w:r>
        <w:rPr>
          <w:b/>
        </w:rPr>
        <w:t>Implementar Consulta Histórica por Período:</w:t>
      </w:r>
      <w:r>
        <w:t xml:space="preserve"> Foram possibilitadas a consulta e a filtragem dos registros mantidos em cada propriedade, com seleção por intervalo de datas nos registros climáticos e com filtros por setor, tipo de atividade, categoria e natureza financeira nos demais módulos, de modo que o histórico acumulado permanece recuperável a qualquer momento.</w:t>
      </w:r>
    </w:p>
    <w:p w14:paraId="4E4D887D" w14:textId="1A788F25" w:rsidR="00970D4C" w:rsidRPr="00970D4C" w:rsidRDefault="00970D4C" w:rsidP="00970D4C">
      <w:pPr>
        <w:pStyle w:val="PargrafodaLista"/>
        <w:numPr>
          <w:ilvl w:val="0"/>
          <w:numId w:val="2"/>
        </w:numPr>
      </w:pPr>
      <w:r>
        <w:rPr>
          <w:b/>
        </w:rPr>
        <w:t xml:space="preserve">Implementar Um gerenciamento de documentações: </w:t>
      </w:r>
      <w:r>
        <w:t xml:space="preserve">Foi possibilitado ao usuário o registro documental de recibos e documentos importantes, armazenados de </w:t>
      </w:r>
      <w:r>
        <w:lastRenderedPageBreak/>
        <w:t>maneira correta e organizada, permitindo que o pequeno produtor mantenha o histórico de tudo.</w:t>
      </w:r>
    </w:p>
    <w:p w14:paraId="43E0DD53" w14:textId="2A7D836D" w:rsidR="00970D4C" w:rsidRDefault="00970D4C" w:rsidP="00970D4C">
      <w:pPr>
        <w:pStyle w:val="Ttulo2"/>
      </w:pPr>
      <w:bookmarkStart w:id="7" w:name="_Toc239631506"/>
      <w:r>
        <w:t>jUSTIFICATIVAS</w:t>
      </w:r>
      <w:bookmarkEnd w:id="7"/>
    </w:p>
    <w:p w14:paraId="57B667D2" w14:textId="708D13CC" w:rsidR="00970D4C" w:rsidRDefault="00970D4C" w:rsidP="00970D4C">
      <w:r>
        <w:t xml:space="preserve">O desenvolvimento deste trabalho </w:t>
      </w:r>
      <w:r w:rsidR="00B961C2">
        <w:t xml:space="preserve">justifica-se </w:t>
      </w:r>
      <w:r>
        <w:t xml:space="preserve">devido à lacuna tecnológica e, principalmente, devido à falta de gerência identificada no segmento de microempreendimentos agrícolas. Enquanto grandes </w:t>
      </w:r>
      <w:r>
        <w:rPr>
          <w:i/>
        </w:rPr>
        <w:t>holdings</w:t>
      </w:r>
      <w:r>
        <w:t xml:space="preserve"> agrícolas dispõem de softwares robustos de gestão, o pequeno produtor agronômico necessita de ferramentas acessíveis e especializadas para o controle de suas variáveis produtivas e econômicas.</w:t>
      </w:r>
    </w:p>
    <w:p w14:paraId="0BB9CD51" w14:textId="55DED7DC" w:rsidR="00970D4C" w:rsidRDefault="00970D4C" w:rsidP="00970D4C">
      <w:r>
        <w:t xml:space="preserve">Conforme Batalha (2005) ressalta, a necessidade de softwares de gestão empresarial </w:t>
      </w:r>
      <w:r w:rsidR="00B961C2">
        <w:t>tornou-se evidente</w:t>
      </w:r>
      <w:r>
        <w:t xml:space="preserve"> para </w:t>
      </w:r>
      <w:r w:rsidR="00B961C2">
        <w:t>atingir</w:t>
      </w:r>
      <w:r>
        <w:t xml:space="preserve"> uma solução</w:t>
      </w:r>
      <w:r w:rsidR="00B961C2">
        <w:t xml:space="preserve"> focada no necessário,</w:t>
      </w:r>
      <w:r>
        <w:t xml:space="preserve"> </w:t>
      </w:r>
      <w:r w:rsidR="00B961C2">
        <w:t>foi visado</w:t>
      </w:r>
      <w:r>
        <w:t xml:space="preserve"> </w:t>
      </w:r>
      <w:r w:rsidR="00B961C2">
        <w:t xml:space="preserve">a </w:t>
      </w:r>
      <w:r>
        <w:t>multiplicidade de dados do setor agronômico e, simultaneamente, a manutenibilidade e a análise dos registros financeiros.</w:t>
      </w:r>
    </w:p>
    <w:p w14:paraId="15D3E014" w14:textId="336F33AF" w:rsidR="00970D4C" w:rsidRPr="00970D4C" w:rsidRDefault="00970D4C" w:rsidP="00970D4C">
      <w:r>
        <w:t xml:space="preserve">Portanto, o </w:t>
      </w:r>
      <w:r w:rsidR="00201B0A">
        <w:t>sistema</w:t>
      </w:r>
      <w:r w:rsidR="00B961C2">
        <w:t xml:space="preserve"> </w:t>
      </w:r>
      <w:r>
        <w:t>foi proposto como uma solução de baixo custo e alta relevância, profissionalizando a gestão do campo e transformando o armazenamento de dados e documentos, como recibos de venda de insumos, condições climáticas e outros, em informações estratégicas que auxiliaram diretamente na otimização de custos, na previsão de necessidades e, consequentemente, na melhoria da competitividade do microempreendedor.</w:t>
      </w:r>
    </w:p>
    <w:p w14:paraId="67085076" w14:textId="0949CD8A" w:rsidR="00970D4C" w:rsidRDefault="00970D4C" w:rsidP="00970D4C">
      <w:pPr>
        <w:pStyle w:val="Ttulo2"/>
      </w:pPr>
      <w:bookmarkStart w:id="8" w:name="_Toc239631507"/>
      <w:r>
        <w:t>MOTIVAÇÃO</w:t>
      </w:r>
      <w:bookmarkEnd w:id="8"/>
    </w:p>
    <w:p w14:paraId="6DD918DA" w14:textId="33008307" w:rsidR="00970D4C" w:rsidRDefault="00970D4C" w:rsidP="00970D4C">
      <w:r>
        <w:t xml:space="preserve">A principal motivação deste trabalho residiu no reconhecimento dos desafios enfrentados por microempreendedores agrícolas ao tentar armazenar e analisar dados durante o seu cotidiano. A evolução tecnológica no campo concentrou-se principalmente nos maquinários, gerando ganho inestimável de eficiência operacional. Contudo, essa evolução exigiu uma virtualização e sistematização dos dados de uma propriedade. </w:t>
      </w:r>
    </w:p>
    <w:p w14:paraId="6D2D9698" w14:textId="23093627" w:rsidR="00970D4C" w:rsidRPr="00970D4C" w:rsidRDefault="00970D4C" w:rsidP="00970D4C">
      <w:r>
        <w:t xml:space="preserve">Pode-se verificar a necessidade de profissionalização gerencial e documental, onde o produtor </w:t>
      </w:r>
      <w:r w:rsidR="00B961C2">
        <w:t>sente falta</w:t>
      </w:r>
      <w:r>
        <w:t xml:space="preserve"> de uma ferramenta que permita uma gestão personalizada de suas produções. O </w:t>
      </w:r>
      <w:r w:rsidR="00201B0A">
        <w:t>sistema</w:t>
      </w:r>
      <w:r>
        <w:t xml:space="preserve"> surgiu para preencher esta lacuna, oferecendo uma solução que não apenas registra, mas também trabalha os dados de forma eficiente e segura, permitindo ao </w:t>
      </w:r>
      <w:r>
        <w:lastRenderedPageBreak/>
        <w:t>produtor realizar a gestão com base em informações concretas e tomar decisões que possibilitem uma melhora na eficiência e na sustentabilidade em sua propriedade</w:t>
      </w:r>
      <w:r w:rsidR="00EC136B">
        <w:t>.</w:t>
      </w:r>
    </w:p>
    <w:p w14:paraId="6297F9D2" w14:textId="0E91B3CF" w:rsidR="00970D4C" w:rsidRDefault="00970D4C" w:rsidP="00970D4C">
      <w:pPr>
        <w:pStyle w:val="Ttulo2"/>
      </w:pPr>
      <w:bookmarkStart w:id="9" w:name="_Toc239631508"/>
      <w:r>
        <w:t>pERSPECTIVAS DE CONTRIBUIÇÃO</w:t>
      </w:r>
      <w:bookmarkEnd w:id="9"/>
    </w:p>
    <w:p w14:paraId="2434C077" w14:textId="05BBA78F" w:rsidR="00970D4C" w:rsidRDefault="00970D4C" w:rsidP="00970D4C">
      <w:r>
        <w:t xml:space="preserve">O presente trabalho contribuiu de forma efetiva com o setor agrícola, especialmente com os microempreendedores, ao </w:t>
      </w:r>
      <w:r w:rsidR="006D4645">
        <w:t>focar</w:t>
      </w:r>
      <w:r>
        <w:t xml:space="preserve"> diretamente as deficiências na gestão de informações e no armazenamento de documentos importantes. O sistema </w:t>
      </w:r>
      <w:r w:rsidR="00201B0A">
        <w:t>Horizontes do Agro</w:t>
      </w:r>
      <w:r>
        <w:t xml:space="preserve"> </w:t>
      </w:r>
      <w:r w:rsidR="00B961C2">
        <w:t xml:space="preserve">oferece </w:t>
      </w:r>
      <w:r>
        <w:t>as seguintes contribuições:</w:t>
      </w:r>
    </w:p>
    <w:p w14:paraId="61C4E462" w14:textId="15F4AFDE" w:rsidR="00970D4C" w:rsidRDefault="00970D4C">
      <w:pPr>
        <w:pStyle w:val="PargrafodaLista"/>
        <w:numPr>
          <w:ilvl w:val="0"/>
          <w:numId w:val="3"/>
        </w:numPr>
      </w:pPr>
      <w:r w:rsidRPr="00970D4C">
        <w:rPr>
          <w:b/>
          <w:bCs/>
        </w:rPr>
        <w:t>Apoio à Decisão Estratégica</w:t>
      </w:r>
      <w:r w:rsidRPr="00970D4C">
        <w:t>: O software processa dados brutos permitindo a análise de gastos e o gerenciamento interno</w:t>
      </w:r>
      <w:r w:rsidR="006D4645">
        <w:t>, de forma que</w:t>
      </w:r>
      <w:r w:rsidRPr="00970D4C">
        <w:t xml:space="preserve"> o controle de dados a longo prazo permanece crucial para a tomada de decisões</w:t>
      </w:r>
      <w:r>
        <w:t>.</w:t>
      </w:r>
    </w:p>
    <w:p w14:paraId="4EB5D604" w14:textId="55B9D32F" w:rsidR="00970D4C" w:rsidRDefault="00970D4C">
      <w:pPr>
        <w:pStyle w:val="PargrafodaLista"/>
        <w:numPr>
          <w:ilvl w:val="0"/>
          <w:numId w:val="3"/>
        </w:numPr>
      </w:pPr>
      <w:r>
        <w:rPr>
          <w:b/>
          <w:bCs/>
        </w:rPr>
        <w:t>Otimização Financeira</w:t>
      </w:r>
      <w:r>
        <w:t>: Auxilia na diminuição do número de gastos desnecessários e na otimização do uso de insumos por meio do gerenciamento local de estoque.</w:t>
      </w:r>
    </w:p>
    <w:p w14:paraId="05E970A8" w14:textId="61365C88" w:rsidR="00970D4C" w:rsidRPr="00970D4C" w:rsidRDefault="00970D4C" w:rsidP="00970D4C">
      <w:pPr>
        <w:pStyle w:val="PargrafodaLista"/>
        <w:numPr>
          <w:ilvl w:val="0"/>
          <w:numId w:val="3"/>
        </w:numPr>
      </w:pPr>
      <w:r>
        <w:rPr>
          <w:b/>
          <w:bCs/>
        </w:rPr>
        <w:t>Comparação Interna</w:t>
      </w:r>
      <w:r>
        <w:t>: Viabiliza ao proprietário comparar produções e desempenhos econômicos de anos anteriores com a situação atual, o que gerou novas ideias e permitiu a visualização clara do próximo passo, além de aprimorar o ambiente de trabalho e o controle de estoque de produtos.</w:t>
      </w:r>
    </w:p>
    <w:p w14:paraId="2B4299A0" w14:textId="397CD6D2" w:rsidR="00970D4C" w:rsidRDefault="00970D4C" w:rsidP="00970D4C">
      <w:pPr>
        <w:pStyle w:val="Ttulo2"/>
      </w:pPr>
      <w:bookmarkStart w:id="10" w:name="_Toc239631509"/>
      <w:r>
        <w:t>METODOLOGIA</w:t>
      </w:r>
      <w:bookmarkEnd w:id="10"/>
    </w:p>
    <w:p w14:paraId="037C6922" w14:textId="13CC955D" w:rsidR="00970D4C" w:rsidRPr="00970D4C" w:rsidRDefault="00970D4C" w:rsidP="00970D4C">
      <w:r>
        <w:t xml:space="preserve">A metodologia para a execução deste Trabalho de Conclusão de Curso </w:t>
      </w:r>
      <w:r w:rsidR="000555C1">
        <w:t xml:space="preserve">foi </w:t>
      </w:r>
      <w:r>
        <w:t xml:space="preserve">estabelecida em três fases sequenciais, que </w:t>
      </w:r>
      <w:r w:rsidR="000555C1">
        <w:t xml:space="preserve">garante </w:t>
      </w:r>
      <w:r>
        <w:t>a fundamentação teórica, a precisão na modelagem do sistema e a eficácia no desenvolvimento prático do software. Esta abordagem tem combinado a pesquisa com a agilidade do gerenciamento de projetos orientado a fluxo (</w:t>
      </w:r>
      <w:r>
        <w:rPr>
          <w:i/>
        </w:rPr>
        <w:t>Flow-Based Development</w:t>
      </w:r>
      <w:r>
        <w:t>).</w:t>
      </w:r>
    </w:p>
    <w:p w14:paraId="46D94201" w14:textId="2AE325EC" w:rsidR="0045464D" w:rsidRDefault="0045464D" w:rsidP="0045464D">
      <w:pPr>
        <w:pStyle w:val="Ttulo3"/>
      </w:pPr>
      <w:bookmarkStart w:id="11" w:name="_Toc239631510"/>
      <w:r>
        <w:t>Revisão Bibliográfica e Levantamento de Requisitos</w:t>
      </w:r>
      <w:bookmarkEnd w:id="11"/>
    </w:p>
    <w:p w14:paraId="1A10EE03" w14:textId="77777777" w:rsidR="0045464D" w:rsidRDefault="0045464D" w:rsidP="0045464D">
      <w:r>
        <w:t xml:space="preserve">A primeira fase consistiu em um estudo com o objetivo de construir o embasamento teórico e contextualizar o problema a ser resolvido, abordando o setor do agronegócio, as especificidades do microempreendedorismo, as principais características para padronização de armazenamento de documentos, o estudo sobre análise arquivística e os </w:t>
      </w:r>
      <w:r>
        <w:lastRenderedPageBreak/>
        <w:t>principais desafios de gestão enfrentados por pequenos negócios. Esta etapa visou a consolidação dos conceitos que fundamentam o sistema proposto.</w:t>
      </w:r>
    </w:p>
    <w:p w14:paraId="3D4BA54A" w14:textId="1C924659" w:rsidR="0045464D" w:rsidRPr="0045464D" w:rsidRDefault="0045464D" w:rsidP="0045464D">
      <w:r>
        <w:t>Concomitantemente, foi realizado o levantamento de requisitos junto ao público-alvo para identificar as necessidades funcionais e não funcionais que nortearam o desenvolvimento. O resultado desta fase</w:t>
      </w:r>
      <w:r w:rsidR="000555C1">
        <w:t xml:space="preserve"> de </w:t>
      </w:r>
      <w:r>
        <w:t xml:space="preserve">criação do Backlog e </w:t>
      </w:r>
      <w:r w:rsidR="000555C1">
        <w:t>f</w:t>
      </w:r>
      <w:r>
        <w:t>uncionalidades</w:t>
      </w:r>
      <w:r w:rsidR="005A7E0C">
        <w:t xml:space="preserve"> de</w:t>
      </w:r>
      <w:r>
        <w:t xml:space="preserve"> documento</w:t>
      </w:r>
      <w:r w:rsidR="005A7E0C">
        <w:t>,</w:t>
      </w:r>
      <w:r>
        <w:t xml:space="preserve"> serviu como base para a estruturação dos fluxos de trabalho na fase de desenvolvimento.</w:t>
      </w:r>
    </w:p>
    <w:p w14:paraId="145CD1BD" w14:textId="49D017DE" w:rsidR="0045464D" w:rsidRDefault="0045464D" w:rsidP="0045464D">
      <w:pPr>
        <w:pStyle w:val="Ttulo3"/>
      </w:pPr>
      <w:bookmarkStart w:id="12" w:name="_Toc239631511"/>
      <w:r>
        <w:t>Modelagem e Arquitetura do software</w:t>
      </w:r>
      <w:bookmarkEnd w:id="12"/>
    </w:p>
    <w:p w14:paraId="70258911" w14:textId="14D3561C" w:rsidR="0045464D" w:rsidRDefault="000555C1" w:rsidP="0045464D">
      <w:r>
        <w:t xml:space="preserve">Na </w:t>
      </w:r>
      <w:r w:rsidR="0045464D">
        <w:t xml:space="preserve">segunda fase, o foco </w:t>
      </w:r>
      <w:r>
        <w:t>esteve n</w:t>
      </w:r>
      <w:r w:rsidR="0045464D">
        <w:t>a documentação e a representação formal da arquitetura e do comportamento do sistema. Utilizou-se a UML</w:t>
      </w:r>
      <w:r w:rsidR="00AC3AA4">
        <w:t xml:space="preserve"> (</w:t>
      </w:r>
      <w:r w:rsidR="00AC3AA4" w:rsidRPr="008A1321">
        <w:rPr>
          <w:rFonts w:eastAsia="Calibri" w:cs="Tahoma"/>
        </w:rPr>
        <w:t>Unified Modeling Language</w:t>
      </w:r>
      <w:r w:rsidR="00AC3AA4">
        <w:t>)</w:t>
      </w:r>
      <w:r w:rsidR="0045464D">
        <w:t xml:space="preserve"> para a criação dos seguintes diagramas, com o auxílio das ferramentas Mermaid e PlantUML:</w:t>
      </w:r>
    </w:p>
    <w:p w14:paraId="6B083D4C" w14:textId="77777777" w:rsidR="0045464D" w:rsidRDefault="0045464D">
      <w:pPr>
        <w:numPr>
          <w:ilvl w:val="1"/>
          <w:numId w:val="4"/>
        </w:numPr>
        <w:tabs>
          <w:tab w:val="left" w:pos="0"/>
        </w:tabs>
        <w:suppressAutoHyphens/>
      </w:pPr>
      <w:r>
        <w:t>Diagrama de Casos de Uso: Visado para mapear as interações de alto nível entre os usuários e o sistema.</w:t>
      </w:r>
    </w:p>
    <w:p w14:paraId="36246AA5" w14:textId="77777777" w:rsidR="0045464D" w:rsidRDefault="0045464D">
      <w:pPr>
        <w:numPr>
          <w:ilvl w:val="1"/>
          <w:numId w:val="4"/>
        </w:numPr>
        <w:tabs>
          <w:tab w:val="left" w:pos="0"/>
        </w:tabs>
        <w:suppressAutoHyphens/>
      </w:pPr>
      <w:r>
        <w:t>Narrativas de Caso de Uso: Servindo para detalhar textualmente os passos e fluxos de cada funcionalidade essencial.</w:t>
      </w:r>
    </w:p>
    <w:p w14:paraId="2E1C1449" w14:textId="77777777" w:rsidR="0045464D" w:rsidRDefault="0045464D">
      <w:pPr>
        <w:numPr>
          <w:ilvl w:val="1"/>
          <w:numId w:val="4"/>
        </w:numPr>
        <w:tabs>
          <w:tab w:val="left" w:pos="0"/>
        </w:tabs>
        <w:suppressAutoHyphens/>
      </w:pPr>
      <w:r>
        <w:t xml:space="preserve">Diagrama de Classes: Busca representar a estrutura estática do </w:t>
      </w:r>
      <w:r>
        <w:rPr>
          <w:i/>
        </w:rPr>
        <w:t>backend</w:t>
      </w:r>
      <w:r>
        <w:t>, incluindo entidades de dados e seus relacionamentos.</w:t>
      </w:r>
    </w:p>
    <w:p w14:paraId="149160FA" w14:textId="43F69FA4" w:rsidR="0045464D" w:rsidRPr="0045464D" w:rsidRDefault="0045464D" w:rsidP="0045464D">
      <w:r>
        <w:t xml:space="preserve">Adicionalmente, o design da interface do usuário (frontend) </w:t>
      </w:r>
      <w:r w:rsidR="000555C1">
        <w:t xml:space="preserve">foi </w:t>
      </w:r>
      <w:r>
        <w:t>prototipado na ferramenta Figma, e a estrutura do banco de dados relacional foi modelada por meio do DER, utilizando o dbdiagram.io.</w:t>
      </w:r>
    </w:p>
    <w:p w14:paraId="6B140781" w14:textId="05245BDC" w:rsidR="0045464D" w:rsidRDefault="0045464D" w:rsidP="0045464D">
      <w:pPr>
        <w:pStyle w:val="Ttulo3"/>
      </w:pPr>
      <w:bookmarkStart w:id="13" w:name="_Toc239631512"/>
      <w:r>
        <w:t>Desenvolvimento Orientado a Fluxo</w:t>
      </w:r>
      <w:bookmarkEnd w:id="13"/>
    </w:p>
    <w:p w14:paraId="2AA01471" w14:textId="15BCA74F" w:rsidR="0045464D" w:rsidRDefault="0045464D" w:rsidP="0045464D">
      <w:r>
        <w:t xml:space="preserve">O gerenciamento e a execução do desenvolvimento de software constituíram a terceira etapa e foram conduzidos pelo método ágil Kanban, adaptado para o modelo </w:t>
      </w:r>
      <w:r>
        <w:rPr>
          <w:i/>
        </w:rPr>
        <w:t>Flow-Based Development</w:t>
      </w:r>
      <w:r>
        <w:t xml:space="preserve"> ou Desenvolvimento Orientado a Fluxo, conforme proposto por David J. Anderson (2012). Os cartões utilizados no Kanban representaram o ciclo de vida completo das funcionalidades, passando desde a etapa lógica até a interface, sendo organizados por meio das seguintes etapas:</w:t>
      </w:r>
    </w:p>
    <w:p w14:paraId="17A0BAB3" w14:textId="326BD90A" w:rsidR="0045464D" w:rsidRPr="0045464D" w:rsidRDefault="0045464D">
      <w:pPr>
        <w:pStyle w:val="PargrafodaLista"/>
        <w:numPr>
          <w:ilvl w:val="0"/>
          <w:numId w:val="5"/>
        </w:numPr>
      </w:pPr>
      <w:r>
        <w:rPr>
          <w:b/>
        </w:rPr>
        <w:t>Não</w:t>
      </w:r>
      <w:r>
        <w:rPr>
          <w:b/>
          <w:spacing w:val="-5"/>
        </w:rPr>
        <w:t xml:space="preserve"> </w:t>
      </w:r>
      <w:r>
        <w:rPr>
          <w:b/>
        </w:rPr>
        <w:t>Iniciado:</w:t>
      </w:r>
      <w:r>
        <w:rPr>
          <w:b/>
          <w:spacing w:val="-2"/>
        </w:rPr>
        <w:t xml:space="preserve"> </w:t>
      </w:r>
      <w:r>
        <w:t>Contém</w:t>
      </w:r>
      <w:r>
        <w:rPr>
          <w:spacing w:val="-2"/>
        </w:rPr>
        <w:t xml:space="preserve"> </w:t>
      </w:r>
      <w:r>
        <w:t>os</w:t>
      </w:r>
      <w:r>
        <w:rPr>
          <w:spacing w:val="-3"/>
        </w:rPr>
        <w:t xml:space="preserve"> </w:t>
      </w:r>
      <w:r>
        <w:t>requisitos</w:t>
      </w:r>
      <w:r>
        <w:rPr>
          <w:spacing w:val="-2"/>
        </w:rPr>
        <w:t xml:space="preserve"> </w:t>
      </w:r>
      <w:r>
        <w:t>e</w:t>
      </w:r>
      <w:r>
        <w:rPr>
          <w:spacing w:val="-3"/>
        </w:rPr>
        <w:t xml:space="preserve"> </w:t>
      </w:r>
      <w:r>
        <w:t>fluxos</w:t>
      </w:r>
      <w:r>
        <w:rPr>
          <w:spacing w:val="-3"/>
        </w:rPr>
        <w:t xml:space="preserve"> </w:t>
      </w:r>
      <w:r>
        <w:t>de</w:t>
      </w:r>
      <w:r>
        <w:rPr>
          <w:spacing w:val="-4"/>
        </w:rPr>
        <w:t xml:space="preserve"> </w:t>
      </w:r>
      <w:r>
        <w:t>valor</w:t>
      </w:r>
      <w:r>
        <w:rPr>
          <w:spacing w:val="-2"/>
        </w:rPr>
        <w:t xml:space="preserve"> </w:t>
      </w:r>
      <w:r>
        <w:t>a</w:t>
      </w:r>
      <w:r>
        <w:rPr>
          <w:spacing w:val="-3"/>
        </w:rPr>
        <w:t xml:space="preserve"> </w:t>
      </w:r>
      <w:r>
        <w:t>serem</w:t>
      </w:r>
      <w:r>
        <w:rPr>
          <w:spacing w:val="-3"/>
        </w:rPr>
        <w:t xml:space="preserve"> </w:t>
      </w:r>
      <w:r>
        <w:rPr>
          <w:spacing w:val="-2"/>
        </w:rPr>
        <w:t>desenvolvidos.</w:t>
      </w:r>
    </w:p>
    <w:p w14:paraId="5BAD165D" w14:textId="6C3ACE3A" w:rsidR="0045464D" w:rsidRDefault="0045464D" w:rsidP="005A7E0C">
      <w:pPr>
        <w:pStyle w:val="PargrafodaLista"/>
        <w:numPr>
          <w:ilvl w:val="0"/>
          <w:numId w:val="5"/>
        </w:numPr>
      </w:pPr>
      <w:r w:rsidRPr="0045464D">
        <w:rPr>
          <w:b/>
        </w:rPr>
        <w:lastRenderedPageBreak/>
        <w:t>Em</w:t>
      </w:r>
      <w:r w:rsidRPr="0045464D">
        <w:rPr>
          <w:b/>
        </w:rPr>
        <w:tab/>
        <w:t>Progresso:</w:t>
      </w:r>
      <w:r w:rsidRPr="0045464D">
        <w:rPr>
          <w:b/>
        </w:rPr>
        <w:tab/>
      </w:r>
      <w:r w:rsidRPr="0045464D">
        <w:t>Assegura</w:t>
      </w:r>
      <w:r w:rsidR="005A7E0C">
        <w:t xml:space="preserve"> </w:t>
      </w:r>
      <w:r w:rsidRPr="0045464D">
        <w:t>o</w:t>
      </w:r>
      <w:r w:rsidR="005A7E0C">
        <w:t xml:space="preserve"> </w:t>
      </w:r>
      <w:r w:rsidRPr="0045464D">
        <w:t>foco</w:t>
      </w:r>
      <w:r w:rsidR="005A7E0C">
        <w:t xml:space="preserve"> </w:t>
      </w:r>
      <w:r w:rsidRPr="0045464D">
        <w:t>nas</w:t>
      </w:r>
      <w:r w:rsidR="005A7E0C">
        <w:t xml:space="preserve"> </w:t>
      </w:r>
      <w:r w:rsidRPr="0045464D">
        <w:t>tarefas</w:t>
      </w:r>
      <w:r w:rsidR="005A7E0C">
        <w:t xml:space="preserve"> </w:t>
      </w:r>
      <w:r w:rsidRPr="0045464D">
        <w:t>que</w:t>
      </w:r>
      <w:r w:rsidRPr="0045464D">
        <w:tab/>
        <w:t>estão</w:t>
      </w:r>
      <w:r w:rsidR="005A7E0C">
        <w:t xml:space="preserve"> </w:t>
      </w:r>
      <w:r w:rsidRPr="0045464D">
        <w:t>ativamente</w:t>
      </w:r>
      <w:r w:rsidR="005A7E0C">
        <w:t xml:space="preserve"> </w:t>
      </w:r>
      <w:r w:rsidRPr="0045464D">
        <w:t>em</w:t>
      </w:r>
      <w:r w:rsidR="005A7E0C">
        <w:t xml:space="preserve"> </w:t>
      </w:r>
      <w:r w:rsidRPr="0045464D">
        <w:t>desenvolvimento, limitando gargalos</w:t>
      </w:r>
      <w:r>
        <w:t>.</w:t>
      </w:r>
    </w:p>
    <w:p w14:paraId="77327A94" w14:textId="17F8DEDF" w:rsidR="0045464D" w:rsidRDefault="0045464D">
      <w:pPr>
        <w:pStyle w:val="PargrafodaLista"/>
        <w:numPr>
          <w:ilvl w:val="0"/>
          <w:numId w:val="5"/>
        </w:numPr>
      </w:pPr>
      <w:r w:rsidRPr="0045464D">
        <w:rPr>
          <w:b/>
        </w:rPr>
        <w:t xml:space="preserve">Aguardando: </w:t>
      </w:r>
      <w:r w:rsidRPr="0045464D">
        <w:t>Destinada a tarefas que possuem impedimentos técnicos ou dependências externas.</w:t>
      </w:r>
    </w:p>
    <w:p w14:paraId="59D3BAD0" w14:textId="71E6B203" w:rsidR="0045464D" w:rsidRDefault="0045464D">
      <w:pPr>
        <w:pStyle w:val="PargrafodaLista"/>
        <w:numPr>
          <w:ilvl w:val="0"/>
          <w:numId w:val="5"/>
        </w:numPr>
      </w:pPr>
      <w:r w:rsidRPr="0045464D">
        <w:rPr>
          <w:b/>
        </w:rPr>
        <w:t xml:space="preserve">Teste e Validação: </w:t>
      </w:r>
      <w:r w:rsidRPr="0045464D">
        <w:t>Etapa de verificação do código, incluindo testes de API</w:t>
      </w:r>
      <w:r w:rsidR="00695559">
        <w:t xml:space="preserve"> (</w:t>
      </w:r>
      <w:r w:rsidR="00695559" w:rsidRPr="00695559">
        <w:t>Application Programming Interface</w:t>
      </w:r>
      <w:r w:rsidR="00695559">
        <w:t>)</w:t>
      </w:r>
      <w:r w:rsidRPr="0045464D">
        <w:t xml:space="preserve"> via Postman e homologação da interface</w:t>
      </w:r>
      <w:r>
        <w:t>.</w:t>
      </w:r>
    </w:p>
    <w:p w14:paraId="3A7EA3A0" w14:textId="5DB684BA" w:rsidR="0045464D" w:rsidRDefault="0045464D">
      <w:pPr>
        <w:pStyle w:val="PargrafodaLista"/>
        <w:numPr>
          <w:ilvl w:val="0"/>
          <w:numId w:val="5"/>
        </w:numPr>
      </w:pPr>
      <w:r w:rsidRPr="0045464D">
        <w:rPr>
          <w:b/>
        </w:rPr>
        <w:t xml:space="preserve">Concluído: </w:t>
      </w:r>
      <w:r w:rsidRPr="0045464D">
        <w:t>Fluxo de valor entregue, integralmente funcional e validado</w:t>
      </w:r>
      <w:r>
        <w:t>.</w:t>
      </w:r>
    </w:p>
    <w:p w14:paraId="78DC3072" w14:textId="09055577" w:rsidR="0045464D" w:rsidRPr="0045464D" w:rsidRDefault="0045464D" w:rsidP="0045464D">
      <w:r>
        <w:t xml:space="preserve">Para a concretização deste projeto, a seleção tecnológica </w:t>
      </w:r>
      <w:r w:rsidR="000555C1">
        <w:t xml:space="preserve">foi </w:t>
      </w:r>
      <w:r>
        <w:t>realizada com base na necessidade de construir uma aplicação robusta, escalável e com uma experiência de usuário moderna. O conjunto de ferramentas escolhido garantiu a separação clara de responsabilidades entre as camadas do sistema e suportou a metodologia de desenvolvimento ágil e orientado a fluxo.</w:t>
      </w:r>
    </w:p>
    <w:p w14:paraId="7D1A59B5" w14:textId="144D2FE7" w:rsidR="0045464D" w:rsidRDefault="0045464D" w:rsidP="0045464D">
      <w:pPr>
        <w:pStyle w:val="Ttulo3"/>
      </w:pPr>
      <w:bookmarkStart w:id="14" w:name="_Toc239631513"/>
      <w:r>
        <w:t>Backend e Lógica de Negócio</w:t>
      </w:r>
      <w:bookmarkEnd w:id="14"/>
    </w:p>
    <w:p w14:paraId="500852D4" w14:textId="1B2ED134" w:rsidR="0045464D" w:rsidRDefault="000555C1" w:rsidP="0045464D">
      <w:r>
        <w:t>Na</w:t>
      </w:r>
      <w:r w:rsidR="0045464D">
        <w:t xml:space="preserve"> camada de </w:t>
      </w:r>
      <w:r w:rsidR="0045464D" w:rsidRPr="000D3879">
        <w:rPr>
          <w:i/>
          <w:iCs/>
        </w:rPr>
        <w:t>backend</w:t>
      </w:r>
      <w:r w:rsidR="0045464D">
        <w:t xml:space="preserve"> </w:t>
      </w:r>
      <w:r w:rsidR="008B7FB1">
        <w:t>como</w:t>
      </w:r>
      <w:r w:rsidR="0045464D">
        <w:t xml:space="preserve"> principal fonte para o processamento do sistema. Sendo assim, </w:t>
      </w:r>
      <w:r w:rsidR="008B7FB1">
        <w:t xml:space="preserve">utilizou-se </w:t>
      </w:r>
      <w:r w:rsidR="0045464D">
        <w:t xml:space="preserve">a linguagem Java em conjunto com o </w:t>
      </w:r>
      <w:r w:rsidR="0045464D" w:rsidRPr="000D3879">
        <w:rPr>
          <w:i/>
          <w:iCs/>
        </w:rPr>
        <w:t>framework</w:t>
      </w:r>
      <w:r w:rsidR="0045464D">
        <w:t xml:space="preserve"> </w:t>
      </w:r>
      <w:r w:rsidR="0045464D" w:rsidRPr="000D3879">
        <w:t>Spring Boot</w:t>
      </w:r>
      <w:r w:rsidR="0045464D">
        <w:t>. Essa combinação consolidou por sua estabilidade e alto desempenho, sendo responsável por gerenciar toda a lógica de negócio do projeto, incluindo o registro e a gestão dos dados.</w:t>
      </w:r>
    </w:p>
    <w:p w14:paraId="7C75D8BA" w14:textId="68D8B9AA" w:rsidR="0045464D" w:rsidRPr="0045464D" w:rsidRDefault="0045464D" w:rsidP="0045464D">
      <w:r>
        <w:t xml:space="preserve">Para a persistência dos dados, </w:t>
      </w:r>
      <w:r w:rsidR="008B7FB1">
        <w:t xml:space="preserve">foi </w:t>
      </w:r>
      <w:r>
        <w:t>empregado o PostgreSQL, um Sistema Gerenciador de Banco de Dados Relacional (SGBDR) de código aberto. A modelagem do banco de dados contou com uma estrutura prévia por meio do Diagrama Entidade Relacionamento (DER), utilizando a ferramenta dbdiagram.io.</w:t>
      </w:r>
    </w:p>
    <w:p w14:paraId="39D1EB3E" w14:textId="1359986F" w:rsidR="0045464D" w:rsidRDefault="0045464D" w:rsidP="0045464D">
      <w:pPr>
        <w:pStyle w:val="Ttulo3"/>
      </w:pPr>
      <w:bookmarkStart w:id="15" w:name="_Toc239631514"/>
      <w:r>
        <w:t>Frontend e Experiência do Usuário</w:t>
      </w:r>
      <w:bookmarkEnd w:id="15"/>
    </w:p>
    <w:p w14:paraId="195979B0" w14:textId="35823CE9" w:rsidR="0045464D" w:rsidRDefault="0045464D" w:rsidP="0045464D">
      <w:r>
        <w:t xml:space="preserve">Referente à interface do usuário, </w:t>
      </w:r>
      <w:r w:rsidR="008B7FB1">
        <w:t>utilizou-se</w:t>
      </w:r>
      <w:r>
        <w:t xml:space="preserve"> o </w:t>
      </w:r>
      <w:r>
        <w:rPr>
          <w:i/>
        </w:rPr>
        <w:t>framework</w:t>
      </w:r>
      <w:r>
        <w:t xml:space="preserve"> Angular para a construção da aplicação, o que facilitou o desenvolvimento de aplicações web dinâmicas e modulares, permitindo que o </w:t>
      </w:r>
      <w:r>
        <w:rPr>
          <w:i/>
        </w:rPr>
        <w:t>frontend</w:t>
      </w:r>
      <w:r>
        <w:t xml:space="preserve"> consuma a API RESTful do </w:t>
      </w:r>
      <w:r>
        <w:rPr>
          <w:i/>
        </w:rPr>
        <w:t>backend</w:t>
      </w:r>
      <w:r>
        <w:t>.</w:t>
      </w:r>
    </w:p>
    <w:p w14:paraId="109F8504" w14:textId="7053AD93" w:rsidR="0045464D" w:rsidRPr="0045464D" w:rsidRDefault="0045464D" w:rsidP="0045464D">
      <w:r>
        <w:t xml:space="preserve">O planejamento visual da aplicação </w:t>
      </w:r>
      <w:r w:rsidR="008B7FB1">
        <w:t xml:space="preserve">foi </w:t>
      </w:r>
      <w:r>
        <w:t xml:space="preserve">detalhado através de protótipos de tela criados no Figma, garantindo que a interface e a experiência do usuário estejam alinhadas aos requisitos levantados antes da codificação do </w:t>
      </w:r>
      <w:r>
        <w:rPr>
          <w:i/>
        </w:rPr>
        <w:t>frontend.</w:t>
      </w:r>
    </w:p>
    <w:p w14:paraId="30684507" w14:textId="72AFCBDB" w:rsidR="0045464D" w:rsidRDefault="0045464D" w:rsidP="0045464D">
      <w:pPr>
        <w:pStyle w:val="Ttulo3"/>
      </w:pPr>
      <w:bookmarkStart w:id="16" w:name="_Toc239631515"/>
      <w:r>
        <w:lastRenderedPageBreak/>
        <w:t>Ferramentas de Apoio e Modelagem</w:t>
      </w:r>
      <w:bookmarkEnd w:id="16"/>
    </w:p>
    <w:p w14:paraId="4EE48A89" w14:textId="6C362AD0" w:rsidR="0045464D" w:rsidRDefault="0045464D" w:rsidP="0045464D">
      <w:r>
        <w:t>O controle de qualidade e a gestão do código</w:t>
      </w:r>
      <w:r w:rsidR="008B7FB1">
        <w:t xml:space="preserve"> foram </w:t>
      </w:r>
      <w:r>
        <w:t xml:space="preserve">imprescindíveis, e a utilização do sistema de versionamento Git e da plataforma GitHub para o gerenciamento do código-fonte visou facilitar o trabalho individual, garantindo um histórico completo de todas as alterações. </w:t>
      </w:r>
    </w:p>
    <w:p w14:paraId="30A386C2" w14:textId="4AB317C7" w:rsidR="0045464D" w:rsidRDefault="0045464D" w:rsidP="0045464D">
      <w:r>
        <w:t xml:space="preserve">Para a validação e testes da API RESTful, </w:t>
      </w:r>
      <w:r w:rsidR="008B7FB1">
        <w:t xml:space="preserve">utilizou-se </w:t>
      </w:r>
      <w:r>
        <w:t xml:space="preserve">o Postman, que permitiu a execução de testes de integração e a checagem da performance dos </w:t>
      </w:r>
      <w:r w:rsidRPr="003F2AA8">
        <w:rPr>
          <w:i/>
          <w:iCs/>
        </w:rPr>
        <w:t>endpoints</w:t>
      </w:r>
      <w:r>
        <w:t>. Por fim, a modelagem formal do sistema foi realizada utilizando a UML com o auxílio das ferramentas Mermaid e PlantUML para a criação de diagramas, o que garantiu uma documentação precisa da arquitetura.</w:t>
      </w:r>
    </w:p>
    <w:p w14:paraId="4A18ABB9" w14:textId="10ADF043" w:rsidR="0078108D" w:rsidRPr="0045464D" w:rsidRDefault="0045464D" w:rsidP="0045464D">
      <w:r>
        <w:t>O uso integrado dessas tecnologias, gerenciado pelo Kanban orientado a fluxo, garantiu que cada funcionalidade fosse desenvolvida e validada, desde o banco de dados até o usuário final.</w:t>
      </w:r>
    </w:p>
    <w:p w14:paraId="11990869" w14:textId="40DBFA50" w:rsidR="000420A1" w:rsidRDefault="000420A1" w:rsidP="000420A1">
      <w:pPr>
        <w:pStyle w:val="Ttulo2"/>
      </w:pPr>
      <w:bookmarkStart w:id="17" w:name="_Toc239631516"/>
      <w:r>
        <w:t>Estrutura do trabalho</w:t>
      </w:r>
      <w:bookmarkEnd w:id="17"/>
    </w:p>
    <w:p w14:paraId="3A5687B4" w14:textId="640393A5" w:rsidR="000420A1" w:rsidRDefault="000420A1" w:rsidP="000420A1">
      <w:r>
        <w:t xml:space="preserve">Este Trabalho de Conclusão de Curso foi estruturado em seis capítulos. Inicialmente, o Capítulo 1 apresentou a introdução, com os objetivos e a metodologia aplicada ao desenvolvimento orientado a fluxo, o referencial tecnológico e qual foi </w:t>
      </w:r>
      <w:r w:rsidR="003F2AA8">
        <w:t xml:space="preserve">o conjunto de ferramentas </w:t>
      </w:r>
      <w:r>
        <w:t>utilizada, incluindo Java, Spring Boot, PostgreSQL e Angular, detalhados no Capítulo 2, enquanto o Capítulo 3 estabeleceu a fundamentação teórica sobre a gestão documental no cenário agrícola.</w:t>
      </w:r>
    </w:p>
    <w:p w14:paraId="216A4570" w14:textId="16BACD85" w:rsidR="00EC136B" w:rsidRPr="00EC136B" w:rsidRDefault="000420A1" w:rsidP="00EC136B">
      <w:r>
        <w:t>A engenharia do software foi apresentada no Capítulo 4, reunindo os requisitos e as modelagens UML, abrangendo as narrativas de casos de uso e diagramas de classes e entidade-relacionamento necessários para a produção do software. O desenvolvimento prático e as regras de negócio foram discutidos no Capítulo 5. Por fim, o Capítulo 6 encerrou o estudo com considerações finais sobre o projeto e as propostas para trabalhos futuros e automação do sistema.</w:t>
      </w:r>
    </w:p>
    <w:p w14:paraId="325193B0" w14:textId="77777777" w:rsidR="00EC136B" w:rsidRDefault="00EC136B">
      <w:pPr>
        <w:spacing w:before="0" w:after="160" w:line="259" w:lineRule="auto"/>
        <w:jc w:val="left"/>
        <w:rPr>
          <w:rFonts w:eastAsiaTheme="majorEastAsia" w:cstheme="majorBidi"/>
          <w:b/>
          <w:caps/>
          <w:sz w:val="28"/>
          <w:szCs w:val="32"/>
        </w:rPr>
      </w:pPr>
      <w:r>
        <w:br w:type="page"/>
      </w:r>
    </w:p>
    <w:p w14:paraId="5EAB7B54" w14:textId="6995C91F" w:rsidR="002128D6" w:rsidRDefault="002128D6">
      <w:pPr>
        <w:pStyle w:val="Ttulo1"/>
      </w:pPr>
      <w:bookmarkStart w:id="18" w:name="_Toc239631517"/>
      <w:r>
        <w:lastRenderedPageBreak/>
        <w:t>TECNOLOGIAS E FERRAMENTAS DE DESENVOLVIMENTO</w:t>
      </w:r>
      <w:bookmarkEnd w:id="18"/>
    </w:p>
    <w:p w14:paraId="715570D8" w14:textId="543858A7" w:rsidR="00786780" w:rsidRDefault="008B7FB1" w:rsidP="002128D6">
      <w:r>
        <w:t>S</w:t>
      </w:r>
      <w:r w:rsidRPr="008B7FB1">
        <w:t>ó</w:t>
      </w:r>
      <w:r>
        <w:t xml:space="preserve"> foi </w:t>
      </w:r>
      <w:r w:rsidR="002128D6" w:rsidRPr="002128D6">
        <w:t xml:space="preserve">possível realizar o desenvolvimento do </w:t>
      </w:r>
      <w:r w:rsidR="00201B0A">
        <w:t>s</w:t>
      </w:r>
      <w:r w:rsidR="002128D6" w:rsidRPr="002128D6">
        <w:t xml:space="preserve">istema </w:t>
      </w:r>
      <w:r w:rsidR="00201B0A">
        <w:t xml:space="preserve">Horizontes do Agro </w:t>
      </w:r>
      <w:r>
        <w:t xml:space="preserve">devido as </w:t>
      </w:r>
      <w:r w:rsidR="002128D6" w:rsidRPr="002128D6">
        <w:t>escolha</w:t>
      </w:r>
      <w:r>
        <w:t>s</w:t>
      </w:r>
      <w:r w:rsidR="002128D6" w:rsidRPr="002128D6">
        <w:t xml:space="preserve"> de diversas tecnologias e ferramentas visando buscar a qualidade, </w:t>
      </w:r>
      <w:r w:rsidRPr="002128D6">
        <w:t>manutenibilidade</w:t>
      </w:r>
      <w:r w:rsidR="002128D6" w:rsidRPr="002128D6">
        <w:t>, escalabilidade, estrutura e eficiência do sistema. A seguir, é analisada cada uma das tecnologias utilizadas</w:t>
      </w:r>
      <w:r w:rsidR="002128D6">
        <w:t>.</w:t>
      </w:r>
    </w:p>
    <w:p w14:paraId="5730050D" w14:textId="608FD3C3" w:rsidR="00786780" w:rsidRDefault="00786780" w:rsidP="00786780">
      <w:pPr>
        <w:pStyle w:val="Ttulo2"/>
      </w:pPr>
      <w:bookmarkStart w:id="19" w:name="_Toc239631518"/>
      <w:r>
        <w:t>Java</w:t>
      </w:r>
      <w:bookmarkEnd w:id="19"/>
    </w:p>
    <w:p w14:paraId="7944D328" w14:textId="2BB4DABD" w:rsidR="00786780" w:rsidRPr="00786780" w:rsidRDefault="00786780" w:rsidP="00786780">
      <w:r>
        <w:t xml:space="preserve">A escolha da linguagem Java para o desenvolvimento do </w:t>
      </w:r>
      <w:r w:rsidRPr="003F2AA8">
        <w:rPr>
          <w:i/>
          <w:iCs/>
        </w:rPr>
        <w:t>backend</w:t>
      </w:r>
      <w:r>
        <w:t xml:space="preserve"> fundamentou-se em sua robustez, escalabilidade e maturidade tecnológica. Segundo a JetBrains (2020), desenvolvedora de ferramentas líderes da indústria de software, o ecossistema Java oferece um equilíbrio entre desempenho e produtividade, sustentado por </w:t>
      </w:r>
      <w:r w:rsidRPr="003F2AA8">
        <w:rPr>
          <w:i/>
          <w:iCs/>
        </w:rPr>
        <w:t>frameworks</w:t>
      </w:r>
      <w:r>
        <w:t xml:space="preserve"> consolidados que facilitam a construção de sistemas complexos. Esta eficiência foi viabilizada pela Java Virtual Machine (JVM), cuja arquitetura permite a execução dinâmica e otimizada de aplicações. Conforme analisaram Sarimbekov et al. (2013), as características da JVM fornecem um ambiente controlado e adaptável para linguagens dinâmicas, garantindo não apenas a portabilidade entre diferentes plataformas, mas também uma gestão de recursos que favoreceu a estabilidade do sistema em tempo de execução.</w:t>
      </w:r>
    </w:p>
    <w:p w14:paraId="283AA855" w14:textId="21F8F128" w:rsidR="00786780" w:rsidRDefault="00786780" w:rsidP="00786780">
      <w:pPr>
        <w:pStyle w:val="Ttulo2"/>
      </w:pPr>
      <w:bookmarkStart w:id="20" w:name="_Toc239631519"/>
      <w:r>
        <w:t>Spring boot</w:t>
      </w:r>
      <w:bookmarkEnd w:id="20"/>
    </w:p>
    <w:p w14:paraId="7697E471" w14:textId="17C9970F" w:rsidR="00786780" w:rsidRPr="00786780" w:rsidRDefault="00786780" w:rsidP="00786780">
      <w:r>
        <w:t xml:space="preserve">Complementando a linguagem Java, a utilização do framework Spring Boot mostrou-se indispensável pela sua capacidade de acelerar a entrega dos projetos. Segundo Galindo Junior, Rocha e Souza (2021), a adoção desta ferramenta torna-se estratégica para o fluxo de trabalho acadêmico e profissional, pois permite automatizar tarefas repetitivas de configuração. </w:t>
      </w:r>
      <w:r w:rsidR="008B7FB1">
        <w:t>Destaca-se</w:t>
      </w:r>
      <w:r>
        <w:t>, sobretudo, a produtividade proporcionada por ele, que diminuiu o tempo e, consequentemente, os custos de desenvolvimento (GALINDO JUNIOR; ROCHA; SOUZA, 2021), o que viabilizou a criação de sistemas complexos de forma mais ágil e eficiente.</w:t>
      </w:r>
    </w:p>
    <w:p w14:paraId="73342BF0" w14:textId="78CB4AB1" w:rsidR="00786780" w:rsidRDefault="00786780" w:rsidP="00786780">
      <w:pPr>
        <w:pStyle w:val="Ttulo2"/>
      </w:pPr>
      <w:bookmarkStart w:id="21" w:name="_Toc239631520"/>
      <w:r>
        <w:lastRenderedPageBreak/>
        <w:t>GIT</w:t>
      </w:r>
      <w:bookmarkEnd w:id="21"/>
    </w:p>
    <w:p w14:paraId="4D4C2FE9" w14:textId="68301604" w:rsidR="00786780" w:rsidRPr="00786780" w:rsidRDefault="00786780" w:rsidP="00786780">
      <w:r>
        <w:t xml:space="preserve">Na gestão do código-fonte e no controle de revisões, utilizou-se o Git, um sistema de controle de versão que garantiu a rastreabilidade e a integridade do projeto. Segundo Ponuthorai e Loeliger (2022), o Git permite o gerenciamento de fluxos de trabalho através de mecanismos de </w:t>
      </w:r>
      <w:r>
        <w:rPr>
          <w:i/>
        </w:rPr>
        <w:t>branching</w:t>
      </w:r>
      <w:r>
        <w:t xml:space="preserve"> e </w:t>
      </w:r>
      <w:r>
        <w:rPr>
          <w:i/>
        </w:rPr>
        <w:t>merging</w:t>
      </w:r>
      <w:r>
        <w:t>, fundamentais para lidar com conflitos e manter a estabilidade do sistema. A adesão a esta ferramenta assegurou que o desenvolvimento ocorresse de forma organizada e modular e permitiu a navegação entre diferentes estados do código.</w:t>
      </w:r>
    </w:p>
    <w:p w14:paraId="7ED6D515" w14:textId="32D9782E" w:rsidR="00786780" w:rsidRDefault="00786780" w:rsidP="00786780">
      <w:pPr>
        <w:pStyle w:val="Ttulo2"/>
      </w:pPr>
      <w:bookmarkStart w:id="22" w:name="_Toc239631521"/>
      <w:r>
        <w:t>github</w:t>
      </w:r>
      <w:bookmarkEnd w:id="22"/>
    </w:p>
    <w:p w14:paraId="18937854" w14:textId="404EB93B" w:rsidR="00786780" w:rsidRPr="00786780" w:rsidRDefault="00786780" w:rsidP="00786780">
      <w:r>
        <w:rPr>
          <w:rStyle w:val="Forte"/>
          <w:b w:val="0"/>
          <w:bCs w:val="0"/>
        </w:rPr>
        <w:t>Para auxiliar na gestão do ciclo de vida do software e no controle de revisões, utilizou-se o sistema Git em conjunto com a plataforma GitHub</w:t>
      </w:r>
      <w:r>
        <w:t xml:space="preserve">. Conforme explicam </w:t>
      </w:r>
      <w:r>
        <w:rPr>
          <w:rStyle w:val="Forte"/>
          <w:b w:val="0"/>
          <w:bCs w:val="0"/>
        </w:rPr>
        <w:t>Aquiles e Ferreira (2023)</w:t>
      </w:r>
      <w:r>
        <w:t>, o Git permite manter um histórico detalhado da evolução do código, facilitando a reversão de alterações e a organização do trabalho. Ao complementar o GitHub como o serviço de hospedagem que provê a infraestrutura necessária para o armazenamento remoto e a colaboração, consolidando-se como uma ferramenta indispensável para o desenvolvimento de software moderno.</w:t>
      </w:r>
    </w:p>
    <w:p w14:paraId="6C7BF552" w14:textId="3C72B231" w:rsidR="00786780" w:rsidRDefault="00786780" w:rsidP="00786780">
      <w:pPr>
        <w:pStyle w:val="Ttulo2"/>
      </w:pPr>
      <w:bookmarkStart w:id="23" w:name="_Toc239631522"/>
      <w:r>
        <w:t>postgresql</w:t>
      </w:r>
      <w:bookmarkEnd w:id="23"/>
    </w:p>
    <w:p w14:paraId="7870B4F8" w14:textId="023B8498" w:rsidR="00786780" w:rsidRPr="00786780" w:rsidRDefault="00786780" w:rsidP="00786780">
      <w:r>
        <w:t xml:space="preserve">Na escolha de uma solução para o gerenciamento dos dados, optou-se pelo sistema de banco de dados relacional PostgreSQL. A justificativa para a utilização desta ferramenta fundamentou-se em sua confiabilidade em ambientes críticos, sendo reconhecido como uma das tecnologias mais robustas. Assim como </w:t>
      </w:r>
      <w:r w:rsidR="003F2AA8">
        <w:t xml:space="preserve">destaca </w:t>
      </w:r>
      <w:r>
        <w:rPr>
          <w:rStyle w:val="Forte"/>
          <w:b w:val="0"/>
          <w:bCs w:val="0"/>
        </w:rPr>
        <w:t>Conrad (2021)</w:t>
      </w:r>
      <w:r>
        <w:t>, o PostgreSQL firmou sua relevância global se destacado como o 'Banco de Dados do Ano', evidenciando sua evolução constante e capacidade de oferecer alto desempenho e segurança na manipulação de informações complexas.</w:t>
      </w:r>
    </w:p>
    <w:p w14:paraId="14504CD7" w14:textId="03C190AE" w:rsidR="00786780" w:rsidRDefault="00786780" w:rsidP="00786780">
      <w:pPr>
        <w:pStyle w:val="Ttulo2"/>
      </w:pPr>
      <w:bookmarkStart w:id="24" w:name="_Toc239631523"/>
      <w:r>
        <w:t>figma</w:t>
      </w:r>
      <w:bookmarkEnd w:id="24"/>
    </w:p>
    <w:p w14:paraId="4F766570" w14:textId="463A1635" w:rsidR="00786780" w:rsidRPr="00786780" w:rsidRDefault="00786780" w:rsidP="00786780">
      <w:r>
        <w:rPr>
          <w:rStyle w:val="Forte"/>
          <w:b w:val="0"/>
          <w:bCs w:val="0"/>
        </w:rPr>
        <w:t>Para a concepção das ideias visuais e da experiência do usuário, optou-se pelo Figma como ferramenta de prototipagem. De acordo com Silva, Iglesias e Boer (2024)</w:t>
      </w:r>
      <w:r>
        <w:t xml:space="preserve">, o Figma </w:t>
      </w:r>
      <w:r>
        <w:lastRenderedPageBreak/>
        <w:t>permite a visualização e o teste das funcionalidades antes da implementação final do código. Por possuir a capacidade de garantir que o design das interfaces seja consistente e centrado no usuário, o Figma facilitou o refinamento estético e funcional através de uma colaboração ágil entre os envolvidos no projeto</w:t>
      </w:r>
      <w:r w:rsidR="00031EB8">
        <w:t>.</w:t>
      </w:r>
    </w:p>
    <w:p w14:paraId="16ACA556" w14:textId="3587C17A" w:rsidR="00786780" w:rsidRDefault="00786780" w:rsidP="00786780">
      <w:pPr>
        <w:pStyle w:val="Ttulo2"/>
      </w:pPr>
      <w:bookmarkStart w:id="25" w:name="_Toc239631524"/>
      <w:r>
        <w:t>mermaid</w:t>
      </w:r>
      <w:bookmarkEnd w:id="25"/>
    </w:p>
    <w:p w14:paraId="5450FBC4" w14:textId="2215F7A6" w:rsidR="00786780" w:rsidRDefault="00786780" w:rsidP="00786780">
      <w:r>
        <w:t>Para a modelagem formal do sistema, optou-se pelo Mermaid, ferramenta que adota a abordagem conhecida como diagrama como código, na qual a representação gráfica é gerada automaticamente a partir de uma descrição textual. Conforme a documentação oficial da ferramenta (MERMAID, 2026), essa estratégia permit</w:t>
      </w:r>
      <w:r w:rsidR="008B7FB1">
        <w:t>iu</w:t>
      </w:r>
      <w:r>
        <w:t xml:space="preserve"> que os diagramas </w:t>
      </w:r>
      <w:r w:rsidR="008B7FB1">
        <w:t>fossem</w:t>
      </w:r>
      <w:r>
        <w:t xml:space="preserve"> versionados junto ao código-fonte, uma vez que são definidos em texto simples.</w:t>
      </w:r>
    </w:p>
    <w:p w14:paraId="31C290EA" w14:textId="476C3C90" w:rsidR="00786780" w:rsidRDefault="008B3261" w:rsidP="008B3261">
      <w:pPr>
        <w:pStyle w:val="Ttulo2"/>
      </w:pPr>
      <w:bookmarkStart w:id="26" w:name="_Toc239631525"/>
      <w:r>
        <w:t>Plantuml</w:t>
      </w:r>
      <w:bookmarkEnd w:id="26"/>
    </w:p>
    <w:p w14:paraId="5426F0B8" w14:textId="35F8E52C" w:rsidR="008B3261" w:rsidRPr="008B3261" w:rsidRDefault="008B3261" w:rsidP="008B3261">
      <w:r w:rsidRPr="008B3261">
        <w:t>O diagrama de casos de uso foi produzido com o PlantUML, ferramenta que segue o mesmo princípio de diagrama como código adotado no restante da modelagem, gerando a representação gráfica a partir de uma sintaxe textual própria (PLANTUML, 2026). A opção por essa ferramenta deveu-se ao suporte nativo à notação da UML para casos de uso, que dispensa o desenho manual dos atores, das elipses e dos relacionamentos, e ao fato de o diagrama ficar descrito em um arquivo de texto, o que permitiu revisá-lo.</w:t>
      </w:r>
    </w:p>
    <w:p w14:paraId="6CE9617F" w14:textId="4C56E580" w:rsidR="00717280" w:rsidRDefault="00000000">
      <w:pPr>
        <w:pStyle w:val="Ttulo2"/>
      </w:pPr>
      <w:bookmarkStart w:id="27" w:name="_Toc939443318"/>
      <w:bookmarkStart w:id="28" w:name="_Toc239631526"/>
      <w:r>
        <w:t>dbdiagram.io</w:t>
      </w:r>
      <w:bookmarkEnd w:id="27"/>
      <w:bookmarkEnd w:id="28"/>
    </w:p>
    <w:p w14:paraId="1408C304" w14:textId="32E61EC9" w:rsidR="00717280" w:rsidRDefault="00000000">
      <w:r>
        <w:t xml:space="preserve">O </w:t>
      </w:r>
      <w:r w:rsidR="003C47B2">
        <w:t>D</w:t>
      </w:r>
      <w:r>
        <w:t xml:space="preserve">iagrama </w:t>
      </w:r>
      <w:r w:rsidR="003C47B2">
        <w:t>E</w:t>
      </w:r>
      <w:r>
        <w:t>ntidade</w:t>
      </w:r>
      <w:r w:rsidR="003C47B2">
        <w:t>-R</w:t>
      </w:r>
      <w:r>
        <w:t xml:space="preserve">elacionamento do sistema foi elaborado no dbdiagram.io, ferramenta on-line que também adota a abordagem de diagrama como código, na qual o modelo é descrito por meio da linguagem DBML (Database Markup Language) e a representação gráfica é gerada automaticamente a partir dessa descrição textual (DBDIAGRAM.IO, 2026). A escolha justificou-se pela agilidade em refletir no diagrama as alterações feitas no modelo de dados ao longo do desenvolvimento, uma vez que bastou editar a definição textual das tabelas, das colunas e das chaves estrangeiras para que o posicionamento das entidades fosse recalculado pela própria ferramenta. Além disso, a notação empregada aproxima-se da estrutura efetivamente criada no PostgreSQL, o que </w:t>
      </w:r>
      <w:r>
        <w:lastRenderedPageBreak/>
        <w:t xml:space="preserve">facilitou a conferência entre o modelo documentado e as tabelas geradas pelo </w:t>
      </w:r>
      <w:r w:rsidR="009376FF">
        <w:t>ORM (</w:t>
      </w:r>
      <w:r w:rsidR="009376FF" w:rsidRPr="008A1321">
        <w:rPr>
          <w:rFonts w:eastAsia="Calibri" w:cs="Tahoma"/>
        </w:rPr>
        <w:t>Object Relational Mapping</w:t>
      </w:r>
      <w:r w:rsidR="009376FF">
        <w:rPr>
          <w:rFonts w:eastAsia="Calibri" w:cs="Tahoma"/>
        </w:rPr>
        <w:t>)</w:t>
      </w:r>
      <w:r>
        <w:t xml:space="preserve"> da aplicação.</w:t>
      </w:r>
    </w:p>
    <w:p w14:paraId="0DE10698" w14:textId="633CE16C" w:rsidR="00786780" w:rsidRDefault="00786780" w:rsidP="00786780">
      <w:pPr>
        <w:pStyle w:val="Ttulo2"/>
      </w:pPr>
      <w:bookmarkStart w:id="29" w:name="_Toc239631527"/>
      <w:r>
        <w:t>postman</w:t>
      </w:r>
      <w:bookmarkEnd w:id="29"/>
    </w:p>
    <w:p w14:paraId="35797D04" w14:textId="3D72D395" w:rsidR="00786780" w:rsidRPr="00786780" w:rsidRDefault="00786780" w:rsidP="00786780">
      <w:r>
        <w:t xml:space="preserve">Como forma de validação e garantia da qualidade da API, utilizou-se a ferramenta </w:t>
      </w:r>
      <w:r>
        <w:rPr>
          <w:rStyle w:val="Forte"/>
          <w:b w:val="0"/>
          <w:bCs w:val="0"/>
        </w:rPr>
        <w:t>Postman</w:t>
      </w:r>
      <w:r>
        <w:t xml:space="preserve"> como recurso para testes de requisições. Segundo </w:t>
      </w:r>
      <w:r>
        <w:rPr>
          <w:rStyle w:val="Forte"/>
          <w:b w:val="0"/>
          <w:bCs w:val="0"/>
        </w:rPr>
        <w:t>Westerveld (2021)</w:t>
      </w:r>
      <w:r>
        <w:t>, o Postman permite testes para o melhor compreendimento e funcionamento interno de uma API. Sua abordagem prática une teoria e exemplos do mundo real para garantir que as APIs sejam bem projetadas, documentadas e testadas antes de sua implementação final</w:t>
      </w:r>
      <w:r w:rsidR="00031EB8">
        <w:t>.</w:t>
      </w:r>
    </w:p>
    <w:p w14:paraId="3018B174" w14:textId="51A24C1C" w:rsidR="00786780" w:rsidRDefault="00786780" w:rsidP="00786780">
      <w:pPr>
        <w:pStyle w:val="Ttulo2"/>
      </w:pPr>
      <w:bookmarkStart w:id="30" w:name="_Toc239631528"/>
      <w:r>
        <w:t>Angular</w:t>
      </w:r>
      <w:bookmarkEnd w:id="30"/>
    </w:p>
    <w:p w14:paraId="7931AA13" w14:textId="38CA2125" w:rsidR="00325D4E" w:rsidRPr="00786780" w:rsidRDefault="00786780" w:rsidP="00786780">
      <w:r>
        <w:t xml:space="preserve">Devido à sua estrutura robusta e modular, observado por Marinho e Garcia (2021), o uso de ferramentas </w:t>
      </w:r>
      <w:r>
        <w:rPr>
          <w:i/>
        </w:rPr>
        <w:t>frontend</w:t>
      </w:r>
      <w:r>
        <w:t xml:space="preserve"> baseadas em componentes permite a criação de interfaces escaláveis e de fácil manutenção. Estes benefícios trouxeram como principal opção o Angular como </w:t>
      </w:r>
      <w:r>
        <w:rPr>
          <w:i/>
        </w:rPr>
        <w:t>framework</w:t>
      </w:r>
      <w:r>
        <w:t xml:space="preserve"> para o </w:t>
      </w:r>
      <w:r>
        <w:rPr>
          <w:i/>
        </w:rPr>
        <w:t>frontend</w:t>
      </w:r>
      <w:r>
        <w:t xml:space="preserve">, onde cada elemento da tela foi tratado de forma independente e reutilizável. A adoção desta tecnologia justificou-se pela sua eficiência em gerenciar estados complexos de aplicação, garantindo uma integração fluida com o </w:t>
      </w:r>
      <w:r>
        <w:rPr>
          <w:i/>
        </w:rPr>
        <w:t>backend</w:t>
      </w:r>
      <w:r>
        <w:t xml:space="preserve"> em Java e proporcionando uma experiência de usuário mais dinâmica</w:t>
      </w:r>
      <w:r w:rsidR="001109DC">
        <w:t>.</w:t>
      </w:r>
    </w:p>
    <w:p w14:paraId="00D7961C" w14:textId="77777777" w:rsidR="00EC136B" w:rsidRDefault="00EC136B">
      <w:pPr>
        <w:spacing w:before="0" w:after="160" w:line="259" w:lineRule="auto"/>
        <w:jc w:val="left"/>
        <w:rPr>
          <w:rFonts w:eastAsiaTheme="majorEastAsia" w:cstheme="majorBidi"/>
          <w:b/>
          <w:caps/>
          <w:sz w:val="28"/>
          <w:szCs w:val="32"/>
        </w:rPr>
      </w:pPr>
      <w:r>
        <w:br w:type="page"/>
      </w:r>
    </w:p>
    <w:p w14:paraId="10BDD8D9" w14:textId="6ECB1AFF" w:rsidR="00786780" w:rsidRDefault="00786780">
      <w:pPr>
        <w:pStyle w:val="Ttulo1"/>
      </w:pPr>
      <w:bookmarkStart w:id="31" w:name="_Toc239631529"/>
      <w:r>
        <w:lastRenderedPageBreak/>
        <w:t>fundamentação teórica</w:t>
      </w:r>
      <w:bookmarkEnd w:id="31"/>
    </w:p>
    <w:p w14:paraId="46DF1B62" w14:textId="550F6262" w:rsidR="00786780" w:rsidRDefault="00786780" w:rsidP="00786780">
      <w:pPr>
        <w:pStyle w:val="Ttulo2"/>
      </w:pPr>
      <w:bookmarkStart w:id="32" w:name="_Toc239631530"/>
      <w:r>
        <w:t>o cenário das microempresas agrícolas e a tecnologia</w:t>
      </w:r>
      <w:bookmarkEnd w:id="32"/>
    </w:p>
    <w:p w14:paraId="7C79090B" w14:textId="35C3B86B" w:rsidR="00786780" w:rsidRPr="00786780" w:rsidRDefault="00786780" w:rsidP="00786780">
      <w:r>
        <w:t xml:space="preserve">O avanço da tecnologia da informação deixou de ser uma exclusividade das grandes corporações rurais, </w:t>
      </w:r>
      <w:r w:rsidR="00EA20FA">
        <w:t xml:space="preserve">ocasionando </w:t>
      </w:r>
      <w:r>
        <w:t>uma necessidade vital para a agricultura. Segundo Cavalheiro et al. (2018), a adoção de sistemas de informação no agronegócio otimiza a tomada de decisão e a alocação de recursos financeiros e operacionais. Ao se visualizar o contexto das microempresas agrícolas, onde o planejamento de safras e o controle de insumos frequentemente ocorrem por meios empíricos e manuais, a implementação de um software de gestão viabilizou a transição para um modelo melhor estruturado. Zambalde et al. (2011) corroboram essa visão ao afirmar que a informatização rural reduz desperdícios e aumenta a competitividade, transformando dados brutos coletados no campo em informações gerenciais estratégicas que garantem a sobrevivência e a escalabilidade do negócio.</w:t>
      </w:r>
    </w:p>
    <w:p w14:paraId="1B325B49" w14:textId="4D92B4F0" w:rsidR="00786780" w:rsidRDefault="00786780" w:rsidP="00786780">
      <w:pPr>
        <w:pStyle w:val="Ttulo2"/>
      </w:pPr>
      <w:bookmarkStart w:id="33" w:name="_Toc239631531"/>
      <w:r>
        <w:t>A arquitetura de informações e a gestão documental</w:t>
      </w:r>
      <w:bookmarkEnd w:id="33"/>
    </w:p>
    <w:p w14:paraId="6E8E80CB" w14:textId="30DAA169" w:rsidR="00786780" w:rsidRPr="00786780" w:rsidRDefault="00786780" w:rsidP="00786780">
      <w:r>
        <w:t xml:space="preserve">Para que os dados processados possuam uma maior valorização, o sistema </w:t>
      </w:r>
      <w:r w:rsidR="00EA20FA">
        <w:t xml:space="preserve">garante </w:t>
      </w:r>
      <w:r>
        <w:t>a rastreabilidade e a recuperação dessas informações de maneira eficiente. Para isso, uma estruturação por meio de nomenclaturas e nomeação técnica é fortemente aceita, sendo assim, buscou-se nos princípios da Biblioteconomia e da Arquivologia o entendimento destes conceitos para melhor aplicação no projeto. De acordo com Bellotto (2006), a classificação documental não deve focar no formato isolado do arquivo, mas sim refletir a sua função e a atividade que o gerou, garantindo a organização do conteúdo. Aplicando esse conceito ao software agrícola, os documentos produzidos como laudos agronômicos, notas fiscais de insumos ou documentos locais são relacionados às suas determinadas rotinas de plantio ou gestão financeira. Para melhor comprovação de sua utilização, observou-se em outras formas de gestão que, neste caso, a prática</w:t>
      </w:r>
      <w:r w:rsidR="00EA20FA">
        <w:t xml:space="preserve"> </w:t>
      </w:r>
      <w:r>
        <w:t xml:space="preserve">batizada por cartilhas de gestão documental (INSTITUTO FEDERAL DE SERGIPE, 2021), desta forma, permitiu-se que o pequeno produtor localize o histórico necessário da sua propriedade de forma intuitiva, mantendo a integridade do ciclo vital da informação </w:t>
      </w:r>
      <w:r w:rsidR="008D5594">
        <w:t>e</w:t>
      </w:r>
      <w:r>
        <w:t xml:space="preserve"> sua padronização.</w:t>
      </w:r>
    </w:p>
    <w:p w14:paraId="6BEFE667" w14:textId="43541475" w:rsidR="00786780" w:rsidRDefault="00786780" w:rsidP="00786780">
      <w:pPr>
        <w:pStyle w:val="Ttulo2"/>
      </w:pPr>
      <w:bookmarkStart w:id="34" w:name="_Toc239631532"/>
      <w:r>
        <w:lastRenderedPageBreak/>
        <w:t>Decisões arquiteturais e o stack tecnológico</w:t>
      </w:r>
      <w:bookmarkEnd w:id="34"/>
    </w:p>
    <w:p w14:paraId="10D38148" w14:textId="654170E7" w:rsidR="00786780" w:rsidRPr="00786780" w:rsidRDefault="00786780" w:rsidP="00786780">
      <w:r>
        <w:t>Do ponto de vista da Engenharia de Software, a viabilidade de um controle rigoroso de dados exigiu uma arquitetura que isolasse a complexidade operacional do produtor rural. A adoção do modelo cliente-servidor estabeleceu uma separação clara de responsabilidades, conforme ressalta Farias (2016). No lado do cliente (</w:t>
      </w:r>
      <w:r w:rsidR="00EC136B">
        <w:rPr>
          <w:i/>
        </w:rPr>
        <w:t>fr</w:t>
      </w:r>
      <w:r>
        <w:rPr>
          <w:i/>
        </w:rPr>
        <w:t>ontend</w:t>
      </w:r>
      <w:r>
        <w:t xml:space="preserve">), a construção de uma interface dinâmica por meio de </w:t>
      </w:r>
      <w:r>
        <w:rPr>
          <w:i/>
        </w:rPr>
        <w:t>frameworks</w:t>
      </w:r>
      <w:r>
        <w:t xml:space="preserve"> como Angular facilitou a coleta de dados no ambiente rural. Simultaneamente, o </w:t>
      </w:r>
      <w:r w:rsidR="003F2AA8">
        <w:rPr>
          <w:i/>
        </w:rPr>
        <w:t>b</w:t>
      </w:r>
      <w:r>
        <w:rPr>
          <w:i/>
        </w:rPr>
        <w:t>ackend</w:t>
      </w:r>
      <w:r>
        <w:t xml:space="preserve"> operando em Java garantiu a robustez necessária para processar as regras de negócio. Diante deste cenário, Arantes (2001) destaca que a centralização em um servidor fortalece a proteção dos dados, e essa arquitetura atingiu sua máxima eficiência ao interagir com sistemas gerenciadores de banco de dados relacionais, como o PostgreSQL, que atuou como base para manter o histórico dos dados da propriedade e a segurança simultânea das operações.</w:t>
      </w:r>
    </w:p>
    <w:p w14:paraId="1D136BF1" w14:textId="1F6D1C2E" w:rsidR="00786780" w:rsidRDefault="00786780" w:rsidP="00786780">
      <w:pPr>
        <w:pStyle w:val="Ttulo2"/>
      </w:pPr>
      <w:bookmarkStart w:id="35" w:name="_Toc239631533"/>
      <w:r>
        <w:t>Desenvolvimento do escopo do projeto</w:t>
      </w:r>
      <w:bookmarkEnd w:id="35"/>
    </w:p>
    <w:p w14:paraId="7B4F521E" w14:textId="4DF15E30" w:rsidR="00786780" w:rsidRDefault="00786780" w:rsidP="00786780">
      <w:r>
        <w:t xml:space="preserve">Pautada na necessidade de modernizar a gestão de propriedades rurais, a solução projetada visa a integridade e a centralização dos dados. O foco central </w:t>
      </w:r>
      <w:r w:rsidR="00EA20FA">
        <w:t xml:space="preserve">mantém-se </w:t>
      </w:r>
      <w:r>
        <w:t xml:space="preserve">no histórico de documentos, boletos e recibos, garantindo o armazenamento correto e a padronização das informações de campo. Ao unir a gestão documental à gestão operacional, o sistema passou da simples função de armazenamento e tornou-se uma ferramenta robusta </w:t>
      </w:r>
      <w:r w:rsidR="008D5594">
        <w:t>d</w:t>
      </w:r>
      <w:r>
        <w:t>e suporte à tomada de decisão do produtor para as safras futuras.</w:t>
      </w:r>
    </w:p>
    <w:p w14:paraId="720A48D7" w14:textId="3C36325A" w:rsidR="00786780" w:rsidRDefault="00786780" w:rsidP="00786780">
      <w:r>
        <w:t>As principais entidades definidas foram:</w:t>
      </w:r>
    </w:p>
    <w:p w14:paraId="75F62208" w14:textId="1F49A892" w:rsidR="00786780" w:rsidRDefault="00786780">
      <w:pPr>
        <w:pStyle w:val="PargrafodaLista"/>
        <w:numPr>
          <w:ilvl w:val="0"/>
          <w:numId w:val="6"/>
        </w:numPr>
      </w:pPr>
      <w:r>
        <w:rPr>
          <w:b/>
        </w:rPr>
        <w:t>Propriedade</w:t>
      </w:r>
      <w:r w:rsidR="00A850C8">
        <w:rPr>
          <w:b/>
        </w:rPr>
        <w:t>s</w:t>
      </w:r>
      <w:r>
        <w:rPr>
          <w:b/>
        </w:rPr>
        <w:t>:</w:t>
      </w:r>
      <w:r>
        <w:t xml:space="preserve"> Esta entidade atuou como a base do sistema, </w:t>
      </w:r>
      <w:r w:rsidR="00EA20FA">
        <w:t>sendo</w:t>
      </w:r>
      <w:r>
        <w:t xml:space="preserve"> responsável por concentrar informações da propriedade. Seus métodos permitiram o cadastro da unidade, a consulta de informações básicas como nome e CEP, além da edição de dados, garantindo que todas as atividades estivessem vinculadas a uma propriedade.</w:t>
      </w:r>
    </w:p>
    <w:p w14:paraId="2EE669B0" w14:textId="77DEB6EF" w:rsidR="00786780" w:rsidRDefault="00786780">
      <w:pPr>
        <w:pStyle w:val="PargrafodaLista"/>
        <w:numPr>
          <w:ilvl w:val="0"/>
          <w:numId w:val="6"/>
        </w:numPr>
      </w:pPr>
      <w:r>
        <w:rPr>
          <w:b/>
        </w:rPr>
        <w:t>Setores:</w:t>
      </w:r>
      <w:r>
        <w:t xml:space="preserve"> Os setores representado</w:t>
      </w:r>
      <w:r w:rsidR="00EA20FA">
        <w:t>s</w:t>
      </w:r>
      <w:r>
        <w:t xml:space="preserve"> </w:t>
      </w:r>
      <w:r w:rsidR="00EA20FA" w:rsidRPr="00EA20FA">
        <w:t>pe</w:t>
      </w:r>
      <w:r w:rsidR="00EA20FA">
        <w:t xml:space="preserve">las </w:t>
      </w:r>
      <w:r>
        <w:t>subdivisões ou talhões da propriedade. Suas funcionalidades permitiram que o produtor dividisse o sítio em áreas menores para um controle mais preciso, por meio de métodos de cadastro e consulta de hectares para definir os diferentes tipos de plantio, facilita</w:t>
      </w:r>
      <w:r w:rsidR="00EA20FA">
        <w:t>n</w:t>
      </w:r>
      <w:r>
        <w:t>do o acompanhamento individualizado da produtividade de cada porção de terra.</w:t>
      </w:r>
    </w:p>
    <w:p w14:paraId="4D1FDFE8" w14:textId="4B4D2A54" w:rsidR="00786780" w:rsidRDefault="00786780">
      <w:pPr>
        <w:pStyle w:val="PargrafodaLista"/>
        <w:numPr>
          <w:ilvl w:val="0"/>
          <w:numId w:val="6"/>
        </w:numPr>
      </w:pPr>
      <w:r>
        <w:rPr>
          <w:b/>
        </w:rPr>
        <w:lastRenderedPageBreak/>
        <w:t>Atividades e Tipos de Atividade</w:t>
      </w:r>
      <w:r w:rsidR="00A850C8">
        <w:rPr>
          <w:b/>
        </w:rPr>
        <w:t>s</w:t>
      </w:r>
      <w:r>
        <w:rPr>
          <w:b/>
        </w:rPr>
        <w:t>:</w:t>
      </w:r>
      <w:r>
        <w:t xml:space="preserve"> Estas entidades trabalharam em conjunto para padronizar o histórico de manejo. Enquanto a classe de "Tipos" </w:t>
      </w:r>
      <w:r w:rsidR="00EA20FA">
        <w:t xml:space="preserve">serve </w:t>
      </w:r>
      <w:r>
        <w:t>como uma padronização do que seria realizado, a entidade de "Atividades" registrou a execução. Tal estrutura permitiu cadastrar, editar e consultar o status, possibilita</w:t>
      </w:r>
      <w:r w:rsidR="00EA20FA">
        <w:t>n</w:t>
      </w:r>
      <w:r>
        <w:t>do que o gestor saiba exatamente o que foi executado em cada setor e em qual data.</w:t>
      </w:r>
    </w:p>
    <w:p w14:paraId="38ABF0DC" w14:textId="62BEC309" w:rsidR="00497D39" w:rsidRDefault="00497D39">
      <w:pPr>
        <w:pStyle w:val="PargrafodaLista"/>
        <w:numPr>
          <w:ilvl w:val="0"/>
          <w:numId w:val="6"/>
        </w:numPr>
      </w:pPr>
      <w:r>
        <w:rPr>
          <w:b/>
        </w:rPr>
        <w:t>Documento</w:t>
      </w:r>
      <w:r w:rsidR="00A850C8">
        <w:rPr>
          <w:b/>
        </w:rPr>
        <w:t>s</w:t>
      </w:r>
      <w:r>
        <w:rPr>
          <w:b/>
        </w:rPr>
        <w:t xml:space="preserve"> e Categoria</w:t>
      </w:r>
      <w:r w:rsidR="00A850C8">
        <w:rPr>
          <w:b/>
        </w:rPr>
        <w:t>s</w:t>
      </w:r>
      <w:r>
        <w:rPr>
          <w:b/>
        </w:rPr>
        <w:t>:</w:t>
      </w:r>
      <w:r>
        <w:t xml:space="preserve"> Esta foi a camada central de armazenamento, e a entidade Documento ficou responsável pelo </w:t>
      </w:r>
      <w:r>
        <w:rPr>
          <w:i/>
        </w:rPr>
        <w:t>upload</w:t>
      </w:r>
      <w:r>
        <w:t xml:space="preserve"> e pela persistência de arquivos, recibos e boletos, relacionando-se às outras entidades, como funcionários ou equipamentos. Seus métodos permitiram cadastrar, excluir e consultar arquivos, enquanto a entidade Categoria organizou esses registros por tipo, assegurando que o produtor encontre rapidamente quaisquer documentos necessários.</w:t>
      </w:r>
    </w:p>
    <w:p w14:paraId="4B78E7A8" w14:textId="6841BD58" w:rsidR="00497D39" w:rsidRDefault="00497D39">
      <w:pPr>
        <w:pStyle w:val="PargrafodaLista"/>
        <w:numPr>
          <w:ilvl w:val="0"/>
          <w:numId w:val="6"/>
        </w:numPr>
      </w:pPr>
      <w:r>
        <w:rPr>
          <w:b/>
        </w:rPr>
        <w:t>Clima:</w:t>
      </w:r>
      <w:r>
        <w:t xml:space="preserve"> Focada no registro meteorológico, esta entidade permitiu o acompanhamento do volume de chuvas na propriedade. Seus métodos de cadastrar e consultar registros diários auxiliaram o produtor a analisar e prever como será a produtividade da safra com base nos fatores climáticos registrados anteriormente.</w:t>
      </w:r>
    </w:p>
    <w:p w14:paraId="39AD0EE5" w14:textId="40D406C2" w:rsidR="00497D39" w:rsidRDefault="00497D39">
      <w:pPr>
        <w:pStyle w:val="PargrafodaLista"/>
        <w:numPr>
          <w:ilvl w:val="0"/>
          <w:numId w:val="6"/>
        </w:numPr>
      </w:pPr>
      <w:r>
        <w:rPr>
          <w:b/>
        </w:rPr>
        <w:t>Funcionário</w:t>
      </w:r>
      <w:r w:rsidR="00A850C8">
        <w:rPr>
          <w:b/>
        </w:rPr>
        <w:t>s</w:t>
      </w:r>
      <w:r>
        <w:rPr>
          <w:b/>
        </w:rPr>
        <w:t>:</w:t>
      </w:r>
      <w:r>
        <w:t xml:space="preserve"> Esta entidade ficou responsável por gerenciar o capital humano da propriedade, armazenando dados sensíveis. Seus métodos permitiram o cadastro completo, a alteração de informações</w:t>
      </w:r>
      <w:r w:rsidR="00A850C8">
        <w:t>,</w:t>
      </w:r>
      <w:r>
        <w:t xml:space="preserve"> busca</w:t>
      </w:r>
      <w:r w:rsidR="00A850C8">
        <w:t xml:space="preserve"> e gerenciamento do status, podendo ser ativo ou inativo</w:t>
      </w:r>
      <w:r>
        <w:t>. Estrategicamente, esta classe conectou-se à gestão documental, permitindo novamente que os documentos sejam anexados diretamente ao perfil do trabalhador e o controle de serviços no campo.</w:t>
      </w:r>
    </w:p>
    <w:p w14:paraId="30919119" w14:textId="6228ABD7" w:rsidR="00497D39" w:rsidRDefault="00497D39">
      <w:pPr>
        <w:pStyle w:val="PargrafodaLista"/>
        <w:numPr>
          <w:ilvl w:val="0"/>
          <w:numId w:val="6"/>
        </w:numPr>
      </w:pPr>
      <w:r>
        <w:rPr>
          <w:b/>
          <w:bCs/>
        </w:rPr>
        <w:t xml:space="preserve">Insumos: </w:t>
      </w:r>
      <w:r>
        <w:t>Responsável por analisar e gerenciar os insumos da propriedade, esta entidade armazenou os dados e as informações do produto. Seus métodos possibilitaram ao usuário cadastrar, alterar informações e excluir insumos. Por estar conectada à classe de documentos, todos os registros de arquivos relacionados a insumos puderam ser armazenados.</w:t>
      </w:r>
    </w:p>
    <w:p w14:paraId="278F8B02" w14:textId="48089769" w:rsidR="00A850C8" w:rsidRDefault="00A850C8">
      <w:pPr>
        <w:pStyle w:val="PargrafodaLista"/>
        <w:numPr>
          <w:ilvl w:val="0"/>
          <w:numId w:val="6"/>
        </w:numPr>
      </w:pPr>
      <w:r>
        <w:rPr>
          <w:b/>
          <w:bCs/>
        </w:rPr>
        <w:t xml:space="preserve">Equipamentos: </w:t>
      </w:r>
      <w:r>
        <w:t>Este modelo é caracterizado pelo armazenamento de informações acerca de implementos e ferramentas, possibilitando o registro da marca, ano, datas de aquisição e venda, além do status atual do produto, isto é, se está em manutenção, vendido ou ativo.</w:t>
      </w:r>
    </w:p>
    <w:p w14:paraId="5C319852" w14:textId="5074F64B" w:rsidR="00497D39" w:rsidRDefault="00497D39" w:rsidP="00497D39">
      <w:r>
        <w:t xml:space="preserve">Com a estrutura de dados estabelecida, o desenvolvimento focou também na implementação de camadas de validação para evitar conflitos de registros e redundâncias. No nível da aplicação, foram criadas travas lógicas que impediram, por exemplo, a </w:t>
      </w:r>
      <w:r>
        <w:lastRenderedPageBreak/>
        <w:t>duplicidade, garantindo a unicidade de dados. Além disso, no banco de dados, utilizou-se a integridade referencial, assegurando que nenhum registro órfão fosse criado, por exemplo, o sistema impediu a exclusão de um "Tipo de Atividade" que já possuísse vínculos, preservando os dados.</w:t>
      </w:r>
    </w:p>
    <w:p w14:paraId="18E3B9AE" w14:textId="4FF5AF40" w:rsidR="00497D39" w:rsidRDefault="00497D39" w:rsidP="00497D39">
      <w:r>
        <w:t>Uma funcionalidade estratégica inserida para a gestão dinâmica foi o recurso de alternar o status das atividades. Essa manutenção permitiu que o gestor desativasse registros conforme a sazonalidade ou mudança no plantio, sem a necessidade de apagar registros, e essa possibilidade estendeu-se ao encerramento de setores: ao finalizar um ciclo ou decidir pelo repouso de uma área, o usuário pôde marcar o setor como encerrado</w:t>
      </w:r>
      <w:r w:rsidR="000A260A">
        <w:t xml:space="preserve"> travando</w:t>
      </w:r>
      <w:r>
        <w:t xml:space="preserve"> novas inserções de custos ou atividades naquela área específica, permitindo um comparativo histórico preciso entre diferentes períodos.</w:t>
      </w:r>
    </w:p>
    <w:p w14:paraId="6A697B04" w14:textId="1A9546DB" w:rsidR="00497D39" w:rsidRDefault="00497D39" w:rsidP="00497D39">
      <w:r>
        <w:t xml:space="preserve">A interface do usuário foi desenvolvida sob os princípios da usabilidade e simplicidade. O </w:t>
      </w:r>
      <w:r w:rsidRPr="000A260A">
        <w:rPr>
          <w:i/>
          <w:iCs/>
        </w:rPr>
        <w:t>layout</w:t>
      </w:r>
      <w:r>
        <w:t xml:space="preserve"> foi estruturado para reduzir a carga cognitiva, utilizando menus intuitivos que separaram as operações. O </w:t>
      </w:r>
      <w:r w:rsidRPr="000A260A">
        <w:rPr>
          <w:i/>
          <w:iCs/>
        </w:rPr>
        <w:t>design</w:t>
      </w:r>
      <w:r>
        <w:t xml:space="preserve"> priorizou o acesso rápido às informações, buscando simplificação no acesso; o objetivo dessa arquitetura de interface foi garantir que o produtor gastasse menos tempo alimentando o sistema, transformando o armazenamento de dados em algo menos complexo e com uma experiência de uso fluida e produtiva.</w:t>
      </w:r>
    </w:p>
    <w:p w14:paraId="4B6F8FE4" w14:textId="77777777" w:rsidR="00497D39" w:rsidRPr="00786780" w:rsidRDefault="00497D39" w:rsidP="00497D39"/>
    <w:p w14:paraId="0B2EA6D3" w14:textId="77777777" w:rsidR="008D5594" w:rsidRDefault="008D5594">
      <w:pPr>
        <w:spacing w:before="0" w:after="160" w:line="259" w:lineRule="auto"/>
        <w:jc w:val="left"/>
        <w:rPr>
          <w:rFonts w:eastAsiaTheme="majorEastAsia" w:cstheme="majorBidi"/>
          <w:b/>
          <w:caps/>
          <w:sz w:val="28"/>
          <w:szCs w:val="32"/>
        </w:rPr>
      </w:pPr>
      <w:r>
        <w:br w:type="page"/>
      </w:r>
    </w:p>
    <w:p w14:paraId="7801D25A" w14:textId="6BCBF97A" w:rsidR="00497D39" w:rsidRDefault="00497D39">
      <w:pPr>
        <w:pStyle w:val="Ttulo1"/>
      </w:pPr>
      <w:bookmarkStart w:id="36" w:name="_Toc239631534"/>
      <w:r>
        <w:lastRenderedPageBreak/>
        <w:t>Análise e especificações do sistema</w:t>
      </w:r>
      <w:bookmarkEnd w:id="36"/>
    </w:p>
    <w:p w14:paraId="2AE2A61A" w14:textId="3BE78F12" w:rsidR="00497D39" w:rsidRDefault="00497D39" w:rsidP="00497D39">
      <w:r>
        <w:t>Este capítulo teve como objetivo detalhar a concepção técnica e a modelagem estrutural do software. Após o referencial teórico que fundamentou a viabilidade da arquitetura cliente-servidor e a aplicação de princípios arquivísticos para a organização da informação rural, esta etapa concentrou-se na tradução dessas necessidades de negócio em especificações de engenharia de software.</w:t>
      </w:r>
    </w:p>
    <w:p w14:paraId="6A33DD34" w14:textId="2919EE30" w:rsidR="00497D39" w:rsidRPr="00497D39" w:rsidRDefault="00497D39" w:rsidP="00497D39">
      <w:r>
        <w:t>Para a construção do sistema, a ideia inicial foi apresentada por meio do mapa mental, prosseguindo para os requisitos funcionais e não funcionais, estabelecendo o escopo exato das operações de campo, controle financeiro e governança documental que a aplicação deveria suportar. Em seguida, o comportamento e a estrutura do software foram representados por meio de diagramas padrão da UML e pelo modelo relacional de banco de dados. Por meio destes tópicos, verificou-se que eles garantem a integração entre a interface do usuário e a API de processamento de forma segura e operacional para o produtor rural.</w:t>
      </w:r>
    </w:p>
    <w:p w14:paraId="5BB43032" w14:textId="61479C0D" w:rsidR="00497D39" w:rsidRDefault="00497D39" w:rsidP="00497D39">
      <w:pPr>
        <w:pStyle w:val="Ttulo2"/>
      </w:pPr>
      <w:bookmarkStart w:id="37" w:name="_Toc239631535"/>
      <w:r>
        <w:t>mapa mental</w:t>
      </w:r>
      <w:bookmarkEnd w:id="37"/>
    </w:p>
    <w:p w14:paraId="64626CED" w14:textId="5108368E" w:rsidR="00497D39" w:rsidRDefault="00497D39" w:rsidP="00497D39">
      <w:r>
        <w:t xml:space="preserve">A análise e especificação de requisitos exigiu uma compreensão profunda do problema antes da modelagem técnica estrutural. Sabendo disto, o mapa mental apresentou-se como uma ferramenta estratégica para organizar as ideias iniciais, o escopo geral do sistema e as funcionalidades. Conforme estabelecido por Buzan (2009), criador da técnica, os </w:t>
      </w:r>
      <w:r w:rsidRPr="008A1321">
        <w:t>mapas</w:t>
      </w:r>
      <w:r>
        <w:t xml:space="preserve"> mentais utilizam uma estrutura que, a partir de um núcleo central, permite categorizar e ramificar informações complexas de maneira lógica, intuitiva e hierárquica. Na engenharia de software, essa abordagem atuou como um catalisador para transformar conceitos abstratos em especificações concretas.</w:t>
      </w:r>
    </w:p>
    <w:p w14:paraId="55071118" w14:textId="77777777" w:rsidR="008D3A58" w:rsidRDefault="00497D39" w:rsidP="00497D39">
      <w:r>
        <w:t xml:space="preserve">Funcionando como um instrumento facilitador na fase de elicitação de requisitos, o desenvolvimento do software de gestão para microempresas agrícolas só foi possível com o uso do mapa mental, que permitiu abstrair as ideias e organizar melhor as funcionalidades. </w:t>
      </w:r>
    </w:p>
    <w:p w14:paraId="2846B1C8" w14:textId="02781D42" w:rsidR="008D5594" w:rsidRDefault="00497D39" w:rsidP="00497D39">
      <w:r>
        <w:t xml:space="preserve">Segundo Pressman e Maxim (2016), o emprego de técnicas de modelagem visual nas fases iniciais é essencial para alinhar a visão arquitetural do projeto com as reais necessidades </w:t>
      </w:r>
      <w:r>
        <w:lastRenderedPageBreak/>
        <w:t>operacionais dos usuários. Ao ramificar visualmente os pilares da propriedade rural, como a gestão de insumos, o controle das atividades de campo, o registro de equipamentos e a governança documental, o mapa mental permitiu delimitar as fronteiras do sistema e identificar os requisitos funcionais prioritários, servindo como base sólida para a posterior elaboração dos artefatos da UML e do modelo relacional</w:t>
      </w:r>
      <w:r w:rsidR="008D3A58">
        <w:t>, conforme ilustrado na figura 1</w:t>
      </w:r>
      <w:r>
        <w:t>.</w:t>
      </w:r>
    </w:p>
    <w:p w14:paraId="0945058D" w14:textId="77777777" w:rsidR="008D3A58" w:rsidRDefault="008D3A58" w:rsidP="00497D39"/>
    <w:p w14:paraId="4FEEB193" w14:textId="77777777" w:rsidR="00497D39" w:rsidRDefault="00497D39" w:rsidP="00497D39">
      <w:pPr>
        <w:keepNext/>
        <w:jc w:val="center"/>
      </w:pPr>
      <w:r>
        <w:rPr>
          <w:noProof/>
        </w:rPr>
        <w:drawing>
          <wp:inline distT="0" distB="0" distL="0" distR="0" wp14:anchorId="6ABEB80C" wp14:editId="290C2D9D">
            <wp:extent cx="6120130" cy="3241040"/>
            <wp:effectExtent l="0" t="0" r="0" b="0"/>
            <wp:docPr id="2077199678"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
                    <pic:cNvPicPr>
                      <a:picLocks noChangeAspect="1" noChangeArrowheads="1"/>
                    </pic:cNvPicPr>
                  </pic:nvPicPr>
                  <pic:blipFill>
                    <a:blip r:embed="rId13"/>
                    <a:stretch>
                      <a:fillRect/>
                    </a:stretch>
                  </pic:blipFill>
                  <pic:spPr bwMode="auto">
                    <a:xfrm>
                      <a:off x="0" y="0"/>
                      <a:ext cx="6120130" cy="3241040"/>
                    </a:xfrm>
                    <a:prstGeom prst="rect">
                      <a:avLst/>
                    </a:prstGeom>
                    <a:noFill/>
                  </pic:spPr>
                </pic:pic>
              </a:graphicData>
            </a:graphic>
          </wp:inline>
        </w:drawing>
      </w:r>
    </w:p>
    <w:p w14:paraId="39F748E1" w14:textId="77777777" w:rsidR="00AC3AA4" w:rsidRDefault="00497D39" w:rsidP="00AC3AA4">
      <w:pPr>
        <w:pStyle w:val="Legenda"/>
        <w:rPr>
          <w:bCs/>
        </w:rPr>
      </w:pPr>
      <w:bookmarkStart w:id="38" w:name="_Toc239631573"/>
      <w:r>
        <w:t xml:space="preserve">Figura </w:t>
      </w:r>
      <w:fldSimple w:instr=" SEQ Figura \* ARABIC ">
        <w:r w:rsidR="008862E1">
          <w:rPr>
            <w:noProof/>
          </w:rPr>
          <w:t>1</w:t>
        </w:r>
      </w:fldSimple>
      <w:r>
        <w:t xml:space="preserve">: </w:t>
      </w:r>
      <w:r w:rsidRPr="009376FF">
        <w:rPr>
          <w:b w:val="0"/>
        </w:rPr>
        <w:t>Mapa mental</w:t>
      </w:r>
      <w:r w:rsidR="00AC3AA4" w:rsidRPr="009376FF">
        <w:rPr>
          <w:b w:val="0"/>
        </w:rPr>
        <w:t>.</w:t>
      </w:r>
      <w:bookmarkEnd w:id="38"/>
      <w:r w:rsidR="00AC3AA4">
        <w:rPr>
          <w:bCs/>
        </w:rPr>
        <w:t xml:space="preserve"> </w:t>
      </w:r>
    </w:p>
    <w:p w14:paraId="57BD1251" w14:textId="07DCBACF" w:rsidR="00AC3AA4" w:rsidRPr="00AC3AA4" w:rsidRDefault="00AC3AA4" w:rsidP="00AC3AA4">
      <w:pPr>
        <w:pStyle w:val="Legenda"/>
      </w:pPr>
      <w:r>
        <w:t xml:space="preserve">Fonte: </w:t>
      </w:r>
      <w:r w:rsidRPr="009376FF">
        <w:rPr>
          <w:b w:val="0"/>
          <w:bCs/>
        </w:rPr>
        <w:t>Autoria própria.</w:t>
      </w:r>
    </w:p>
    <w:p w14:paraId="03D22ABC" w14:textId="7D5DC25F" w:rsidR="00497D39" w:rsidRDefault="00497D39" w:rsidP="00497D39">
      <w:pPr>
        <w:pStyle w:val="Ttulo2"/>
      </w:pPr>
      <w:bookmarkStart w:id="39" w:name="_Toc239631536"/>
      <w:r>
        <w:t>requisitos</w:t>
      </w:r>
      <w:bookmarkEnd w:id="39"/>
    </w:p>
    <w:p w14:paraId="75326E0A" w14:textId="04B0CBDD" w:rsidR="00497D39" w:rsidRDefault="00497D39" w:rsidP="00497D39">
      <w:r>
        <w:t>Após a delimitação inicial do corpo do projeto, a análise avançou para a fase de requisitos, etapa que foi fundamental para o progresso do software. De acordo com Sommerville (2011), os requisitos de um sistema constituem na descrição detalhada dos serviços que são fornecidos e de suas restrições operacionais do produto. Contextualizando para o desenvolvimento ágil e estruturado, esta fase atuou como um vínculo entre as necessidades do domínio de negócio, a gestão da microempresa agrícola e as definições da arquitetura de software, permitindo diminuir as ambiguidades e garantindo que as soluções finais ajudem o produtor rural.</w:t>
      </w:r>
    </w:p>
    <w:p w14:paraId="708C25A2" w14:textId="3960E39D" w:rsidR="00497D39" w:rsidRPr="008D5594" w:rsidRDefault="00497D39" w:rsidP="00497D39">
      <w:pPr>
        <w:rPr>
          <w:i/>
        </w:rPr>
      </w:pPr>
      <w:r>
        <w:t>Para fins de documentação e modelagem, essas necessidades foram divididas em duas categorias. Conforme descreve Paula Filho (20</w:t>
      </w:r>
      <w:r w:rsidR="005C3536">
        <w:t>09</w:t>
      </w:r>
      <w:r>
        <w:t xml:space="preserve">), os Requisitos Funcionais (RF) definem </w:t>
      </w:r>
      <w:r>
        <w:lastRenderedPageBreak/>
        <w:t xml:space="preserve">o comportamento esperado do sistema e suas ações, trazendo as operações de campo, como o cadastro de setores, o controle de insumos e a submissão de documentos. Em contrapartida, os </w:t>
      </w:r>
      <w:r w:rsidR="00002DBD">
        <w:t>RNF</w:t>
      </w:r>
      <w:r w:rsidR="00002DBD">
        <w:t xml:space="preserve"> </w:t>
      </w:r>
      <w:r>
        <w:t>(</w:t>
      </w:r>
      <w:r w:rsidR="00002DBD">
        <w:t>Requisitos Não Funcionais</w:t>
      </w:r>
      <w:r>
        <w:t xml:space="preserve">) estabeleceram os critérios de qualidade, segurança e infraestrutura. Eles não tratam de funcionalidades específicas, mas impuseram restrições de serviços, tais como a utilização da linguagem Java para a construção da API, a persistência de dados em banco relacional PostgreSQL e as premissas de usabilidade da interface </w:t>
      </w:r>
      <w:r>
        <w:rPr>
          <w:i/>
        </w:rPr>
        <w:t>frontend.</w:t>
      </w:r>
    </w:p>
    <w:p w14:paraId="3C568D14" w14:textId="707CFFE6" w:rsidR="00497D39" w:rsidRDefault="00497D39" w:rsidP="00497D39">
      <w:pPr>
        <w:pStyle w:val="Ttulo3"/>
      </w:pPr>
      <w:bookmarkStart w:id="40" w:name="_Toc239631537"/>
      <w:r>
        <w:t>Requisitos Funcionais</w:t>
      </w:r>
      <w:bookmarkEnd w:id="40"/>
    </w:p>
    <w:p w14:paraId="5FA4F6D0" w14:textId="7B0058DC" w:rsidR="00497D39" w:rsidRDefault="00497D39" w:rsidP="00497D39">
      <w:r>
        <w:t>Os RF definiram quais são as ações diretas que o software executa para suprir as demandas operacionais da microempresa agrícola. Conforme definido por Paula Filho (20</w:t>
      </w:r>
      <w:r w:rsidR="005C3536">
        <w:t>09</w:t>
      </w:r>
      <w:r>
        <w:t>), esses requisitos descrevem o comportamento esperado do sistema e as transformações de dados em resposta às interações do usuário.</w:t>
      </w:r>
    </w:p>
    <w:p w14:paraId="1F4CC85E" w14:textId="7EDA39EC" w:rsidR="00497D39" w:rsidRPr="00497D39" w:rsidRDefault="00497D39" w:rsidP="00497D39">
      <w:r>
        <w:t xml:space="preserve">No escopo deste projeto, as funcionalidades englobaram o registro rotineiro de atividades de campo, como o cadastro de setores e de atividades, o controle de insumos e a gestão de receitas e despesas. Além disso, ao aplicar os princípios arquivísticos abordados por Bellotto (2006), os RFs determinaram que o sistema deveria permitir o </w:t>
      </w:r>
      <w:r>
        <w:rPr>
          <w:i/>
        </w:rPr>
        <w:t>upload</w:t>
      </w:r>
      <w:r>
        <w:t xml:space="preserve"> e a categorização de laudos e notas fiscais, vinculando obrigatoriamente esses documentos às entidades geradoras, como funcionários ou equipamentos, para garantir a rastreabilidade e a organicidade do acervo rural.</w:t>
      </w:r>
    </w:p>
    <w:p w14:paraId="14ED0A53" w14:textId="516F40FD" w:rsidR="00497D39" w:rsidRDefault="00497D39" w:rsidP="00497D39">
      <w:pPr>
        <w:pStyle w:val="Ttulo3"/>
      </w:pPr>
      <w:bookmarkStart w:id="41" w:name="_Toc239631538"/>
      <w:r>
        <w:t>Requisitos Não Funcionais</w:t>
      </w:r>
      <w:bookmarkEnd w:id="41"/>
    </w:p>
    <w:p w14:paraId="7D34C641" w14:textId="68D45C9A" w:rsidR="00CE1430" w:rsidRPr="00497D39" w:rsidRDefault="00497D39" w:rsidP="00497D39">
      <w:r>
        <w:t xml:space="preserve">Em contrapartida, os RNF estabeleceram restrições tecnológicas, os critérios de qualidade e a infraestrutura necessária para a viabilidade do sistema. Segundo Sommerville (2011), esses requisitos não descrevem funcionalidades de negócio, mas impõem propriedades, como desempenho, segurança e padronização de arquitetura. Para a consolidação estrutural deste software, os RNF determinaram o modelo cliente-servidor, especificando o uso da linguagem Java no </w:t>
      </w:r>
      <w:r>
        <w:rPr>
          <w:i/>
        </w:rPr>
        <w:t>backend</w:t>
      </w:r>
      <w:r>
        <w:t xml:space="preserve"> para o processamento de regras e do </w:t>
      </w:r>
      <w:r>
        <w:rPr>
          <w:i/>
        </w:rPr>
        <w:t>framework</w:t>
      </w:r>
      <w:r>
        <w:t xml:space="preserve"> Angular no </w:t>
      </w:r>
      <w:r>
        <w:rPr>
          <w:i/>
        </w:rPr>
        <w:t>frontend</w:t>
      </w:r>
      <w:r>
        <w:t xml:space="preserve"> para garantir uma interface responsiva. Para as restrições de armazenamento, foi necessária a persistência em um banco de dados relacional PostgreSQL, garantindo a integridade do transporte de dados e a centralização segura de </w:t>
      </w:r>
      <w:r>
        <w:lastRenderedPageBreak/>
        <w:t>informações.</w:t>
      </w:r>
      <w:r w:rsidR="00CE1430">
        <w:t xml:space="preserve"> Para autenticação do sistema foi utilizado o JWT (</w:t>
      </w:r>
      <w:r w:rsidR="00CE1430">
        <w:t>Json Web Token</w:t>
      </w:r>
      <w:r w:rsidR="00CE1430">
        <w:t>), um padrão para transferir informações de forma compacta e segura entre duas partes com um objeto JSON (JavaScript Object Notation).</w:t>
      </w:r>
    </w:p>
    <w:p w14:paraId="69429A66" w14:textId="3427DDE4" w:rsidR="00497D39" w:rsidRDefault="00497D39" w:rsidP="00497D39">
      <w:pPr>
        <w:pStyle w:val="Ttulo2"/>
      </w:pPr>
      <w:bookmarkStart w:id="42" w:name="_Toc239631539"/>
      <w:r>
        <w:t>diagrama de classe</w:t>
      </w:r>
      <w:bookmarkEnd w:id="42"/>
    </w:p>
    <w:p w14:paraId="675EA264" w14:textId="34815396" w:rsidR="00497D39" w:rsidRDefault="00497D39" w:rsidP="00497D39">
      <w:r>
        <w:t>A transição dos requisitos funcionais para a arquitetura de um código exigiu uma estrutura rigorosa do domínio do problema. O Diagrama de Classes atuou como um artefato estático da UML, fornecendo uma base para a programação orientada a objetos. Segundo Guedes (2011), este diagrama ilustra as classes que compõem o sistema junto com seus respectivos atributos e métodos, além disso, ele permite mapear os relacionamentos lógicos. Essa visualização foi essencial para diminuir o acoplamento excessivo e garantir que houvesse coesão das entidades na hora do desenvolvimento.</w:t>
      </w:r>
    </w:p>
    <w:p w14:paraId="0149ACD5" w14:textId="77777777" w:rsidR="008D3A58" w:rsidRDefault="00497D39" w:rsidP="00497D39">
      <w:r>
        <w:t>Contextualizando para softwares de gestão para a microempresa agrícola,</w:t>
      </w:r>
      <w:r w:rsidR="008D3A58">
        <w:t xml:space="preserve"> dessa forma a figura 2 ilustra</w:t>
      </w:r>
      <w:r>
        <w:t xml:space="preserve"> o Diagrama de Classes </w:t>
      </w:r>
      <w:r w:rsidR="008D3A58">
        <w:t xml:space="preserve">que </w:t>
      </w:r>
      <w:r>
        <w:t xml:space="preserve">foi </w:t>
      </w:r>
      <w:r w:rsidR="008D3A58">
        <w:t xml:space="preserve">desenvolvido </w:t>
      </w:r>
      <w:r>
        <w:t xml:space="preserve">para espelhar de maneira fiel as operações e informações. De acordo com Larman (2007), a modelagem de domínio deve espelhar o vocabulário e os conceitos do mundo real. </w:t>
      </w:r>
    </w:p>
    <w:p w14:paraId="4DDBA7FE" w14:textId="2FD108C1" w:rsidR="00497D39" w:rsidRDefault="00497D39" w:rsidP="00497D39">
      <w:r>
        <w:t xml:space="preserve">Dessa forma, entidades físicas e operacionais, como Sítio, Funcionários, Equipamentos e Insumos, foram modeladas com suas tipagens específicas. Ao lado desta ideia, para atender aos princípios arquivísticos, a classe Documento foi projetada como um eixo centralizador de informações. Ela estabeleceu relações de multiplicidade fundamentais com as origens geradoras dos dados, garantindo que a implementação no </w:t>
      </w:r>
      <w:r>
        <w:rPr>
          <w:i/>
        </w:rPr>
        <w:t>backend</w:t>
      </w:r>
      <w:r>
        <w:t xml:space="preserve"> suporte a rastreabilidade dos documentos e a sua coesão, permitindo uma melhor aplicação do ORM.</w:t>
      </w:r>
    </w:p>
    <w:p w14:paraId="1B7D7F1B" w14:textId="77777777" w:rsidR="00497D39" w:rsidRDefault="00497D39" w:rsidP="00497D39">
      <w:pPr>
        <w:keepNext/>
        <w:jc w:val="center"/>
      </w:pPr>
      <w:r>
        <w:rPr>
          <w:noProof/>
        </w:rPr>
        <w:lastRenderedPageBreak/>
        <w:drawing>
          <wp:inline distT="0" distB="0" distL="0" distR="0" wp14:anchorId="34191885" wp14:editId="3F515FB2">
            <wp:extent cx="6112510" cy="4250055"/>
            <wp:effectExtent l="0" t="0" r="0" b="0"/>
            <wp:docPr id="12430029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96388" name=""/>
                    <pic:cNvPicPr/>
                  </pic:nvPicPr>
                  <pic:blipFill>
                    <a:blip r:embed="rId14"/>
                    <a:stretch>
                      <a:fillRect/>
                    </a:stretch>
                  </pic:blipFill>
                  <pic:spPr>
                    <a:xfrm>
                      <a:off x="0" y="0"/>
                      <a:ext cx="6112510" cy="4250055"/>
                    </a:xfrm>
                    <a:prstGeom prst="rect">
                      <a:avLst/>
                    </a:prstGeom>
                  </pic:spPr>
                </pic:pic>
              </a:graphicData>
            </a:graphic>
          </wp:inline>
        </w:drawing>
      </w:r>
    </w:p>
    <w:p w14:paraId="4E1F45B0" w14:textId="77777777" w:rsidR="009376FF" w:rsidRDefault="00497D39" w:rsidP="00AC3AA4">
      <w:pPr>
        <w:pStyle w:val="Legenda"/>
      </w:pPr>
      <w:bookmarkStart w:id="43" w:name="_Toc239631574"/>
      <w:r>
        <w:t xml:space="preserve">Figura </w:t>
      </w:r>
      <w:fldSimple w:instr=" SEQ Figura \* ARABIC ">
        <w:r w:rsidR="008862E1">
          <w:rPr>
            <w:noProof/>
          </w:rPr>
          <w:t>2</w:t>
        </w:r>
      </w:fldSimple>
      <w:r>
        <w:t xml:space="preserve">: </w:t>
      </w:r>
      <w:r w:rsidRPr="009376FF">
        <w:rPr>
          <w:b w:val="0"/>
          <w:bCs/>
        </w:rPr>
        <w:t>Diagrama de Classe</w:t>
      </w:r>
      <w:r w:rsidR="009376FF" w:rsidRPr="009376FF">
        <w:rPr>
          <w:b w:val="0"/>
          <w:bCs/>
        </w:rPr>
        <w:t>.</w:t>
      </w:r>
      <w:bookmarkEnd w:id="43"/>
      <w:r w:rsidR="009376FF" w:rsidRPr="009376FF">
        <w:rPr>
          <w:b w:val="0"/>
          <w:bCs/>
        </w:rPr>
        <w:t xml:space="preserve"> </w:t>
      </w:r>
    </w:p>
    <w:p w14:paraId="3EFFD6C2" w14:textId="087A125E" w:rsidR="00497D39" w:rsidRDefault="009376FF" w:rsidP="00AC3AA4">
      <w:pPr>
        <w:pStyle w:val="Legenda"/>
      </w:pPr>
      <w:r w:rsidRPr="009376FF">
        <w:t>Fonte</w:t>
      </w:r>
      <w:r>
        <w:rPr>
          <w:b w:val="0"/>
          <w:bCs/>
        </w:rPr>
        <w:t>: Autoria própria.</w:t>
      </w:r>
    </w:p>
    <w:p w14:paraId="0CBA8D31" w14:textId="7A48D799" w:rsidR="00F826E5" w:rsidRDefault="00F826E5" w:rsidP="00F826E5">
      <w:pPr>
        <w:pStyle w:val="Ttulo2"/>
      </w:pPr>
      <w:bookmarkStart w:id="44" w:name="_Toc239631540"/>
      <w:r>
        <w:t>Diagrama entidade</w:t>
      </w:r>
      <w:r w:rsidR="008D3A58">
        <w:t>-</w:t>
      </w:r>
      <w:r>
        <w:t>relacionamento</w:t>
      </w:r>
      <w:bookmarkEnd w:id="44"/>
    </w:p>
    <w:p w14:paraId="600D23C0" w14:textId="54E8DF4E" w:rsidR="00F826E5" w:rsidRDefault="00F826E5" w:rsidP="00F826E5">
      <w:r>
        <w:t>A estruturação da camada de persistência de dados exigiu uma transição entre o paradigma orientado a objetos para o modelo relacional. O MER</w:t>
      </w:r>
      <w:r w:rsidR="00324766">
        <w:t xml:space="preserve"> (</w:t>
      </w:r>
      <w:r w:rsidR="00324766">
        <w:t>Modelo Entidade-Relacionamento</w:t>
      </w:r>
      <w:r w:rsidR="00324766">
        <w:t>)</w:t>
      </w:r>
      <w:r>
        <w:t xml:space="preserve"> e sua representação gráfica, o DER, constituíram o alicerce para essa modelagem. De acordo com Heuser (2009), o objetivo dessa técnica é documentar de forma precisa as entidades e as restrições de integridade das informações que são acompanhadas do domínio de negócio. Enquanto o diagrama de classes fala sobre o comportamento das entidades com relação umas às outras, o DER concentrou-se em como o SGBD</w:t>
      </w:r>
      <w:r w:rsidR="00073C12">
        <w:t>R</w:t>
      </w:r>
      <w:r>
        <w:t xml:space="preserve"> armazena e conecta as informações ao longo prazo. Elmasri e Navathe (2011) destacam que essa representação visual é fundamental para estabelecer chaves primárias, chaves estrangeiras e regras de cardinalidade que blindam o sistema contra anomalias de inserção e exclusão.</w:t>
      </w:r>
    </w:p>
    <w:p w14:paraId="7FA1CB11" w14:textId="50FC8066" w:rsidR="00880888" w:rsidRDefault="00F826E5" w:rsidP="00F826E5">
      <w:r>
        <w:t xml:space="preserve">No desenvolvimento do sistema, o DER foi projetado com foco na integridade transacional e na documental centralizada. A modelagem refletiu o </w:t>
      </w:r>
      <w:r w:rsidR="009376FF">
        <w:t>ORM</w:t>
      </w:r>
      <w:r>
        <w:t xml:space="preserve">, como Sítio, Funcionários, </w:t>
      </w:r>
      <w:r>
        <w:lastRenderedPageBreak/>
        <w:t>Insumos e Equipamentos, conectando-as à tabela central de Documentos por meio de chaves estrangeiras, permitindo a rastreabilidade e a organização exigidas no levantamento de requisitos. Somando a isso, o diagrama especificou os tipos de dados voltados ao SGBD</w:t>
      </w:r>
      <w:r w:rsidR="00073C12">
        <w:t>R</w:t>
      </w:r>
      <w:r>
        <w:t xml:space="preserve"> PostgreSQL</w:t>
      </w:r>
      <w:r w:rsidR="00880888">
        <w:t>, como retratado na figura 3</w:t>
      </w:r>
      <w:r>
        <w:t>.</w:t>
      </w:r>
    </w:p>
    <w:p w14:paraId="46670246" w14:textId="77777777" w:rsidR="006652C1" w:rsidRDefault="006652C1" w:rsidP="006652C1">
      <w:pPr>
        <w:keepNext/>
        <w:jc w:val="center"/>
      </w:pPr>
      <w:r>
        <w:rPr>
          <w:noProof/>
        </w:rPr>
        <w:drawing>
          <wp:inline distT="0" distB="0" distL="0" distR="0" wp14:anchorId="4CD33ADC" wp14:editId="76DA475F">
            <wp:extent cx="4732934" cy="5268018"/>
            <wp:effectExtent l="0" t="0" r="0" b="8890"/>
            <wp:docPr id="1566716351"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4"/>
                    <pic:cNvPicPr>
                      <a:picLocks noChangeAspect="1" noChangeArrowheads="1"/>
                    </pic:cNvPicPr>
                  </pic:nvPicPr>
                  <pic:blipFill>
                    <a:blip r:embed="rId15"/>
                    <a:stretch>
                      <a:fillRect/>
                    </a:stretch>
                  </pic:blipFill>
                  <pic:spPr bwMode="auto">
                    <a:xfrm>
                      <a:off x="0" y="0"/>
                      <a:ext cx="4812654" cy="5356750"/>
                    </a:xfrm>
                    <a:prstGeom prst="rect">
                      <a:avLst/>
                    </a:prstGeom>
                    <a:noFill/>
                  </pic:spPr>
                </pic:pic>
              </a:graphicData>
            </a:graphic>
          </wp:inline>
        </w:drawing>
      </w:r>
    </w:p>
    <w:p w14:paraId="69F5B8A5" w14:textId="75473774" w:rsidR="009376FF" w:rsidRDefault="006652C1" w:rsidP="00AC3AA4">
      <w:pPr>
        <w:pStyle w:val="Legenda"/>
      </w:pPr>
      <w:bookmarkStart w:id="45" w:name="_Toc239631575"/>
      <w:r>
        <w:t xml:space="preserve">Figura </w:t>
      </w:r>
      <w:fldSimple w:instr=" SEQ Figura \* ARABIC ">
        <w:r w:rsidR="008862E1">
          <w:rPr>
            <w:noProof/>
          </w:rPr>
          <w:t>3</w:t>
        </w:r>
      </w:fldSimple>
      <w:r>
        <w:t xml:space="preserve">: </w:t>
      </w:r>
      <w:r w:rsidRPr="009376FF">
        <w:rPr>
          <w:b w:val="0"/>
          <w:bCs/>
        </w:rPr>
        <w:t xml:space="preserve">Diagrama </w:t>
      </w:r>
      <w:r w:rsidR="00880888">
        <w:rPr>
          <w:b w:val="0"/>
          <w:bCs/>
        </w:rPr>
        <w:t>E</w:t>
      </w:r>
      <w:r w:rsidRPr="009376FF">
        <w:rPr>
          <w:b w:val="0"/>
          <w:bCs/>
        </w:rPr>
        <w:t>ntidade</w:t>
      </w:r>
      <w:r w:rsidR="00880888">
        <w:rPr>
          <w:b w:val="0"/>
          <w:bCs/>
        </w:rPr>
        <w:t>-R</w:t>
      </w:r>
      <w:r w:rsidRPr="009376FF">
        <w:rPr>
          <w:b w:val="0"/>
          <w:bCs/>
        </w:rPr>
        <w:t>elacionamento</w:t>
      </w:r>
      <w:r w:rsidR="009376FF" w:rsidRPr="009376FF">
        <w:rPr>
          <w:b w:val="0"/>
          <w:bCs/>
        </w:rPr>
        <w:t>.</w:t>
      </w:r>
      <w:bookmarkEnd w:id="45"/>
      <w:r w:rsidR="009376FF">
        <w:t xml:space="preserve"> </w:t>
      </w:r>
    </w:p>
    <w:p w14:paraId="4B2EB9B2" w14:textId="28A20064" w:rsidR="006652C1" w:rsidRPr="006652C1" w:rsidRDefault="009376FF" w:rsidP="00AC3AA4">
      <w:pPr>
        <w:pStyle w:val="Legenda"/>
      </w:pPr>
      <w:r w:rsidRPr="009376FF">
        <w:t>Fonte:</w:t>
      </w:r>
      <w:r>
        <w:rPr>
          <w:b w:val="0"/>
          <w:bCs/>
        </w:rPr>
        <w:t xml:space="preserve"> Autoria própria.</w:t>
      </w:r>
    </w:p>
    <w:p w14:paraId="6C31CCAE" w14:textId="0E5A4377" w:rsidR="006652C1" w:rsidRDefault="006652C1" w:rsidP="006652C1">
      <w:pPr>
        <w:pStyle w:val="Ttulo2"/>
      </w:pPr>
      <w:bookmarkStart w:id="46" w:name="_Toc239631541"/>
      <w:r>
        <w:t>Diagrama de caso de uso</w:t>
      </w:r>
      <w:bookmarkEnd w:id="46"/>
    </w:p>
    <w:p w14:paraId="53D2F4AE" w14:textId="77777777" w:rsidR="00C231A5" w:rsidRDefault="00C231A5" w:rsidP="00C231A5">
      <w:r>
        <w:t xml:space="preserve">A união entre os usuários e o sistema foi formalizada através do Diagrama de Casos de Uso. Segundo Jacobson et al. (1999), pioneiros desta abordagem, os casos de uso mostram os requisitos funcionais na perspectiva de quem utiliza a aplicação, desta forma, definindo os limites do sistema e os atores que interagem com ele. Fowler (2004) complementa que este diagrama não tem o objetivo de detalhar a complexidade ou a lógica, </w:t>
      </w:r>
      <w:r>
        <w:lastRenderedPageBreak/>
        <w:t xml:space="preserve">mas sim mostrar o valor que o sistema entrega ao ser executado, atuando como uma ferramenta de comunicação entre a equipe de desenvolvimento e os </w:t>
      </w:r>
      <w:r>
        <w:rPr>
          <w:i/>
        </w:rPr>
        <w:t>stakeholders</w:t>
      </w:r>
      <w:r>
        <w:t xml:space="preserve"> do projeto.</w:t>
      </w:r>
    </w:p>
    <w:p w14:paraId="579BA7C0" w14:textId="097F620C" w:rsidR="00880888" w:rsidRDefault="00880888" w:rsidP="00C231A5">
      <w:pPr>
        <w:rPr>
          <w:i/>
        </w:rPr>
      </w:pPr>
      <w:r>
        <w:t>A figura 4 ilustra o d</w:t>
      </w:r>
      <w:r w:rsidR="00C231A5">
        <w:t xml:space="preserve">iagrama de </w:t>
      </w:r>
      <w:r>
        <w:t>c</w:t>
      </w:r>
      <w:r w:rsidR="00C231A5">
        <w:t xml:space="preserve">asos de </w:t>
      </w:r>
      <w:r>
        <w:t>u</w:t>
      </w:r>
      <w:r w:rsidR="00C231A5">
        <w:t>so</w:t>
      </w:r>
      <w:r>
        <w:t xml:space="preserve">, utilizado </w:t>
      </w:r>
      <w:r w:rsidR="00C231A5">
        <w:t xml:space="preserve">para mapear as ações da propriedade rural de forma lógica, o ator principal, que representa o produtor rural ou o gestor administrativo, estabeleceu interação direta com as funcionalidades centrais da aplicação, tais como o registro das atividades de campo, a monitorização de insumos e a anexação de documentos legais. Visualizando as ideias de Cockburn (2001), foi possível verificar que a modelação como "Anexar Documento" garantiria que cada caso de uso representasse o cumprimento de um objetivo do domínio de negócio. Esta representação assegurou que a rastreabilidade dos documentos e o controle operacional fossem validados visualmente antes do desenvolvimento das interfaces no </w:t>
      </w:r>
      <w:r w:rsidR="00C231A5" w:rsidRPr="00880888">
        <w:rPr>
          <w:i/>
        </w:rPr>
        <w:t>frontend.</w:t>
      </w:r>
    </w:p>
    <w:p w14:paraId="1C5B54E4" w14:textId="77777777" w:rsidR="00ED6A89" w:rsidRDefault="00ED6A89" w:rsidP="00ED6A89">
      <w:pPr>
        <w:keepNext/>
        <w:jc w:val="center"/>
      </w:pPr>
      <w:r>
        <w:rPr>
          <w:noProof/>
        </w:rPr>
        <w:drawing>
          <wp:inline distT="0" distB="0" distL="0" distR="0" wp14:anchorId="5B4A5897" wp14:editId="54BAD59C">
            <wp:extent cx="3848094" cy="4564685"/>
            <wp:effectExtent l="0" t="0" r="635" b="7620"/>
            <wp:docPr id="792431143"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2"/>
                    <pic:cNvPicPr>
                      <a:picLocks noChangeAspect="1" noChangeArrowheads="1"/>
                    </pic:cNvPicPr>
                  </pic:nvPicPr>
                  <pic:blipFill>
                    <a:blip r:embed="rId16"/>
                    <a:stretch>
                      <a:fillRect/>
                    </a:stretch>
                  </pic:blipFill>
                  <pic:spPr bwMode="auto">
                    <a:xfrm>
                      <a:off x="0" y="0"/>
                      <a:ext cx="3866787" cy="4586859"/>
                    </a:xfrm>
                    <a:prstGeom prst="rect">
                      <a:avLst/>
                    </a:prstGeom>
                    <a:noFill/>
                  </pic:spPr>
                </pic:pic>
              </a:graphicData>
            </a:graphic>
          </wp:inline>
        </w:drawing>
      </w:r>
    </w:p>
    <w:p w14:paraId="2CD081D6" w14:textId="77777777" w:rsidR="009376FF" w:rsidRDefault="00ED6A89" w:rsidP="00AC3AA4">
      <w:pPr>
        <w:pStyle w:val="Legenda"/>
      </w:pPr>
      <w:bookmarkStart w:id="47" w:name="_Toc239631576"/>
      <w:r>
        <w:t xml:space="preserve">Figura </w:t>
      </w:r>
      <w:fldSimple w:instr=" SEQ Figura \* ARABIC ">
        <w:r w:rsidR="008862E1">
          <w:rPr>
            <w:noProof/>
          </w:rPr>
          <w:t>4</w:t>
        </w:r>
      </w:fldSimple>
      <w:r>
        <w:t xml:space="preserve">: </w:t>
      </w:r>
      <w:r w:rsidRPr="009376FF">
        <w:rPr>
          <w:b w:val="0"/>
          <w:bCs/>
        </w:rPr>
        <w:t>Diagrama de caso de uso</w:t>
      </w:r>
      <w:r w:rsidR="009376FF" w:rsidRPr="009376FF">
        <w:rPr>
          <w:b w:val="0"/>
          <w:bCs/>
        </w:rPr>
        <w:t>.</w:t>
      </w:r>
      <w:bookmarkEnd w:id="47"/>
      <w:r w:rsidR="009376FF">
        <w:t xml:space="preserve"> </w:t>
      </w:r>
    </w:p>
    <w:p w14:paraId="261C8BFE" w14:textId="15425556" w:rsidR="004871FE" w:rsidRPr="004871FE" w:rsidRDefault="009376FF" w:rsidP="00AC3AA4">
      <w:pPr>
        <w:pStyle w:val="Legenda"/>
      </w:pPr>
      <w:r w:rsidRPr="009376FF">
        <w:t>Fonte:</w:t>
      </w:r>
      <w:r>
        <w:rPr>
          <w:b w:val="0"/>
          <w:bCs/>
        </w:rPr>
        <w:t xml:space="preserve"> Autoria própria.</w:t>
      </w:r>
    </w:p>
    <w:p w14:paraId="04EF13F1" w14:textId="484EDB41" w:rsidR="00152B94" w:rsidRDefault="00152B94" w:rsidP="00152B94">
      <w:pPr>
        <w:pStyle w:val="Ttulo2"/>
      </w:pPr>
      <w:bookmarkStart w:id="48" w:name="_Toc239631542"/>
      <w:r>
        <w:lastRenderedPageBreak/>
        <w:t>Narrativas de casos de uso</w:t>
      </w:r>
      <w:bookmarkEnd w:id="48"/>
    </w:p>
    <w:p w14:paraId="36A7DBF1" w14:textId="197A34BD" w:rsidR="000A260A" w:rsidRPr="003E1D19" w:rsidRDefault="003E1D19" w:rsidP="003E1D19">
      <w:r>
        <w:t>O Diagrama de Casos de Uso forneceu uma visão global das interações entre os atores e o sistema, mas mostrou-se insuficiente para detalhar a lógica de negócio, as regras de validação e o fluxo de cada operação, então, a Engenharia de Requisitos recorreu às Narrativas de Casos de Uso para suprir esta lacuna. Segundo Bezerra (2014), a descrição textual é o principal e o centro de onde se especificam as pré-condições, o evento principal e os fluxos alternativos ou de exceção, o que auxiliou na compreensão do comportamento que o software deve apresentar em cada etapa.</w:t>
      </w:r>
    </w:p>
    <w:p w14:paraId="1E74BD59" w14:textId="77777777" w:rsidR="00CB319A" w:rsidRDefault="00000000">
      <w:pPr>
        <w:pStyle w:val="Ttulo3"/>
      </w:pPr>
      <w:bookmarkStart w:id="49" w:name="_Toc238690000"/>
      <w:bookmarkStart w:id="50" w:name="_Toc239631543"/>
      <w:r>
        <w:t>UC01 – Realizar Login</w:t>
      </w:r>
      <w:bookmarkEnd w:id="49"/>
      <w:bookmarkEnd w:id="50"/>
    </w:p>
    <w:tbl>
      <w:tblPr>
        <w:tblW w:w="9628" w:type="dxa"/>
        <w:tblLayout w:type="fixed"/>
        <w:tblLook w:val="0000" w:firstRow="0" w:lastRow="0" w:firstColumn="0" w:lastColumn="0" w:noHBand="0" w:noVBand="0"/>
      </w:tblPr>
      <w:tblGrid>
        <w:gridCol w:w="3209"/>
        <w:gridCol w:w="6419"/>
      </w:tblGrid>
      <w:tr w:rsidR="00CB319A" w14:paraId="450AF8BA" w14:textId="77777777">
        <w:tc>
          <w:tcPr>
            <w:tcW w:w="3209" w:type="dxa"/>
            <w:tcBorders>
              <w:top w:val="single" w:sz="4" w:space="0" w:color="000000"/>
              <w:left w:val="single" w:sz="4" w:space="0" w:color="000000"/>
              <w:bottom w:val="single" w:sz="4" w:space="0" w:color="000000"/>
              <w:right w:val="single" w:sz="4" w:space="0" w:color="000000"/>
            </w:tcBorders>
          </w:tcPr>
          <w:p w14:paraId="7F90D4E6"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72446606" w14:textId="77777777" w:rsidR="00CB319A" w:rsidRDefault="00000000">
            <w:pPr>
              <w:pStyle w:val="TableParagraph"/>
              <w:spacing w:line="275" w:lineRule="exact"/>
              <w:ind w:left="110"/>
            </w:pPr>
            <w:r>
              <w:t>Autenticar o usuário no sistema, garantindo que cada conta acesse somente os próprios dados e documentos.</w:t>
            </w:r>
          </w:p>
        </w:tc>
      </w:tr>
      <w:tr w:rsidR="00CB319A" w14:paraId="70A7272A" w14:textId="77777777">
        <w:tc>
          <w:tcPr>
            <w:tcW w:w="3209" w:type="dxa"/>
            <w:tcBorders>
              <w:top w:val="single" w:sz="4" w:space="0" w:color="000000"/>
              <w:left w:val="single" w:sz="4" w:space="0" w:color="000000"/>
              <w:bottom w:val="single" w:sz="4" w:space="0" w:color="000000"/>
              <w:right w:val="single" w:sz="4" w:space="0" w:color="000000"/>
            </w:tcBorders>
          </w:tcPr>
          <w:p w14:paraId="50F4DDD9"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5CEFA559" w14:textId="77777777" w:rsidR="00CB319A" w:rsidRDefault="00000000">
            <w:pPr>
              <w:pStyle w:val="TableParagraph"/>
              <w:spacing w:line="275" w:lineRule="exact"/>
              <w:ind w:left="110"/>
            </w:pPr>
            <w:r>
              <w:t>Usuário.</w:t>
            </w:r>
          </w:p>
        </w:tc>
      </w:tr>
      <w:tr w:rsidR="00CB319A" w14:paraId="0A7E116D" w14:textId="77777777">
        <w:tc>
          <w:tcPr>
            <w:tcW w:w="3209" w:type="dxa"/>
            <w:tcBorders>
              <w:top w:val="single" w:sz="4" w:space="0" w:color="000000"/>
              <w:left w:val="single" w:sz="4" w:space="0" w:color="000000"/>
              <w:bottom w:val="single" w:sz="4" w:space="0" w:color="000000"/>
              <w:right w:val="single" w:sz="4" w:space="0" w:color="000000"/>
            </w:tcBorders>
          </w:tcPr>
          <w:p w14:paraId="57965C4F"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3E602BD3" w14:textId="77777777" w:rsidR="00CB319A" w:rsidRDefault="00000000">
            <w:pPr>
              <w:pStyle w:val="TableParagraph"/>
              <w:spacing w:line="275" w:lineRule="exact"/>
              <w:ind w:left="110"/>
            </w:pPr>
            <w:r>
              <w:t>Usuário já cadastrado no sistema.</w:t>
            </w:r>
          </w:p>
        </w:tc>
      </w:tr>
      <w:tr w:rsidR="00CB319A" w14:paraId="46B2C0A3" w14:textId="77777777">
        <w:tc>
          <w:tcPr>
            <w:tcW w:w="3209" w:type="dxa"/>
            <w:tcBorders>
              <w:top w:val="single" w:sz="4" w:space="0" w:color="000000"/>
              <w:left w:val="single" w:sz="4" w:space="0" w:color="000000"/>
              <w:bottom w:val="single" w:sz="4" w:space="0" w:color="000000"/>
              <w:right w:val="single" w:sz="4" w:space="0" w:color="000000"/>
            </w:tcBorders>
          </w:tcPr>
          <w:p w14:paraId="216F38EC"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42E783A9" w14:textId="77777777" w:rsidR="00CB319A" w:rsidRDefault="00000000">
            <w:pPr>
              <w:pStyle w:val="TableParagraph"/>
              <w:spacing w:line="275" w:lineRule="exact"/>
              <w:ind w:left="110"/>
            </w:pPr>
            <w:r>
              <w:t>O usuário acessa o endereço (URL) do sistema.</w:t>
            </w:r>
          </w:p>
        </w:tc>
      </w:tr>
      <w:tr w:rsidR="00CB319A" w14:paraId="0200EAB2" w14:textId="77777777">
        <w:tc>
          <w:tcPr>
            <w:tcW w:w="3209" w:type="dxa"/>
            <w:tcBorders>
              <w:top w:val="single" w:sz="4" w:space="0" w:color="000000"/>
              <w:left w:val="single" w:sz="4" w:space="0" w:color="000000"/>
              <w:bottom w:val="single" w:sz="4" w:space="0" w:color="000000"/>
              <w:right w:val="single" w:sz="4" w:space="0" w:color="000000"/>
            </w:tcBorders>
          </w:tcPr>
          <w:p w14:paraId="529509AD"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3AA1113B" w14:textId="77777777" w:rsidR="00CB319A" w:rsidRDefault="00000000">
            <w:pPr>
              <w:pStyle w:val="TableParagraph"/>
              <w:numPr>
                <w:ilvl w:val="0"/>
                <w:numId w:val="7"/>
              </w:numPr>
              <w:tabs>
                <w:tab w:val="left" w:pos="827"/>
              </w:tabs>
              <w:spacing w:before="0" w:after="0" w:line="275" w:lineRule="exact"/>
              <w:ind w:left="827" w:hanging="359"/>
              <w:jc w:val="left"/>
            </w:pPr>
            <w:r>
              <w:t>O usuário informa seu e-mail e sua senha.</w:t>
            </w:r>
          </w:p>
          <w:p w14:paraId="501EE70A" w14:textId="77777777" w:rsidR="00CB319A" w:rsidRDefault="00000000">
            <w:pPr>
              <w:pStyle w:val="TableParagraph"/>
              <w:numPr>
                <w:ilvl w:val="0"/>
                <w:numId w:val="7"/>
              </w:numPr>
              <w:tabs>
                <w:tab w:val="left" w:pos="827"/>
              </w:tabs>
              <w:spacing w:before="0" w:after="0" w:line="275" w:lineRule="exact"/>
              <w:ind w:left="827" w:hanging="359"/>
              <w:jc w:val="left"/>
            </w:pPr>
            <w:r>
              <w:t>O sistema verifica as credenciais no banco de dados (E01).</w:t>
            </w:r>
          </w:p>
          <w:p w14:paraId="4C9245F8" w14:textId="4DC70ABA" w:rsidR="00CB319A" w:rsidRDefault="00000000">
            <w:pPr>
              <w:pStyle w:val="TableParagraph"/>
              <w:numPr>
                <w:ilvl w:val="0"/>
                <w:numId w:val="7"/>
              </w:numPr>
              <w:tabs>
                <w:tab w:val="left" w:pos="827"/>
              </w:tabs>
              <w:spacing w:before="0" w:after="0" w:line="275" w:lineRule="exact"/>
              <w:ind w:left="827" w:hanging="359"/>
              <w:jc w:val="left"/>
            </w:pPr>
            <w:r>
              <w:t>O sistema gera o token de autenticação JWT</w:t>
            </w:r>
            <w:r w:rsidR="00CE1430">
              <w:t xml:space="preserve"> </w:t>
            </w:r>
            <w:r>
              <w:t>da sessão.</w:t>
            </w:r>
          </w:p>
          <w:p w14:paraId="2293250B" w14:textId="77777777" w:rsidR="00CB319A" w:rsidRDefault="00000000">
            <w:pPr>
              <w:pStyle w:val="TableParagraph"/>
              <w:numPr>
                <w:ilvl w:val="0"/>
                <w:numId w:val="7"/>
              </w:numPr>
              <w:tabs>
                <w:tab w:val="left" w:pos="827"/>
              </w:tabs>
              <w:spacing w:before="0" w:after="0" w:line="275" w:lineRule="exact"/>
              <w:ind w:left="827" w:hanging="359"/>
              <w:jc w:val="left"/>
            </w:pPr>
            <w:r>
              <w:t>O sistema libera o acesso e direciona o usuário ao Painel Geral.</w:t>
            </w:r>
          </w:p>
        </w:tc>
      </w:tr>
      <w:tr w:rsidR="00CB319A" w14:paraId="7E3BA139" w14:textId="77777777">
        <w:tc>
          <w:tcPr>
            <w:tcW w:w="3209" w:type="dxa"/>
            <w:tcBorders>
              <w:top w:val="single" w:sz="4" w:space="0" w:color="000000"/>
              <w:left w:val="single" w:sz="4" w:space="0" w:color="000000"/>
              <w:bottom w:val="single" w:sz="4" w:space="0" w:color="000000"/>
              <w:right w:val="single" w:sz="4" w:space="0" w:color="000000"/>
            </w:tcBorders>
          </w:tcPr>
          <w:p w14:paraId="78385E04"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257BB7DE" w14:textId="77777777" w:rsidR="00CB319A" w:rsidRDefault="00000000">
            <w:pPr>
              <w:pStyle w:val="TableParagraph"/>
              <w:spacing w:line="275" w:lineRule="exact"/>
              <w:ind w:left="110"/>
            </w:pPr>
            <w:r>
              <w:t>A01 – Acessar o cadastro:</w:t>
            </w:r>
          </w:p>
          <w:p w14:paraId="16498629" w14:textId="77777777" w:rsidR="00CB319A" w:rsidRDefault="00000000">
            <w:pPr>
              <w:pStyle w:val="TableParagraph"/>
              <w:numPr>
                <w:ilvl w:val="0"/>
                <w:numId w:val="8"/>
              </w:numPr>
              <w:tabs>
                <w:tab w:val="left" w:pos="827"/>
              </w:tabs>
              <w:spacing w:before="0" w:after="0" w:line="275" w:lineRule="exact"/>
              <w:ind w:left="827" w:hanging="359"/>
              <w:jc w:val="left"/>
            </w:pPr>
            <w:r>
              <w:t>O usuário sem conta seleciona “Cadastre-se”.</w:t>
            </w:r>
          </w:p>
          <w:p w14:paraId="1DAC8373" w14:textId="77777777" w:rsidR="00CB319A" w:rsidRDefault="00000000">
            <w:pPr>
              <w:pStyle w:val="TableParagraph"/>
              <w:numPr>
                <w:ilvl w:val="0"/>
                <w:numId w:val="8"/>
              </w:numPr>
              <w:tabs>
                <w:tab w:val="left" w:pos="827"/>
              </w:tabs>
              <w:spacing w:before="0" w:after="0" w:line="275" w:lineRule="exact"/>
              <w:ind w:left="827" w:hanging="359"/>
              <w:jc w:val="left"/>
            </w:pPr>
            <w:r>
              <w:t>O sistema direciona para o cadastro de usuário (UC02).</w:t>
            </w:r>
          </w:p>
        </w:tc>
      </w:tr>
      <w:tr w:rsidR="00CB319A" w14:paraId="514CC162" w14:textId="77777777">
        <w:tc>
          <w:tcPr>
            <w:tcW w:w="3209" w:type="dxa"/>
            <w:tcBorders>
              <w:top w:val="single" w:sz="4" w:space="0" w:color="000000"/>
              <w:left w:val="single" w:sz="4" w:space="0" w:color="000000"/>
              <w:bottom w:val="single" w:sz="4" w:space="0" w:color="000000"/>
              <w:right w:val="single" w:sz="4" w:space="0" w:color="000000"/>
            </w:tcBorders>
          </w:tcPr>
          <w:p w14:paraId="50A50EBA"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6732DBB2" w14:textId="77777777" w:rsidR="00CB319A" w:rsidRDefault="00000000">
            <w:pPr>
              <w:pStyle w:val="TableParagraph"/>
              <w:spacing w:line="275" w:lineRule="exact"/>
              <w:ind w:left="110"/>
            </w:pPr>
            <w:r>
              <w:t>E01 – Credenciais inválidas: o sistema exibe a mensagem “Dados inválidos, tente novamente” e mantém o usuário na tela de login.</w:t>
            </w:r>
          </w:p>
          <w:p w14:paraId="25232B9C" w14:textId="77777777" w:rsidR="00CB319A" w:rsidRDefault="00000000">
            <w:pPr>
              <w:pStyle w:val="TableParagraph"/>
              <w:spacing w:line="275" w:lineRule="exact"/>
              <w:ind w:left="110"/>
            </w:pPr>
            <w:r>
              <w:t>E02 – Servidor indisponível: o sistema informa que o serviço está temporariamente indisponível.</w:t>
            </w:r>
          </w:p>
        </w:tc>
      </w:tr>
    </w:tbl>
    <w:p w14:paraId="08A3B1E9" w14:textId="74ACBD43" w:rsidR="00CB319A" w:rsidRDefault="00000000" w:rsidP="009376FF">
      <w:pPr>
        <w:pStyle w:val="Tabela"/>
        <w:spacing w:before="240"/>
      </w:pPr>
      <w:bookmarkStart w:id="51" w:name="_Toc238690001"/>
      <w:bookmarkStart w:id="52" w:name="_Toc239631486"/>
      <w:r>
        <w:t xml:space="preserve">Tabela </w:t>
      </w:r>
      <w:fldSimple w:instr=" SEQ Tabela \* ARABIC ">
        <w:r w:rsidR="0078108D">
          <w:rPr>
            <w:noProof/>
          </w:rPr>
          <w:t>1</w:t>
        </w:r>
      </w:fldSimple>
      <w:r>
        <w:t>: UC01 – Realizar Login</w:t>
      </w:r>
      <w:bookmarkEnd w:id="51"/>
      <w:bookmarkEnd w:id="52"/>
    </w:p>
    <w:p w14:paraId="0AECDAF0" w14:textId="77777777" w:rsidR="00CB319A" w:rsidRDefault="00CB319A" w:rsidP="00AC3AA4">
      <w:pPr>
        <w:pStyle w:val="Tabela"/>
      </w:pPr>
    </w:p>
    <w:p w14:paraId="3B97F1DE" w14:textId="77777777" w:rsidR="00CB319A" w:rsidRDefault="00000000">
      <w:pPr>
        <w:pStyle w:val="Ttulo3"/>
      </w:pPr>
      <w:bookmarkStart w:id="53" w:name="_Toc238690002"/>
      <w:bookmarkStart w:id="54" w:name="_Toc239631544"/>
      <w:r>
        <w:lastRenderedPageBreak/>
        <w:t>UC02 – Cadastrar Novo Usuário</w:t>
      </w:r>
      <w:bookmarkEnd w:id="53"/>
      <w:bookmarkEnd w:id="54"/>
    </w:p>
    <w:tbl>
      <w:tblPr>
        <w:tblW w:w="9628" w:type="dxa"/>
        <w:tblLayout w:type="fixed"/>
        <w:tblLook w:val="0000" w:firstRow="0" w:lastRow="0" w:firstColumn="0" w:lastColumn="0" w:noHBand="0" w:noVBand="0"/>
      </w:tblPr>
      <w:tblGrid>
        <w:gridCol w:w="3209"/>
        <w:gridCol w:w="6419"/>
      </w:tblGrid>
      <w:tr w:rsidR="00CB319A" w14:paraId="2204044E" w14:textId="77777777">
        <w:tc>
          <w:tcPr>
            <w:tcW w:w="3209" w:type="dxa"/>
            <w:tcBorders>
              <w:top w:val="single" w:sz="4" w:space="0" w:color="000000"/>
              <w:left w:val="single" w:sz="4" w:space="0" w:color="000000"/>
              <w:bottom w:val="single" w:sz="4" w:space="0" w:color="000000"/>
              <w:right w:val="single" w:sz="4" w:space="0" w:color="000000"/>
            </w:tcBorders>
          </w:tcPr>
          <w:p w14:paraId="4F26B2D4"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1AA75F69" w14:textId="77777777" w:rsidR="00CB319A" w:rsidRDefault="00000000">
            <w:pPr>
              <w:pStyle w:val="TableParagraph"/>
              <w:spacing w:line="275" w:lineRule="exact"/>
              <w:ind w:left="110"/>
            </w:pPr>
            <w:r>
              <w:t>Permitir a criação de uma nova conta de acesso ao sistema.</w:t>
            </w:r>
          </w:p>
        </w:tc>
      </w:tr>
      <w:tr w:rsidR="00CB319A" w14:paraId="0D342090" w14:textId="77777777">
        <w:tc>
          <w:tcPr>
            <w:tcW w:w="3209" w:type="dxa"/>
            <w:tcBorders>
              <w:top w:val="single" w:sz="4" w:space="0" w:color="000000"/>
              <w:left w:val="single" w:sz="4" w:space="0" w:color="000000"/>
              <w:bottom w:val="single" w:sz="4" w:space="0" w:color="000000"/>
              <w:right w:val="single" w:sz="4" w:space="0" w:color="000000"/>
            </w:tcBorders>
          </w:tcPr>
          <w:p w14:paraId="0F25F0EA"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3D980CE9" w14:textId="77777777" w:rsidR="00CB319A" w:rsidRDefault="00000000">
            <w:pPr>
              <w:pStyle w:val="TableParagraph"/>
              <w:spacing w:line="275" w:lineRule="exact"/>
              <w:ind w:left="110"/>
            </w:pPr>
            <w:r>
              <w:t>Usuário.</w:t>
            </w:r>
          </w:p>
        </w:tc>
      </w:tr>
      <w:tr w:rsidR="00CB319A" w14:paraId="6B130E39" w14:textId="77777777">
        <w:tc>
          <w:tcPr>
            <w:tcW w:w="3209" w:type="dxa"/>
            <w:tcBorders>
              <w:top w:val="single" w:sz="4" w:space="0" w:color="000000"/>
              <w:left w:val="single" w:sz="4" w:space="0" w:color="000000"/>
              <w:bottom w:val="single" w:sz="4" w:space="0" w:color="000000"/>
              <w:right w:val="single" w:sz="4" w:space="0" w:color="000000"/>
            </w:tcBorders>
          </w:tcPr>
          <w:p w14:paraId="23D1E697"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46880420" w14:textId="77777777" w:rsidR="00CB319A" w:rsidRDefault="00000000">
            <w:pPr>
              <w:pStyle w:val="TableParagraph"/>
              <w:spacing w:line="275" w:lineRule="exact"/>
              <w:ind w:left="110"/>
            </w:pPr>
            <w:r>
              <w:t>N/A.</w:t>
            </w:r>
          </w:p>
        </w:tc>
      </w:tr>
      <w:tr w:rsidR="00CB319A" w14:paraId="7BCFB482" w14:textId="77777777">
        <w:tc>
          <w:tcPr>
            <w:tcW w:w="3209" w:type="dxa"/>
            <w:tcBorders>
              <w:top w:val="single" w:sz="4" w:space="0" w:color="000000"/>
              <w:left w:val="single" w:sz="4" w:space="0" w:color="000000"/>
              <w:bottom w:val="single" w:sz="4" w:space="0" w:color="000000"/>
              <w:right w:val="single" w:sz="4" w:space="0" w:color="000000"/>
            </w:tcBorders>
          </w:tcPr>
          <w:p w14:paraId="55158F4D"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37275AB5" w14:textId="77777777" w:rsidR="00CB319A" w:rsidRDefault="00000000">
            <w:pPr>
              <w:pStyle w:val="TableParagraph"/>
              <w:spacing w:line="275" w:lineRule="exact"/>
              <w:ind w:left="110"/>
            </w:pPr>
            <w:r>
              <w:t>O usuário seleciona “Cadastre-se” na tela de login.</w:t>
            </w:r>
          </w:p>
        </w:tc>
      </w:tr>
      <w:tr w:rsidR="00CB319A" w14:paraId="689CCDA1" w14:textId="77777777">
        <w:tc>
          <w:tcPr>
            <w:tcW w:w="3209" w:type="dxa"/>
            <w:tcBorders>
              <w:top w:val="single" w:sz="4" w:space="0" w:color="000000"/>
              <w:left w:val="single" w:sz="4" w:space="0" w:color="000000"/>
              <w:bottom w:val="single" w:sz="4" w:space="0" w:color="000000"/>
              <w:right w:val="single" w:sz="4" w:space="0" w:color="000000"/>
            </w:tcBorders>
          </w:tcPr>
          <w:p w14:paraId="6A4CC880"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1EB4B849" w14:textId="77777777" w:rsidR="00CB319A" w:rsidRDefault="00000000">
            <w:pPr>
              <w:pStyle w:val="TableParagraph"/>
              <w:numPr>
                <w:ilvl w:val="0"/>
                <w:numId w:val="9"/>
              </w:numPr>
              <w:tabs>
                <w:tab w:val="left" w:pos="827"/>
              </w:tabs>
              <w:spacing w:before="0" w:after="0" w:line="275" w:lineRule="exact"/>
              <w:ind w:left="827" w:hanging="359"/>
              <w:jc w:val="left"/>
            </w:pPr>
            <w:r>
              <w:t>O usuário preenche nome completo, nome de usuário, CPF, e-mail e senha.</w:t>
            </w:r>
          </w:p>
          <w:p w14:paraId="160E7D92" w14:textId="77777777" w:rsidR="00CB319A" w:rsidRDefault="00000000">
            <w:pPr>
              <w:pStyle w:val="TableParagraph"/>
              <w:numPr>
                <w:ilvl w:val="0"/>
                <w:numId w:val="9"/>
              </w:numPr>
              <w:tabs>
                <w:tab w:val="left" w:pos="827"/>
              </w:tabs>
              <w:spacing w:before="0" w:after="0" w:line="275" w:lineRule="exact"/>
              <w:ind w:left="827" w:hanging="359"/>
              <w:jc w:val="left"/>
            </w:pPr>
            <w:r>
              <w:t>O usuário confirma a senha.</w:t>
            </w:r>
          </w:p>
          <w:p w14:paraId="44F41498" w14:textId="77777777" w:rsidR="00CB319A" w:rsidRDefault="00000000">
            <w:pPr>
              <w:pStyle w:val="TableParagraph"/>
              <w:numPr>
                <w:ilvl w:val="0"/>
                <w:numId w:val="9"/>
              </w:numPr>
              <w:tabs>
                <w:tab w:val="left" w:pos="827"/>
              </w:tabs>
              <w:spacing w:before="0" w:after="0" w:line="275" w:lineRule="exact"/>
              <w:ind w:left="827" w:hanging="359"/>
              <w:jc w:val="left"/>
            </w:pPr>
            <w:r>
              <w:t>O sistema valida os dados informados e a autenticidade do CPF (E01, E02).</w:t>
            </w:r>
          </w:p>
          <w:p w14:paraId="62C6DACA" w14:textId="77777777" w:rsidR="00CB319A" w:rsidRDefault="00000000">
            <w:pPr>
              <w:pStyle w:val="TableParagraph"/>
              <w:numPr>
                <w:ilvl w:val="0"/>
                <w:numId w:val="9"/>
              </w:numPr>
              <w:tabs>
                <w:tab w:val="left" w:pos="827"/>
              </w:tabs>
              <w:spacing w:before="0" w:after="0" w:line="275" w:lineRule="exact"/>
              <w:ind w:left="827" w:hanging="359"/>
              <w:jc w:val="left"/>
            </w:pPr>
            <w:r>
              <w:t>O sistema criptografa a senha e registra a conta.</w:t>
            </w:r>
          </w:p>
          <w:p w14:paraId="01C473D8" w14:textId="77777777" w:rsidR="00CB319A" w:rsidRDefault="00000000">
            <w:pPr>
              <w:pStyle w:val="TableParagraph"/>
              <w:numPr>
                <w:ilvl w:val="0"/>
                <w:numId w:val="9"/>
              </w:numPr>
              <w:tabs>
                <w:tab w:val="left" w:pos="827"/>
              </w:tabs>
              <w:spacing w:before="0" w:after="0" w:line="275" w:lineRule="exact"/>
              <w:ind w:left="827" w:hanging="359"/>
              <w:jc w:val="left"/>
            </w:pPr>
            <w:r>
              <w:t>O sistema exibe mensagem de sucesso e direciona para a tela de login.</w:t>
            </w:r>
          </w:p>
        </w:tc>
      </w:tr>
      <w:tr w:rsidR="00CB319A" w14:paraId="239FB202" w14:textId="77777777">
        <w:tc>
          <w:tcPr>
            <w:tcW w:w="3209" w:type="dxa"/>
            <w:tcBorders>
              <w:top w:val="single" w:sz="4" w:space="0" w:color="000000"/>
              <w:left w:val="single" w:sz="4" w:space="0" w:color="000000"/>
              <w:bottom w:val="single" w:sz="4" w:space="0" w:color="000000"/>
              <w:right w:val="single" w:sz="4" w:space="0" w:color="000000"/>
            </w:tcBorders>
          </w:tcPr>
          <w:p w14:paraId="6289811D"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502B2E65" w14:textId="77777777" w:rsidR="00CB319A" w:rsidRDefault="00000000">
            <w:pPr>
              <w:pStyle w:val="TableParagraph"/>
              <w:spacing w:line="275" w:lineRule="exact"/>
              <w:ind w:left="110"/>
            </w:pPr>
            <w:r>
              <w:t>N/A</w:t>
            </w:r>
          </w:p>
        </w:tc>
      </w:tr>
      <w:tr w:rsidR="00CB319A" w14:paraId="1D23E426" w14:textId="77777777">
        <w:tc>
          <w:tcPr>
            <w:tcW w:w="3209" w:type="dxa"/>
            <w:tcBorders>
              <w:top w:val="single" w:sz="4" w:space="0" w:color="000000"/>
              <w:left w:val="single" w:sz="4" w:space="0" w:color="000000"/>
              <w:bottom w:val="single" w:sz="4" w:space="0" w:color="000000"/>
              <w:right w:val="single" w:sz="4" w:space="0" w:color="000000"/>
            </w:tcBorders>
          </w:tcPr>
          <w:p w14:paraId="407CBDFC"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0C913C6D" w14:textId="77777777" w:rsidR="00CB319A" w:rsidRDefault="00000000">
            <w:pPr>
              <w:pStyle w:val="TableParagraph"/>
              <w:spacing w:line="275" w:lineRule="exact"/>
              <w:ind w:left="110"/>
            </w:pPr>
            <w:r>
              <w:t>E01 – E-mail ou CPF já cadastrado: o sistema informa que o dado já está vinculado a outra conta.</w:t>
            </w:r>
          </w:p>
          <w:p w14:paraId="3AC7C6D6" w14:textId="77777777" w:rsidR="00CB319A" w:rsidRDefault="00000000">
            <w:pPr>
              <w:pStyle w:val="TableParagraph"/>
              <w:spacing w:line="275" w:lineRule="exact"/>
              <w:ind w:left="110"/>
            </w:pPr>
            <w:r>
              <w:t>E02 – Dados inválidos: o sistema impede o envio caso as senhas não coincidam, o CPF seja inválido ou algum campo obrigatório esteja vazio.</w:t>
            </w:r>
          </w:p>
        </w:tc>
      </w:tr>
    </w:tbl>
    <w:p w14:paraId="2A90B672" w14:textId="1EA1A062" w:rsidR="00CB319A" w:rsidRDefault="00000000" w:rsidP="00880888">
      <w:pPr>
        <w:pStyle w:val="Tabela"/>
        <w:spacing w:before="240"/>
      </w:pPr>
      <w:bookmarkStart w:id="55" w:name="_Toc238690003"/>
      <w:bookmarkStart w:id="56" w:name="_Toc239631487"/>
      <w:r>
        <w:t xml:space="preserve">Tabela </w:t>
      </w:r>
      <w:fldSimple w:instr=" SEQ Tabela \* ARABIC ">
        <w:r w:rsidR="0078108D">
          <w:rPr>
            <w:noProof/>
          </w:rPr>
          <w:t>2</w:t>
        </w:r>
      </w:fldSimple>
      <w:r>
        <w:t>: UC02 – Cadastrar Novo Usuário</w:t>
      </w:r>
      <w:bookmarkEnd w:id="55"/>
      <w:bookmarkEnd w:id="56"/>
    </w:p>
    <w:p w14:paraId="0CB4101B" w14:textId="77777777" w:rsidR="00CB319A" w:rsidRDefault="00000000">
      <w:pPr>
        <w:pStyle w:val="Ttulo3"/>
      </w:pPr>
      <w:bookmarkStart w:id="57" w:name="_Toc238690004"/>
      <w:bookmarkStart w:id="58" w:name="_Toc239631545"/>
      <w:r>
        <w:t>UC03 – Editar Perfil</w:t>
      </w:r>
      <w:bookmarkEnd w:id="57"/>
      <w:bookmarkEnd w:id="58"/>
    </w:p>
    <w:tbl>
      <w:tblPr>
        <w:tblW w:w="9628" w:type="dxa"/>
        <w:tblLayout w:type="fixed"/>
        <w:tblLook w:val="0000" w:firstRow="0" w:lastRow="0" w:firstColumn="0" w:lastColumn="0" w:noHBand="0" w:noVBand="0"/>
      </w:tblPr>
      <w:tblGrid>
        <w:gridCol w:w="3209"/>
        <w:gridCol w:w="6419"/>
      </w:tblGrid>
      <w:tr w:rsidR="00CB319A" w14:paraId="35F32DA7" w14:textId="77777777">
        <w:tc>
          <w:tcPr>
            <w:tcW w:w="3209" w:type="dxa"/>
            <w:tcBorders>
              <w:top w:val="single" w:sz="4" w:space="0" w:color="000000"/>
              <w:left w:val="single" w:sz="4" w:space="0" w:color="000000"/>
              <w:bottom w:val="single" w:sz="4" w:space="0" w:color="000000"/>
              <w:right w:val="single" w:sz="4" w:space="0" w:color="000000"/>
            </w:tcBorders>
          </w:tcPr>
          <w:p w14:paraId="72DA835E"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43EEA9C1" w14:textId="77777777" w:rsidR="00CB319A" w:rsidRDefault="00000000">
            <w:pPr>
              <w:pStyle w:val="TableParagraph"/>
              <w:spacing w:line="275" w:lineRule="exact"/>
              <w:ind w:left="110"/>
            </w:pPr>
            <w:r>
              <w:t>Permitir ao usuário atualizar seus dados cadastrais e sua senha de acesso.</w:t>
            </w:r>
          </w:p>
        </w:tc>
      </w:tr>
      <w:tr w:rsidR="00CB319A" w14:paraId="2B52F9AB" w14:textId="77777777">
        <w:tc>
          <w:tcPr>
            <w:tcW w:w="3209" w:type="dxa"/>
            <w:tcBorders>
              <w:top w:val="single" w:sz="4" w:space="0" w:color="000000"/>
              <w:left w:val="single" w:sz="4" w:space="0" w:color="000000"/>
              <w:bottom w:val="single" w:sz="4" w:space="0" w:color="000000"/>
              <w:right w:val="single" w:sz="4" w:space="0" w:color="000000"/>
            </w:tcBorders>
          </w:tcPr>
          <w:p w14:paraId="4D2B1FA8"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0A6A4E85" w14:textId="77777777" w:rsidR="00CB319A" w:rsidRDefault="00000000">
            <w:pPr>
              <w:pStyle w:val="TableParagraph"/>
              <w:spacing w:line="275" w:lineRule="exact"/>
              <w:ind w:left="110"/>
            </w:pPr>
            <w:r>
              <w:t>Usuário.</w:t>
            </w:r>
          </w:p>
        </w:tc>
      </w:tr>
      <w:tr w:rsidR="00CB319A" w14:paraId="13277FA3" w14:textId="77777777">
        <w:tc>
          <w:tcPr>
            <w:tcW w:w="3209" w:type="dxa"/>
            <w:tcBorders>
              <w:top w:val="single" w:sz="4" w:space="0" w:color="000000"/>
              <w:left w:val="single" w:sz="4" w:space="0" w:color="000000"/>
              <w:bottom w:val="single" w:sz="4" w:space="0" w:color="000000"/>
              <w:right w:val="single" w:sz="4" w:space="0" w:color="000000"/>
            </w:tcBorders>
          </w:tcPr>
          <w:p w14:paraId="2940D530"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373F5187" w14:textId="77777777" w:rsidR="00CB319A" w:rsidRDefault="00000000">
            <w:pPr>
              <w:pStyle w:val="TableParagraph"/>
              <w:spacing w:line="275" w:lineRule="exact"/>
              <w:ind w:left="110"/>
            </w:pPr>
            <w:r>
              <w:t>Usuário autenticado.</w:t>
            </w:r>
          </w:p>
        </w:tc>
      </w:tr>
      <w:tr w:rsidR="00CB319A" w14:paraId="55BFEF01" w14:textId="77777777">
        <w:tc>
          <w:tcPr>
            <w:tcW w:w="3209" w:type="dxa"/>
            <w:tcBorders>
              <w:top w:val="single" w:sz="4" w:space="0" w:color="000000"/>
              <w:left w:val="single" w:sz="4" w:space="0" w:color="000000"/>
              <w:bottom w:val="single" w:sz="4" w:space="0" w:color="000000"/>
              <w:right w:val="single" w:sz="4" w:space="0" w:color="000000"/>
            </w:tcBorders>
          </w:tcPr>
          <w:p w14:paraId="6D5850A7"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701AF899" w14:textId="77777777" w:rsidR="00CB319A" w:rsidRDefault="00000000">
            <w:pPr>
              <w:pStyle w:val="TableParagraph"/>
              <w:spacing w:line="275" w:lineRule="exact"/>
              <w:ind w:left="110"/>
            </w:pPr>
            <w:r>
              <w:t>O usuário seleciona o ícone de edição de perfil na barra superior.</w:t>
            </w:r>
          </w:p>
        </w:tc>
      </w:tr>
      <w:tr w:rsidR="00CB319A" w14:paraId="5D75FCE6" w14:textId="77777777">
        <w:tc>
          <w:tcPr>
            <w:tcW w:w="3209" w:type="dxa"/>
            <w:tcBorders>
              <w:top w:val="single" w:sz="4" w:space="0" w:color="000000"/>
              <w:left w:val="single" w:sz="4" w:space="0" w:color="000000"/>
              <w:bottom w:val="single" w:sz="4" w:space="0" w:color="000000"/>
              <w:right w:val="single" w:sz="4" w:space="0" w:color="000000"/>
            </w:tcBorders>
          </w:tcPr>
          <w:p w14:paraId="3F40E915"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383A9DCD" w14:textId="77777777" w:rsidR="00CB319A" w:rsidRDefault="00000000">
            <w:pPr>
              <w:pStyle w:val="TableParagraph"/>
              <w:numPr>
                <w:ilvl w:val="0"/>
                <w:numId w:val="10"/>
              </w:numPr>
              <w:tabs>
                <w:tab w:val="left" w:pos="827"/>
              </w:tabs>
              <w:spacing w:before="0" w:after="0" w:line="275" w:lineRule="exact"/>
              <w:ind w:left="827" w:hanging="359"/>
              <w:jc w:val="left"/>
            </w:pPr>
            <w:r>
              <w:t>O sistema exibe o formulário preenchido com os dados atuais da conta.</w:t>
            </w:r>
          </w:p>
          <w:p w14:paraId="3BC48CC7" w14:textId="77777777" w:rsidR="00CB319A" w:rsidRDefault="00000000">
            <w:pPr>
              <w:pStyle w:val="TableParagraph"/>
              <w:numPr>
                <w:ilvl w:val="0"/>
                <w:numId w:val="10"/>
              </w:numPr>
              <w:tabs>
                <w:tab w:val="left" w:pos="827"/>
              </w:tabs>
              <w:spacing w:before="0" w:after="0" w:line="275" w:lineRule="exact"/>
              <w:ind w:left="827" w:hanging="359"/>
              <w:jc w:val="left"/>
            </w:pPr>
            <w:r>
              <w:t>O usuário altera os campos desejados.</w:t>
            </w:r>
          </w:p>
          <w:p w14:paraId="7E5976D2" w14:textId="77777777" w:rsidR="00CB319A" w:rsidRDefault="00000000">
            <w:pPr>
              <w:pStyle w:val="TableParagraph"/>
              <w:numPr>
                <w:ilvl w:val="0"/>
                <w:numId w:val="10"/>
              </w:numPr>
              <w:tabs>
                <w:tab w:val="left" w:pos="827"/>
              </w:tabs>
              <w:spacing w:before="0" w:after="0" w:line="275" w:lineRule="exact"/>
              <w:ind w:left="827" w:hanging="359"/>
              <w:jc w:val="left"/>
            </w:pPr>
            <w:r>
              <w:t>O usuário confirma a alteração (E01, E02).</w:t>
            </w:r>
          </w:p>
          <w:p w14:paraId="49304FE6" w14:textId="77777777" w:rsidR="00CB319A" w:rsidRDefault="00000000">
            <w:pPr>
              <w:pStyle w:val="TableParagraph"/>
              <w:numPr>
                <w:ilvl w:val="0"/>
                <w:numId w:val="10"/>
              </w:numPr>
              <w:tabs>
                <w:tab w:val="left" w:pos="827"/>
              </w:tabs>
              <w:spacing w:before="0" w:after="0" w:line="275" w:lineRule="exact"/>
              <w:ind w:left="827" w:hanging="359"/>
              <w:jc w:val="left"/>
            </w:pPr>
            <w:r>
              <w:t>O sistema grava os dados e exibe mensagem de sucesso.</w:t>
            </w:r>
          </w:p>
        </w:tc>
      </w:tr>
      <w:tr w:rsidR="00CB319A" w14:paraId="688C0FF0" w14:textId="77777777">
        <w:tc>
          <w:tcPr>
            <w:tcW w:w="3209" w:type="dxa"/>
            <w:tcBorders>
              <w:top w:val="single" w:sz="4" w:space="0" w:color="000000"/>
              <w:left w:val="single" w:sz="4" w:space="0" w:color="000000"/>
              <w:bottom w:val="single" w:sz="4" w:space="0" w:color="000000"/>
              <w:right w:val="single" w:sz="4" w:space="0" w:color="000000"/>
            </w:tcBorders>
          </w:tcPr>
          <w:p w14:paraId="1273F54D" w14:textId="77777777" w:rsidR="00CB319A" w:rsidRDefault="00000000">
            <w:pPr>
              <w:pStyle w:val="TableParagraph"/>
              <w:spacing w:line="275" w:lineRule="exact"/>
              <w:ind w:left="110"/>
            </w:pPr>
            <w:r>
              <w:lastRenderedPageBreak/>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0596341D" w14:textId="77777777" w:rsidR="00CB319A" w:rsidRDefault="00000000">
            <w:pPr>
              <w:pStyle w:val="TableParagraph"/>
              <w:spacing w:line="275" w:lineRule="exact"/>
              <w:ind w:left="110"/>
            </w:pPr>
            <w:r>
              <w:t>A01 – Alteração de credenciais:</w:t>
            </w:r>
          </w:p>
          <w:p w14:paraId="6E59E54B" w14:textId="77777777" w:rsidR="00CB319A" w:rsidRDefault="00000000">
            <w:pPr>
              <w:pStyle w:val="TableParagraph"/>
              <w:numPr>
                <w:ilvl w:val="0"/>
                <w:numId w:val="11"/>
              </w:numPr>
              <w:tabs>
                <w:tab w:val="left" w:pos="827"/>
              </w:tabs>
              <w:spacing w:before="0" w:after="0" w:line="275" w:lineRule="exact"/>
              <w:ind w:left="827" w:hanging="359"/>
              <w:jc w:val="left"/>
            </w:pPr>
            <w:r>
              <w:t>Caso o e-mail, o nome de usuário ou a senha sejam alterados, o sistema informa que as credenciais mudaram.</w:t>
            </w:r>
          </w:p>
          <w:p w14:paraId="09BE6742" w14:textId="77777777" w:rsidR="00CB319A" w:rsidRDefault="00000000">
            <w:pPr>
              <w:pStyle w:val="TableParagraph"/>
              <w:numPr>
                <w:ilvl w:val="0"/>
                <w:numId w:val="11"/>
              </w:numPr>
              <w:tabs>
                <w:tab w:val="left" w:pos="827"/>
              </w:tabs>
              <w:spacing w:before="0" w:after="0" w:line="275" w:lineRule="exact"/>
              <w:ind w:left="827" w:hanging="359"/>
              <w:jc w:val="left"/>
            </w:pPr>
            <w:r>
              <w:t>O sistema encerra a sessão e solicita um novo login.</w:t>
            </w:r>
          </w:p>
        </w:tc>
      </w:tr>
      <w:tr w:rsidR="00CB319A" w14:paraId="613669D2" w14:textId="77777777">
        <w:tc>
          <w:tcPr>
            <w:tcW w:w="3209" w:type="dxa"/>
            <w:tcBorders>
              <w:top w:val="single" w:sz="4" w:space="0" w:color="000000"/>
              <w:left w:val="single" w:sz="4" w:space="0" w:color="000000"/>
              <w:bottom w:val="single" w:sz="4" w:space="0" w:color="000000"/>
              <w:right w:val="single" w:sz="4" w:space="0" w:color="000000"/>
            </w:tcBorders>
          </w:tcPr>
          <w:p w14:paraId="604C5688"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6BA09245" w14:textId="77777777" w:rsidR="00CB319A" w:rsidRDefault="00000000">
            <w:pPr>
              <w:pStyle w:val="TableParagraph"/>
              <w:spacing w:line="275" w:lineRule="exact"/>
              <w:ind w:left="110"/>
            </w:pPr>
            <w:r>
              <w:t>E01 – Dado pertencente a outra conta: o sistema informa que o e-mail ou o CPF já está cadastrado em outra conta.</w:t>
            </w:r>
          </w:p>
          <w:p w14:paraId="0A184C5E" w14:textId="77777777" w:rsidR="00CB319A" w:rsidRDefault="00000000">
            <w:pPr>
              <w:pStyle w:val="TableParagraph"/>
              <w:spacing w:line="275" w:lineRule="exact"/>
              <w:ind w:left="110"/>
            </w:pPr>
            <w:r>
              <w:t>E02 – Dados obrigatórios ausentes: o sistema informa quais campos precisam ser preenchidos.</w:t>
            </w:r>
          </w:p>
        </w:tc>
      </w:tr>
    </w:tbl>
    <w:p w14:paraId="77588E63" w14:textId="1B5B66DA" w:rsidR="000A260A" w:rsidRDefault="00000000" w:rsidP="009376FF">
      <w:pPr>
        <w:pStyle w:val="Tabela"/>
        <w:spacing w:before="240"/>
      </w:pPr>
      <w:bookmarkStart w:id="59" w:name="_Toc238690005"/>
      <w:bookmarkStart w:id="60" w:name="_Toc239631488"/>
      <w:r>
        <w:t xml:space="preserve">Tabela </w:t>
      </w:r>
      <w:fldSimple w:instr=" SEQ Tabela \* ARABIC ">
        <w:r w:rsidR="0078108D">
          <w:rPr>
            <w:noProof/>
          </w:rPr>
          <w:t>3</w:t>
        </w:r>
      </w:fldSimple>
      <w:r>
        <w:t>: UC03 – Editar Perfil</w:t>
      </w:r>
      <w:bookmarkEnd w:id="59"/>
      <w:bookmarkEnd w:id="60"/>
    </w:p>
    <w:p w14:paraId="3733C328" w14:textId="77777777" w:rsidR="00CB319A" w:rsidRDefault="00000000">
      <w:pPr>
        <w:pStyle w:val="Ttulo3"/>
      </w:pPr>
      <w:bookmarkStart w:id="61" w:name="_Toc238690006"/>
      <w:bookmarkStart w:id="62" w:name="_Toc239631546"/>
      <w:r>
        <w:t>UC04 – Selecionar Propriedade Ativa</w:t>
      </w:r>
      <w:bookmarkEnd w:id="61"/>
      <w:bookmarkEnd w:id="62"/>
    </w:p>
    <w:tbl>
      <w:tblPr>
        <w:tblW w:w="9628" w:type="dxa"/>
        <w:tblLayout w:type="fixed"/>
        <w:tblLook w:val="0000" w:firstRow="0" w:lastRow="0" w:firstColumn="0" w:lastColumn="0" w:noHBand="0" w:noVBand="0"/>
      </w:tblPr>
      <w:tblGrid>
        <w:gridCol w:w="3209"/>
        <w:gridCol w:w="6419"/>
      </w:tblGrid>
      <w:tr w:rsidR="00CB319A" w14:paraId="18AB4DBA" w14:textId="77777777">
        <w:tc>
          <w:tcPr>
            <w:tcW w:w="3209" w:type="dxa"/>
            <w:tcBorders>
              <w:top w:val="single" w:sz="4" w:space="0" w:color="000000"/>
              <w:left w:val="single" w:sz="4" w:space="0" w:color="000000"/>
              <w:bottom w:val="single" w:sz="4" w:space="0" w:color="000000"/>
              <w:right w:val="single" w:sz="4" w:space="0" w:color="000000"/>
            </w:tcBorders>
          </w:tcPr>
          <w:p w14:paraId="57D2A2DB"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46BE96C8" w14:textId="77777777" w:rsidR="00CB319A" w:rsidRDefault="00000000">
            <w:pPr>
              <w:pStyle w:val="TableParagraph"/>
              <w:spacing w:line="275" w:lineRule="exact"/>
              <w:ind w:left="110"/>
            </w:pPr>
            <w:r>
              <w:t>Definir sobre qual propriedade os demais módulos do sistema irão operar, impedindo que dados de propriedades distintas sejam misturados.</w:t>
            </w:r>
          </w:p>
        </w:tc>
      </w:tr>
      <w:tr w:rsidR="00CB319A" w14:paraId="7B0E6E93" w14:textId="77777777">
        <w:tc>
          <w:tcPr>
            <w:tcW w:w="3209" w:type="dxa"/>
            <w:tcBorders>
              <w:top w:val="single" w:sz="4" w:space="0" w:color="000000"/>
              <w:left w:val="single" w:sz="4" w:space="0" w:color="000000"/>
              <w:bottom w:val="single" w:sz="4" w:space="0" w:color="000000"/>
              <w:right w:val="single" w:sz="4" w:space="0" w:color="000000"/>
            </w:tcBorders>
          </w:tcPr>
          <w:p w14:paraId="7ED18E97"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485835A2" w14:textId="77777777" w:rsidR="00CB319A" w:rsidRDefault="00000000">
            <w:pPr>
              <w:pStyle w:val="TableParagraph"/>
              <w:spacing w:line="275" w:lineRule="exact"/>
              <w:ind w:left="110"/>
            </w:pPr>
            <w:r>
              <w:t>Usuário.</w:t>
            </w:r>
          </w:p>
        </w:tc>
      </w:tr>
      <w:tr w:rsidR="00CB319A" w14:paraId="01F60EC1" w14:textId="77777777">
        <w:tc>
          <w:tcPr>
            <w:tcW w:w="3209" w:type="dxa"/>
            <w:tcBorders>
              <w:top w:val="single" w:sz="4" w:space="0" w:color="000000"/>
              <w:left w:val="single" w:sz="4" w:space="0" w:color="000000"/>
              <w:bottom w:val="single" w:sz="4" w:space="0" w:color="000000"/>
              <w:right w:val="single" w:sz="4" w:space="0" w:color="000000"/>
            </w:tcBorders>
          </w:tcPr>
          <w:p w14:paraId="73B4FEBA"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019D1332" w14:textId="77777777" w:rsidR="00CB319A" w:rsidRDefault="00000000">
            <w:pPr>
              <w:pStyle w:val="TableParagraph"/>
              <w:spacing w:line="275" w:lineRule="exact"/>
              <w:ind w:left="110"/>
            </w:pPr>
            <w:r>
              <w:t>Usuário autenticado e com ao menos uma propriedade cadastrada.</w:t>
            </w:r>
          </w:p>
        </w:tc>
      </w:tr>
      <w:tr w:rsidR="00CB319A" w14:paraId="70C7A138" w14:textId="77777777">
        <w:tc>
          <w:tcPr>
            <w:tcW w:w="3209" w:type="dxa"/>
            <w:tcBorders>
              <w:top w:val="single" w:sz="4" w:space="0" w:color="000000"/>
              <w:left w:val="single" w:sz="4" w:space="0" w:color="000000"/>
              <w:bottom w:val="single" w:sz="4" w:space="0" w:color="000000"/>
              <w:right w:val="single" w:sz="4" w:space="0" w:color="000000"/>
            </w:tcBorders>
          </w:tcPr>
          <w:p w14:paraId="57A0AE52"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4A4C6B92" w14:textId="77777777" w:rsidR="00CB319A" w:rsidRDefault="00000000">
            <w:pPr>
              <w:pStyle w:val="TableParagraph"/>
              <w:spacing w:line="275" w:lineRule="exact"/>
              <w:ind w:left="110"/>
            </w:pPr>
            <w:r>
              <w:t>O usuário abre a lista de propriedades na barra superior.</w:t>
            </w:r>
          </w:p>
        </w:tc>
      </w:tr>
      <w:tr w:rsidR="00CB319A" w14:paraId="382E6E5B" w14:textId="77777777" w:rsidTr="000A260A">
        <w:trPr>
          <w:trHeight w:val="2054"/>
        </w:trPr>
        <w:tc>
          <w:tcPr>
            <w:tcW w:w="3209" w:type="dxa"/>
            <w:tcBorders>
              <w:top w:val="single" w:sz="4" w:space="0" w:color="000000"/>
              <w:left w:val="single" w:sz="4" w:space="0" w:color="000000"/>
              <w:bottom w:val="single" w:sz="4" w:space="0" w:color="000000"/>
              <w:right w:val="single" w:sz="4" w:space="0" w:color="000000"/>
            </w:tcBorders>
          </w:tcPr>
          <w:p w14:paraId="3580D1BD"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29FB04D2" w14:textId="77777777" w:rsidR="00CB319A" w:rsidRDefault="00000000">
            <w:pPr>
              <w:pStyle w:val="TableParagraph"/>
              <w:numPr>
                <w:ilvl w:val="0"/>
                <w:numId w:val="12"/>
              </w:numPr>
              <w:tabs>
                <w:tab w:val="left" w:pos="827"/>
              </w:tabs>
              <w:spacing w:before="0" w:after="0" w:line="275" w:lineRule="exact"/>
              <w:ind w:left="827" w:hanging="359"/>
              <w:jc w:val="left"/>
            </w:pPr>
            <w:r>
              <w:t>O sistema lista as propriedades pertencentes ao usuário.</w:t>
            </w:r>
          </w:p>
          <w:p w14:paraId="1DF4B8DE" w14:textId="77777777" w:rsidR="00CB319A" w:rsidRDefault="00000000">
            <w:pPr>
              <w:pStyle w:val="TableParagraph"/>
              <w:numPr>
                <w:ilvl w:val="0"/>
                <w:numId w:val="12"/>
              </w:numPr>
              <w:tabs>
                <w:tab w:val="left" w:pos="827"/>
              </w:tabs>
              <w:spacing w:before="0" w:after="0" w:line="275" w:lineRule="exact"/>
              <w:ind w:left="827" w:hanging="359"/>
              <w:jc w:val="left"/>
            </w:pPr>
            <w:r>
              <w:t>O usuário seleciona a propriedade desejada.</w:t>
            </w:r>
          </w:p>
          <w:p w14:paraId="5064E88D" w14:textId="77777777" w:rsidR="00CB319A" w:rsidRDefault="00000000">
            <w:pPr>
              <w:pStyle w:val="TableParagraph"/>
              <w:numPr>
                <w:ilvl w:val="0"/>
                <w:numId w:val="12"/>
              </w:numPr>
              <w:tabs>
                <w:tab w:val="left" w:pos="827"/>
              </w:tabs>
              <w:spacing w:before="0" w:after="0" w:line="275" w:lineRule="exact"/>
              <w:ind w:left="827" w:hanging="359"/>
              <w:jc w:val="left"/>
            </w:pPr>
            <w:r>
              <w:t>O sistema armazena a seleção no navegador, mantendo-a após a atualização da página.</w:t>
            </w:r>
          </w:p>
          <w:p w14:paraId="4A3A4323" w14:textId="77777777" w:rsidR="00CB319A" w:rsidRDefault="00000000">
            <w:pPr>
              <w:pStyle w:val="TableParagraph"/>
              <w:numPr>
                <w:ilvl w:val="0"/>
                <w:numId w:val="12"/>
              </w:numPr>
              <w:tabs>
                <w:tab w:val="left" w:pos="827"/>
              </w:tabs>
              <w:spacing w:before="0" w:after="0" w:line="275" w:lineRule="exact"/>
              <w:ind w:left="827" w:hanging="359"/>
              <w:jc w:val="left"/>
            </w:pPr>
            <w:r>
              <w:t>Todos os módulos passam a exibir apenas os dados da propriedade escolhida.</w:t>
            </w:r>
          </w:p>
        </w:tc>
      </w:tr>
      <w:tr w:rsidR="00CB319A" w14:paraId="4E794AA4" w14:textId="77777777" w:rsidTr="000A260A">
        <w:trPr>
          <w:trHeight w:val="2806"/>
        </w:trPr>
        <w:tc>
          <w:tcPr>
            <w:tcW w:w="3209" w:type="dxa"/>
            <w:tcBorders>
              <w:top w:val="single" w:sz="4" w:space="0" w:color="000000"/>
              <w:left w:val="single" w:sz="4" w:space="0" w:color="000000"/>
              <w:bottom w:val="single" w:sz="4" w:space="0" w:color="000000"/>
              <w:right w:val="single" w:sz="4" w:space="0" w:color="000000"/>
            </w:tcBorders>
          </w:tcPr>
          <w:p w14:paraId="684C6E53"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57315B1D" w14:textId="77777777" w:rsidR="00CB319A" w:rsidRDefault="00000000">
            <w:pPr>
              <w:pStyle w:val="TableParagraph"/>
              <w:spacing w:line="275" w:lineRule="exact"/>
              <w:ind w:left="110"/>
            </w:pPr>
            <w:r>
              <w:t>A01 – Seleção automática inicial:</w:t>
            </w:r>
          </w:p>
          <w:p w14:paraId="1B815622" w14:textId="77777777" w:rsidR="00CB319A" w:rsidRDefault="00000000">
            <w:pPr>
              <w:pStyle w:val="TableParagraph"/>
              <w:numPr>
                <w:ilvl w:val="0"/>
                <w:numId w:val="13"/>
              </w:numPr>
              <w:tabs>
                <w:tab w:val="left" w:pos="827"/>
              </w:tabs>
              <w:spacing w:before="0" w:after="0" w:line="275" w:lineRule="exact"/>
              <w:ind w:left="827" w:hanging="359"/>
              <w:jc w:val="left"/>
            </w:pPr>
            <w:r>
              <w:t>Ao acessar o sistema sem uma seleção anterior, o sistema seleciona automaticamente a primeira propriedade da lista.</w:t>
            </w:r>
          </w:p>
          <w:p w14:paraId="4BD20DB9" w14:textId="77777777" w:rsidR="00CB319A" w:rsidRDefault="00000000">
            <w:pPr>
              <w:pStyle w:val="TableParagraph"/>
              <w:spacing w:line="275" w:lineRule="exact"/>
              <w:ind w:left="110"/>
            </w:pPr>
            <w:r>
              <w:t>A02 – Propriedade removida:</w:t>
            </w:r>
          </w:p>
          <w:p w14:paraId="546554F6" w14:textId="77777777" w:rsidR="00CB319A" w:rsidRDefault="00000000">
            <w:pPr>
              <w:pStyle w:val="TableParagraph"/>
              <w:numPr>
                <w:ilvl w:val="0"/>
                <w:numId w:val="14"/>
              </w:numPr>
              <w:tabs>
                <w:tab w:val="left" w:pos="827"/>
              </w:tabs>
              <w:spacing w:before="0" w:after="0" w:line="275" w:lineRule="exact"/>
              <w:ind w:left="827" w:hanging="359"/>
              <w:jc w:val="left"/>
            </w:pPr>
            <w:r>
              <w:t>Caso a propriedade armazenada não exista mais, o sistema seleciona automaticamente outra propriedade disponível.</w:t>
            </w:r>
          </w:p>
        </w:tc>
      </w:tr>
      <w:tr w:rsidR="00CB319A" w14:paraId="04E45569" w14:textId="77777777">
        <w:tc>
          <w:tcPr>
            <w:tcW w:w="3209" w:type="dxa"/>
            <w:tcBorders>
              <w:top w:val="single" w:sz="4" w:space="0" w:color="000000"/>
              <w:left w:val="single" w:sz="4" w:space="0" w:color="000000"/>
              <w:bottom w:val="single" w:sz="4" w:space="0" w:color="000000"/>
              <w:right w:val="single" w:sz="4" w:space="0" w:color="000000"/>
            </w:tcBorders>
          </w:tcPr>
          <w:p w14:paraId="1E315749"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65EE5FF6" w14:textId="77777777" w:rsidR="00CB319A" w:rsidRDefault="00000000">
            <w:pPr>
              <w:pStyle w:val="TableParagraph"/>
              <w:spacing w:line="275" w:lineRule="exact"/>
              <w:ind w:left="110"/>
            </w:pPr>
            <w:r>
              <w:t>E01 – Nenhuma propriedade cadastrada: o seletor é desabilitado e o sistema orienta o usuário a cadastrar sua primeira propriedade (UC06).</w:t>
            </w:r>
          </w:p>
        </w:tc>
      </w:tr>
    </w:tbl>
    <w:p w14:paraId="006287CD" w14:textId="77DF0BFA" w:rsidR="00CB319A" w:rsidRDefault="00000000" w:rsidP="009376FF">
      <w:pPr>
        <w:pStyle w:val="Tabela"/>
        <w:spacing w:before="240"/>
      </w:pPr>
      <w:bookmarkStart w:id="63" w:name="_Toc238690007"/>
      <w:bookmarkStart w:id="64" w:name="_Toc239631489"/>
      <w:r>
        <w:lastRenderedPageBreak/>
        <w:t xml:space="preserve">Tabela </w:t>
      </w:r>
      <w:fldSimple w:instr=" SEQ Tabela \* ARABIC ">
        <w:r w:rsidR="0078108D">
          <w:rPr>
            <w:noProof/>
          </w:rPr>
          <w:t>4</w:t>
        </w:r>
      </w:fldSimple>
      <w:r>
        <w:t>: UC04 – Selecionar Propriedade Ativa</w:t>
      </w:r>
      <w:bookmarkEnd w:id="63"/>
      <w:bookmarkEnd w:id="64"/>
    </w:p>
    <w:p w14:paraId="5F00803D" w14:textId="77777777" w:rsidR="00CB319A" w:rsidRDefault="00000000">
      <w:pPr>
        <w:pStyle w:val="Ttulo3"/>
      </w:pPr>
      <w:bookmarkStart w:id="65" w:name="_Toc238690008"/>
      <w:bookmarkStart w:id="66" w:name="_Toc239631547"/>
      <w:r>
        <w:t>UC05 – Visualizar Painel Geral</w:t>
      </w:r>
      <w:bookmarkEnd w:id="65"/>
      <w:bookmarkEnd w:id="66"/>
    </w:p>
    <w:tbl>
      <w:tblPr>
        <w:tblW w:w="9628" w:type="dxa"/>
        <w:tblLayout w:type="fixed"/>
        <w:tblLook w:val="0000" w:firstRow="0" w:lastRow="0" w:firstColumn="0" w:lastColumn="0" w:noHBand="0" w:noVBand="0"/>
      </w:tblPr>
      <w:tblGrid>
        <w:gridCol w:w="3209"/>
        <w:gridCol w:w="6419"/>
      </w:tblGrid>
      <w:tr w:rsidR="00CB319A" w14:paraId="178526A9" w14:textId="77777777">
        <w:tc>
          <w:tcPr>
            <w:tcW w:w="3209" w:type="dxa"/>
            <w:tcBorders>
              <w:top w:val="single" w:sz="4" w:space="0" w:color="000000"/>
              <w:left w:val="single" w:sz="4" w:space="0" w:color="000000"/>
              <w:bottom w:val="single" w:sz="4" w:space="0" w:color="000000"/>
              <w:right w:val="single" w:sz="4" w:space="0" w:color="000000"/>
            </w:tcBorders>
          </w:tcPr>
          <w:p w14:paraId="314489EA"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2D6BB17F" w14:textId="77777777" w:rsidR="00CB319A" w:rsidRDefault="00000000">
            <w:pPr>
              <w:pStyle w:val="TableParagraph"/>
              <w:spacing w:line="275" w:lineRule="exact"/>
              <w:ind w:left="110"/>
            </w:pPr>
            <w:r>
              <w:t>Apresentar um resumo consolidado da propriedade ativa, reunindo os principais indicadores e atalhos do sistema.</w:t>
            </w:r>
          </w:p>
        </w:tc>
      </w:tr>
      <w:tr w:rsidR="00CB319A" w14:paraId="5A71AFF9" w14:textId="77777777">
        <w:tc>
          <w:tcPr>
            <w:tcW w:w="3209" w:type="dxa"/>
            <w:tcBorders>
              <w:top w:val="single" w:sz="4" w:space="0" w:color="000000"/>
              <w:left w:val="single" w:sz="4" w:space="0" w:color="000000"/>
              <w:bottom w:val="single" w:sz="4" w:space="0" w:color="000000"/>
              <w:right w:val="single" w:sz="4" w:space="0" w:color="000000"/>
            </w:tcBorders>
          </w:tcPr>
          <w:p w14:paraId="6A28ECD8"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3F13174D" w14:textId="77777777" w:rsidR="00CB319A" w:rsidRDefault="00000000">
            <w:pPr>
              <w:pStyle w:val="TableParagraph"/>
              <w:spacing w:line="275" w:lineRule="exact"/>
              <w:ind w:left="110"/>
            </w:pPr>
            <w:r>
              <w:t>Usuário.</w:t>
            </w:r>
          </w:p>
        </w:tc>
      </w:tr>
      <w:tr w:rsidR="00CB319A" w14:paraId="6FE26D83" w14:textId="77777777">
        <w:tc>
          <w:tcPr>
            <w:tcW w:w="3209" w:type="dxa"/>
            <w:tcBorders>
              <w:top w:val="single" w:sz="4" w:space="0" w:color="000000"/>
              <w:left w:val="single" w:sz="4" w:space="0" w:color="000000"/>
              <w:bottom w:val="single" w:sz="4" w:space="0" w:color="000000"/>
              <w:right w:val="single" w:sz="4" w:space="0" w:color="000000"/>
            </w:tcBorders>
          </w:tcPr>
          <w:p w14:paraId="5678DCD7"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75BD07D5" w14:textId="77777777" w:rsidR="00CB319A" w:rsidRDefault="00000000">
            <w:pPr>
              <w:pStyle w:val="TableParagraph"/>
              <w:spacing w:line="275" w:lineRule="exact"/>
              <w:ind w:left="110"/>
            </w:pPr>
            <w:r>
              <w:t>Usuário autenticado e propriedade ativa selecionada.</w:t>
            </w:r>
          </w:p>
        </w:tc>
      </w:tr>
      <w:tr w:rsidR="00CB319A" w14:paraId="788ABFA0" w14:textId="77777777">
        <w:tc>
          <w:tcPr>
            <w:tcW w:w="3209" w:type="dxa"/>
            <w:tcBorders>
              <w:top w:val="single" w:sz="4" w:space="0" w:color="000000"/>
              <w:left w:val="single" w:sz="4" w:space="0" w:color="000000"/>
              <w:bottom w:val="single" w:sz="4" w:space="0" w:color="000000"/>
              <w:right w:val="single" w:sz="4" w:space="0" w:color="000000"/>
            </w:tcBorders>
          </w:tcPr>
          <w:p w14:paraId="5C903399"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23185BE9" w14:textId="77777777" w:rsidR="00CB319A" w:rsidRDefault="00000000">
            <w:pPr>
              <w:pStyle w:val="TableParagraph"/>
              <w:spacing w:line="275" w:lineRule="exact"/>
              <w:ind w:left="110"/>
            </w:pPr>
            <w:r>
              <w:t>O usuário acessa a opção “Painel Geral” no menu lateral.</w:t>
            </w:r>
          </w:p>
        </w:tc>
      </w:tr>
      <w:tr w:rsidR="00CB319A" w14:paraId="0E14AE00" w14:textId="77777777">
        <w:tc>
          <w:tcPr>
            <w:tcW w:w="3209" w:type="dxa"/>
            <w:tcBorders>
              <w:top w:val="single" w:sz="4" w:space="0" w:color="000000"/>
              <w:left w:val="single" w:sz="4" w:space="0" w:color="000000"/>
              <w:bottom w:val="single" w:sz="4" w:space="0" w:color="000000"/>
              <w:right w:val="single" w:sz="4" w:space="0" w:color="000000"/>
            </w:tcBorders>
          </w:tcPr>
          <w:p w14:paraId="7DE64FFD"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07978849" w14:textId="77777777" w:rsidR="00CB319A" w:rsidRDefault="00000000">
            <w:pPr>
              <w:pStyle w:val="TableParagraph"/>
              <w:numPr>
                <w:ilvl w:val="0"/>
                <w:numId w:val="15"/>
              </w:numPr>
              <w:tabs>
                <w:tab w:val="left" w:pos="827"/>
              </w:tabs>
              <w:spacing w:before="0" w:after="0" w:line="275" w:lineRule="exact"/>
              <w:ind w:left="827" w:hanging="359"/>
              <w:jc w:val="left"/>
            </w:pPr>
            <w:r>
              <w:t>O sistema consulta os dados vinculados à propriedade ativa.</w:t>
            </w:r>
          </w:p>
          <w:p w14:paraId="5B54173C" w14:textId="77777777" w:rsidR="00CB319A" w:rsidRDefault="00000000">
            <w:pPr>
              <w:pStyle w:val="TableParagraph"/>
              <w:numPr>
                <w:ilvl w:val="0"/>
                <w:numId w:val="15"/>
              </w:numPr>
              <w:tabs>
                <w:tab w:val="left" w:pos="827"/>
              </w:tabs>
              <w:spacing w:before="0" w:after="0" w:line="275" w:lineRule="exact"/>
              <w:ind w:left="827" w:hanging="359"/>
              <w:jc w:val="left"/>
            </w:pPr>
            <w:r>
              <w:t>O sistema exibe o total de chuva registrado no mês corrente, em milímetros.</w:t>
            </w:r>
          </w:p>
          <w:p w14:paraId="440C33E9" w14:textId="77777777" w:rsidR="00CB319A" w:rsidRDefault="00000000">
            <w:pPr>
              <w:pStyle w:val="TableParagraph"/>
              <w:numPr>
                <w:ilvl w:val="0"/>
                <w:numId w:val="15"/>
              </w:numPr>
              <w:tabs>
                <w:tab w:val="left" w:pos="827"/>
              </w:tabs>
              <w:spacing w:before="0" w:after="0" w:line="275" w:lineRule="exact"/>
              <w:ind w:left="827" w:hanging="359"/>
              <w:jc w:val="left"/>
            </w:pPr>
            <w:r>
              <w:t>O sistema exibe a quantidade de setores, equipamentos e funcionários ativos, comparados ao total cadastrado.</w:t>
            </w:r>
          </w:p>
          <w:p w14:paraId="233046B1" w14:textId="77777777" w:rsidR="00CB319A" w:rsidRDefault="00000000">
            <w:pPr>
              <w:pStyle w:val="TableParagraph"/>
              <w:numPr>
                <w:ilvl w:val="0"/>
                <w:numId w:val="15"/>
              </w:numPr>
              <w:tabs>
                <w:tab w:val="left" w:pos="827"/>
              </w:tabs>
              <w:spacing w:before="0" w:after="0" w:line="275" w:lineRule="exact"/>
              <w:ind w:left="827" w:hanging="359"/>
              <w:jc w:val="left"/>
            </w:pPr>
            <w:r>
              <w:t>O sistema exibe os atalhos de acesso rápido para Propriedades, Atividades, Clima e Documentos.</w:t>
            </w:r>
          </w:p>
        </w:tc>
      </w:tr>
      <w:tr w:rsidR="00CB319A" w14:paraId="19382CDE" w14:textId="77777777">
        <w:tc>
          <w:tcPr>
            <w:tcW w:w="3209" w:type="dxa"/>
            <w:tcBorders>
              <w:top w:val="single" w:sz="4" w:space="0" w:color="000000"/>
              <w:left w:val="single" w:sz="4" w:space="0" w:color="000000"/>
              <w:bottom w:val="single" w:sz="4" w:space="0" w:color="000000"/>
              <w:right w:val="single" w:sz="4" w:space="0" w:color="000000"/>
            </w:tcBorders>
          </w:tcPr>
          <w:p w14:paraId="4A63E43B"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7537880B" w14:textId="77777777" w:rsidR="00CB319A" w:rsidRDefault="00000000">
            <w:pPr>
              <w:pStyle w:val="TableParagraph"/>
              <w:spacing w:line="275" w:lineRule="exact"/>
              <w:ind w:left="110"/>
            </w:pPr>
            <w:r>
              <w:t>A01 – Troca de propriedade:</w:t>
            </w:r>
          </w:p>
          <w:p w14:paraId="6E6AFB50" w14:textId="77777777" w:rsidR="00CB319A" w:rsidRDefault="00000000">
            <w:pPr>
              <w:pStyle w:val="TableParagraph"/>
              <w:numPr>
                <w:ilvl w:val="0"/>
                <w:numId w:val="16"/>
              </w:numPr>
              <w:tabs>
                <w:tab w:val="left" w:pos="827"/>
              </w:tabs>
              <w:spacing w:before="0" w:after="0" w:line="275" w:lineRule="exact"/>
              <w:ind w:left="827" w:hanging="359"/>
              <w:jc w:val="left"/>
            </w:pPr>
            <w:r>
              <w:t>Ao alterar a propriedade ativa na barra superior, o sistema recalcula e atualiza todos os indicadores.</w:t>
            </w:r>
          </w:p>
        </w:tc>
      </w:tr>
      <w:tr w:rsidR="00CB319A" w14:paraId="6B902470" w14:textId="77777777">
        <w:tc>
          <w:tcPr>
            <w:tcW w:w="3209" w:type="dxa"/>
            <w:tcBorders>
              <w:top w:val="single" w:sz="4" w:space="0" w:color="000000"/>
              <w:left w:val="single" w:sz="4" w:space="0" w:color="000000"/>
              <w:bottom w:val="single" w:sz="4" w:space="0" w:color="000000"/>
              <w:right w:val="single" w:sz="4" w:space="0" w:color="000000"/>
            </w:tcBorders>
          </w:tcPr>
          <w:p w14:paraId="1B1DFD6B"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688FB142" w14:textId="77777777" w:rsidR="00CB319A" w:rsidRDefault="00000000">
            <w:pPr>
              <w:pStyle w:val="TableParagraph"/>
              <w:spacing w:line="275" w:lineRule="exact"/>
              <w:ind w:left="110"/>
            </w:pPr>
            <w:r>
              <w:t>E01 – Nenhuma propriedade cadastrada: o sistema exibe orientação para o cadastro da primeira propriedade, ocultando os indicadores.</w:t>
            </w:r>
          </w:p>
        </w:tc>
      </w:tr>
    </w:tbl>
    <w:p w14:paraId="13D2D95F" w14:textId="3E94B02B" w:rsidR="00CB319A" w:rsidRDefault="00000000" w:rsidP="009376FF">
      <w:pPr>
        <w:pStyle w:val="Tabela"/>
        <w:spacing w:before="240"/>
      </w:pPr>
      <w:bookmarkStart w:id="67" w:name="_Toc238690009"/>
      <w:bookmarkStart w:id="68" w:name="_Toc239631490"/>
      <w:r>
        <w:t xml:space="preserve">Tabela </w:t>
      </w:r>
      <w:fldSimple w:instr=" SEQ Tabela \* ARABIC ">
        <w:r w:rsidR="0078108D">
          <w:rPr>
            <w:noProof/>
          </w:rPr>
          <w:t>5</w:t>
        </w:r>
      </w:fldSimple>
      <w:r>
        <w:t>: UC05 – Visualizar Painel Geral</w:t>
      </w:r>
      <w:bookmarkEnd w:id="67"/>
      <w:bookmarkEnd w:id="68"/>
    </w:p>
    <w:p w14:paraId="1AE9CE95" w14:textId="77777777" w:rsidR="00CB319A" w:rsidRDefault="00CB319A" w:rsidP="00AC3AA4">
      <w:pPr>
        <w:pStyle w:val="Tabela"/>
      </w:pPr>
    </w:p>
    <w:p w14:paraId="16A6DF08" w14:textId="77777777" w:rsidR="00CB319A" w:rsidRDefault="00000000">
      <w:pPr>
        <w:pStyle w:val="Ttulo3"/>
      </w:pPr>
      <w:bookmarkStart w:id="69" w:name="_Toc238690010"/>
      <w:bookmarkStart w:id="70" w:name="_Toc239631548"/>
      <w:r>
        <w:t>UC06 – Manter Propriedade</w:t>
      </w:r>
      <w:bookmarkEnd w:id="69"/>
      <w:bookmarkEnd w:id="70"/>
    </w:p>
    <w:tbl>
      <w:tblPr>
        <w:tblW w:w="9628" w:type="dxa"/>
        <w:tblLayout w:type="fixed"/>
        <w:tblLook w:val="0000" w:firstRow="0" w:lastRow="0" w:firstColumn="0" w:lastColumn="0" w:noHBand="0" w:noVBand="0"/>
      </w:tblPr>
      <w:tblGrid>
        <w:gridCol w:w="3209"/>
        <w:gridCol w:w="6419"/>
      </w:tblGrid>
      <w:tr w:rsidR="00CB319A" w14:paraId="4DFB9B7B" w14:textId="77777777">
        <w:tc>
          <w:tcPr>
            <w:tcW w:w="3209" w:type="dxa"/>
            <w:tcBorders>
              <w:top w:val="single" w:sz="4" w:space="0" w:color="000000"/>
              <w:left w:val="single" w:sz="4" w:space="0" w:color="000000"/>
              <w:bottom w:val="single" w:sz="4" w:space="0" w:color="000000"/>
              <w:right w:val="single" w:sz="4" w:space="0" w:color="000000"/>
            </w:tcBorders>
          </w:tcPr>
          <w:p w14:paraId="1AC6F287"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5D52D67F" w14:textId="77777777" w:rsidR="00CB319A" w:rsidRDefault="00000000">
            <w:pPr>
              <w:pStyle w:val="TableParagraph"/>
              <w:spacing w:line="275" w:lineRule="exact"/>
              <w:ind w:left="110"/>
            </w:pPr>
            <w:r>
              <w:t>Permitir ao usuário cadastrar e gerenciar todas as propriedades rurais que possui.</w:t>
            </w:r>
          </w:p>
        </w:tc>
      </w:tr>
      <w:tr w:rsidR="00CB319A" w14:paraId="3E3DDF51" w14:textId="77777777">
        <w:tc>
          <w:tcPr>
            <w:tcW w:w="3209" w:type="dxa"/>
            <w:tcBorders>
              <w:top w:val="single" w:sz="4" w:space="0" w:color="000000"/>
              <w:left w:val="single" w:sz="4" w:space="0" w:color="000000"/>
              <w:bottom w:val="single" w:sz="4" w:space="0" w:color="000000"/>
              <w:right w:val="single" w:sz="4" w:space="0" w:color="000000"/>
            </w:tcBorders>
          </w:tcPr>
          <w:p w14:paraId="48889340"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3A85E8B9" w14:textId="77777777" w:rsidR="00CB319A" w:rsidRDefault="00000000">
            <w:pPr>
              <w:pStyle w:val="TableParagraph"/>
              <w:spacing w:line="275" w:lineRule="exact"/>
              <w:ind w:left="110"/>
            </w:pPr>
            <w:r>
              <w:t>Usuário.</w:t>
            </w:r>
          </w:p>
        </w:tc>
      </w:tr>
      <w:tr w:rsidR="00CB319A" w14:paraId="3765BE65" w14:textId="77777777">
        <w:tc>
          <w:tcPr>
            <w:tcW w:w="3209" w:type="dxa"/>
            <w:tcBorders>
              <w:top w:val="single" w:sz="4" w:space="0" w:color="000000"/>
              <w:left w:val="single" w:sz="4" w:space="0" w:color="000000"/>
              <w:bottom w:val="single" w:sz="4" w:space="0" w:color="000000"/>
              <w:right w:val="single" w:sz="4" w:space="0" w:color="000000"/>
            </w:tcBorders>
          </w:tcPr>
          <w:p w14:paraId="66AD05A8"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16BEF911" w14:textId="77777777" w:rsidR="00CB319A" w:rsidRDefault="00000000">
            <w:pPr>
              <w:pStyle w:val="TableParagraph"/>
              <w:spacing w:line="275" w:lineRule="exact"/>
              <w:ind w:left="110"/>
            </w:pPr>
            <w:r>
              <w:t>Usuário autenticado.</w:t>
            </w:r>
          </w:p>
        </w:tc>
      </w:tr>
      <w:tr w:rsidR="00CB319A" w14:paraId="46B1F539" w14:textId="77777777">
        <w:tc>
          <w:tcPr>
            <w:tcW w:w="3209" w:type="dxa"/>
            <w:tcBorders>
              <w:top w:val="single" w:sz="4" w:space="0" w:color="000000"/>
              <w:left w:val="single" w:sz="4" w:space="0" w:color="000000"/>
              <w:bottom w:val="single" w:sz="4" w:space="0" w:color="000000"/>
              <w:right w:val="single" w:sz="4" w:space="0" w:color="000000"/>
            </w:tcBorders>
          </w:tcPr>
          <w:p w14:paraId="5545EB87"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766974C7" w14:textId="77777777" w:rsidR="00CB319A" w:rsidRDefault="00000000">
            <w:pPr>
              <w:pStyle w:val="TableParagraph"/>
              <w:spacing w:line="275" w:lineRule="exact"/>
              <w:ind w:left="110"/>
            </w:pPr>
            <w:r>
              <w:t>O usuário seleciona “Propriedades” no menu lateral.</w:t>
            </w:r>
          </w:p>
        </w:tc>
      </w:tr>
      <w:tr w:rsidR="00CB319A" w14:paraId="08EBA9E9" w14:textId="77777777">
        <w:tc>
          <w:tcPr>
            <w:tcW w:w="3209" w:type="dxa"/>
            <w:tcBorders>
              <w:top w:val="single" w:sz="4" w:space="0" w:color="000000"/>
              <w:left w:val="single" w:sz="4" w:space="0" w:color="000000"/>
              <w:bottom w:val="single" w:sz="4" w:space="0" w:color="000000"/>
              <w:right w:val="single" w:sz="4" w:space="0" w:color="000000"/>
            </w:tcBorders>
          </w:tcPr>
          <w:p w14:paraId="34195A28"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4BA49130" w14:textId="77777777" w:rsidR="00CB319A" w:rsidRDefault="00000000">
            <w:pPr>
              <w:pStyle w:val="TableParagraph"/>
              <w:numPr>
                <w:ilvl w:val="0"/>
                <w:numId w:val="17"/>
              </w:numPr>
              <w:tabs>
                <w:tab w:val="left" w:pos="827"/>
              </w:tabs>
              <w:spacing w:before="0" w:after="0" w:line="275" w:lineRule="exact"/>
              <w:ind w:left="827" w:hanging="359"/>
              <w:jc w:val="left"/>
            </w:pPr>
            <w:r>
              <w:t>O sistema lista as propriedades cadastradas pelo usuário (E01).</w:t>
            </w:r>
          </w:p>
          <w:p w14:paraId="0362C46B" w14:textId="77777777" w:rsidR="00CB319A" w:rsidRDefault="00000000">
            <w:pPr>
              <w:pStyle w:val="TableParagraph"/>
              <w:numPr>
                <w:ilvl w:val="0"/>
                <w:numId w:val="17"/>
              </w:numPr>
              <w:tabs>
                <w:tab w:val="left" w:pos="827"/>
              </w:tabs>
              <w:spacing w:before="0" w:after="0" w:line="275" w:lineRule="exact"/>
              <w:ind w:left="827" w:hanging="359"/>
              <w:jc w:val="left"/>
            </w:pPr>
            <w:r>
              <w:t>O usuário seleciona a propriedade que deseja consultar.</w:t>
            </w:r>
          </w:p>
          <w:p w14:paraId="7F15F883" w14:textId="77777777" w:rsidR="00CB319A" w:rsidRDefault="00000000">
            <w:pPr>
              <w:pStyle w:val="TableParagraph"/>
              <w:numPr>
                <w:ilvl w:val="0"/>
                <w:numId w:val="17"/>
              </w:numPr>
              <w:tabs>
                <w:tab w:val="left" w:pos="827"/>
              </w:tabs>
              <w:spacing w:before="0" w:after="0" w:line="275" w:lineRule="exact"/>
              <w:ind w:left="827" w:hanging="359"/>
              <w:jc w:val="left"/>
            </w:pPr>
            <w:r>
              <w:lastRenderedPageBreak/>
              <w:t>O sistema exibe os dados completos da propriedade.</w:t>
            </w:r>
          </w:p>
        </w:tc>
      </w:tr>
      <w:tr w:rsidR="00CB319A" w14:paraId="7350DF58" w14:textId="77777777" w:rsidTr="002E2706">
        <w:trPr>
          <w:trHeight w:val="6304"/>
        </w:trPr>
        <w:tc>
          <w:tcPr>
            <w:tcW w:w="3209" w:type="dxa"/>
            <w:tcBorders>
              <w:top w:val="single" w:sz="4" w:space="0" w:color="000000"/>
              <w:left w:val="single" w:sz="4" w:space="0" w:color="000000"/>
              <w:bottom w:val="single" w:sz="4" w:space="0" w:color="000000"/>
              <w:right w:val="single" w:sz="4" w:space="0" w:color="000000"/>
            </w:tcBorders>
          </w:tcPr>
          <w:p w14:paraId="53E20DE9"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223C7B50" w14:textId="77777777" w:rsidR="00CB319A" w:rsidRDefault="00000000">
            <w:pPr>
              <w:pStyle w:val="TableParagraph"/>
              <w:spacing w:line="275" w:lineRule="exact"/>
              <w:ind w:left="110"/>
            </w:pPr>
            <w:r>
              <w:t>A01 – Cadastrar propriedade:</w:t>
            </w:r>
          </w:p>
          <w:p w14:paraId="05537379" w14:textId="77777777" w:rsidR="00CB319A" w:rsidRDefault="00000000">
            <w:pPr>
              <w:pStyle w:val="TableParagraph"/>
              <w:numPr>
                <w:ilvl w:val="0"/>
                <w:numId w:val="18"/>
              </w:numPr>
              <w:tabs>
                <w:tab w:val="left" w:pos="827"/>
              </w:tabs>
              <w:spacing w:before="0" w:after="0" w:line="275" w:lineRule="exact"/>
              <w:ind w:left="827" w:hanging="359"/>
              <w:jc w:val="left"/>
            </w:pPr>
            <w:r>
              <w:t>O usuário seleciona “Registrar Propriedade”.</w:t>
            </w:r>
          </w:p>
          <w:p w14:paraId="6D81A067" w14:textId="77777777" w:rsidR="00CB319A" w:rsidRDefault="00000000">
            <w:pPr>
              <w:pStyle w:val="TableParagraph"/>
              <w:numPr>
                <w:ilvl w:val="0"/>
                <w:numId w:val="18"/>
              </w:numPr>
              <w:tabs>
                <w:tab w:val="left" w:pos="827"/>
              </w:tabs>
              <w:spacing w:before="0" w:after="0" w:line="275" w:lineRule="exact"/>
              <w:ind w:left="827" w:hanging="359"/>
              <w:jc w:val="left"/>
            </w:pPr>
            <w:r>
              <w:t>O usuário preenche nome, CEP, endereço, município, UF e, opcionalmente, o CNPJ.</w:t>
            </w:r>
          </w:p>
          <w:p w14:paraId="20F37925" w14:textId="77777777" w:rsidR="00CB319A" w:rsidRDefault="00000000">
            <w:pPr>
              <w:pStyle w:val="TableParagraph"/>
              <w:numPr>
                <w:ilvl w:val="0"/>
                <w:numId w:val="18"/>
              </w:numPr>
              <w:tabs>
                <w:tab w:val="left" w:pos="827"/>
              </w:tabs>
              <w:spacing w:before="0" w:after="0" w:line="275" w:lineRule="exact"/>
              <w:ind w:left="827" w:hanging="359"/>
              <w:jc w:val="left"/>
            </w:pPr>
            <w:r>
              <w:t>O usuário confirma o registro (E02).</w:t>
            </w:r>
          </w:p>
          <w:p w14:paraId="377B3F4F" w14:textId="77777777" w:rsidR="00CB319A" w:rsidRDefault="00000000">
            <w:pPr>
              <w:pStyle w:val="TableParagraph"/>
              <w:numPr>
                <w:ilvl w:val="0"/>
                <w:numId w:val="18"/>
              </w:numPr>
              <w:tabs>
                <w:tab w:val="left" w:pos="827"/>
              </w:tabs>
              <w:spacing w:before="0" w:after="0" w:line="275" w:lineRule="exact"/>
              <w:ind w:left="827" w:hanging="359"/>
              <w:jc w:val="left"/>
            </w:pPr>
            <w:r>
              <w:t>O sistema grava a propriedade e exibe mensagem de sucesso.</w:t>
            </w:r>
          </w:p>
          <w:p w14:paraId="0E387C64" w14:textId="77777777" w:rsidR="00CB319A" w:rsidRDefault="00000000">
            <w:pPr>
              <w:pStyle w:val="TableParagraph"/>
              <w:spacing w:line="275" w:lineRule="exact"/>
              <w:ind w:left="110"/>
            </w:pPr>
            <w:r>
              <w:t>A02 – Editar propriedade:</w:t>
            </w:r>
          </w:p>
          <w:p w14:paraId="2808AEC5" w14:textId="77777777" w:rsidR="00CB319A" w:rsidRDefault="00000000">
            <w:pPr>
              <w:pStyle w:val="TableParagraph"/>
              <w:numPr>
                <w:ilvl w:val="0"/>
                <w:numId w:val="19"/>
              </w:numPr>
              <w:tabs>
                <w:tab w:val="left" w:pos="827"/>
              </w:tabs>
              <w:spacing w:before="0" w:after="0" w:line="275" w:lineRule="exact"/>
              <w:ind w:left="827" w:hanging="359"/>
              <w:jc w:val="left"/>
            </w:pPr>
            <w:r>
              <w:t>O usuário seleciona a propriedade que deseja alterar.</w:t>
            </w:r>
          </w:p>
          <w:p w14:paraId="70257602" w14:textId="77777777" w:rsidR="00CB319A" w:rsidRDefault="00000000">
            <w:pPr>
              <w:pStyle w:val="TableParagraph"/>
              <w:numPr>
                <w:ilvl w:val="0"/>
                <w:numId w:val="19"/>
              </w:numPr>
              <w:tabs>
                <w:tab w:val="left" w:pos="827"/>
              </w:tabs>
              <w:spacing w:before="0" w:after="0" w:line="275" w:lineRule="exact"/>
              <w:ind w:left="827" w:hanging="359"/>
              <w:jc w:val="left"/>
            </w:pPr>
            <w:r>
              <w:t>O usuário altera as informações no formulário.</w:t>
            </w:r>
          </w:p>
          <w:p w14:paraId="682D1EA3" w14:textId="77777777" w:rsidR="00CB319A" w:rsidRDefault="00000000">
            <w:pPr>
              <w:pStyle w:val="TableParagraph"/>
              <w:numPr>
                <w:ilvl w:val="0"/>
                <w:numId w:val="19"/>
              </w:numPr>
              <w:tabs>
                <w:tab w:val="left" w:pos="827"/>
              </w:tabs>
              <w:spacing w:before="0" w:after="0" w:line="275" w:lineRule="exact"/>
              <w:ind w:left="827" w:hanging="359"/>
              <w:jc w:val="left"/>
            </w:pPr>
            <w:r>
              <w:t>O usuário confirma as alterações (E02).</w:t>
            </w:r>
          </w:p>
          <w:p w14:paraId="25FD536B" w14:textId="77777777" w:rsidR="00CB319A" w:rsidRDefault="00000000">
            <w:pPr>
              <w:pStyle w:val="TableParagraph"/>
              <w:spacing w:line="275" w:lineRule="exact"/>
              <w:ind w:left="110"/>
            </w:pPr>
            <w:r>
              <w:t>A03 – Excluir propriedade:</w:t>
            </w:r>
          </w:p>
          <w:p w14:paraId="0276018C" w14:textId="77777777" w:rsidR="00CB319A" w:rsidRDefault="00000000">
            <w:pPr>
              <w:pStyle w:val="TableParagraph"/>
              <w:numPr>
                <w:ilvl w:val="0"/>
                <w:numId w:val="20"/>
              </w:numPr>
              <w:tabs>
                <w:tab w:val="left" w:pos="827"/>
              </w:tabs>
              <w:spacing w:before="0" w:after="0" w:line="275" w:lineRule="exact"/>
              <w:ind w:left="827" w:hanging="359"/>
              <w:jc w:val="left"/>
            </w:pPr>
            <w:r>
              <w:t>O usuário seleciona a propriedade que deseja excluir.</w:t>
            </w:r>
          </w:p>
          <w:p w14:paraId="04260AE4" w14:textId="77777777" w:rsidR="00CB319A" w:rsidRDefault="00000000">
            <w:pPr>
              <w:pStyle w:val="TableParagraph"/>
              <w:numPr>
                <w:ilvl w:val="0"/>
                <w:numId w:val="20"/>
              </w:numPr>
              <w:tabs>
                <w:tab w:val="left" w:pos="827"/>
              </w:tabs>
              <w:spacing w:before="0" w:after="0" w:line="275" w:lineRule="exact"/>
              <w:ind w:left="827" w:hanging="359"/>
              <w:jc w:val="left"/>
            </w:pPr>
            <w:r>
              <w:t>O sistema alerta que a exclusão removerá todo o histórico vinculado à propriedade.</w:t>
            </w:r>
          </w:p>
          <w:p w14:paraId="427C74B1" w14:textId="77777777" w:rsidR="00CB319A" w:rsidRDefault="00000000">
            <w:pPr>
              <w:pStyle w:val="TableParagraph"/>
              <w:numPr>
                <w:ilvl w:val="0"/>
                <w:numId w:val="20"/>
              </w:numPr>
              <w:tabs>
                <w:tab w:val="left" w:pos="827"/>
              </w:tabs>
              <w:spacing w:before="0" w:after="0" w:line="275" w:lineRule="exact"/>
              <w:ind w:left="827" w:hanging="359"/>
              <w:jc w:val="left"/>
            </w:pPr>
            <w:r>
              <w:t>O usuário confirma a exclusão (E03).</w:t>
            </w:r>
          </w:p>
          <w:p w14:paraId="3B958D0C" w14:textId="77777777" w:rsidR="00CB319A" w:rsidRDefault="00000000">
            <w:pPr>
              <w:pStyle w:val="TableParagraph"/>
              <w:numPr>
                <w:ilvl w:val="0"/>
                <w:numId w:val="20"/>
              </w:numPr>
              <w:tabs>
                <w:tab w:val="left" w:pos="827"/>
              </w:tabs>
              <w:spacing w:before="0" w:after="0" w:line="275" w:lineRule="exact"/>
              <w:ind w:left="827" w:hanging="359"/>
              <w:jc w:val="left"/>
            </w:pPr>
            <w:r>
              <w:t>O sistema remove a propriedade e todos os seus registros associados.</w:t>
            </w:r>
          </w:p>
        </w:tc>
      </w:tr>
      <w:tr w:rsidR="00CB319A" w14:paraId="3D553D1E" w14:textId="77777777">
        <w:tc>
          <w:tcPr>
            <w:tcW w:w="3209" w:type="dxa"/>
            <w:tcBorders>
              <w:top w:val="single" w:sz="4" w:space="0" w:color="000000"/>
              <w:left w:val="single" w:sz="4" w:space="0" w:color="000000"/>
              <w:bottom w:val="single" w:sz="4" w:space="0" w:color="000000"/>
              <w:right w:val="single" w:sz="4" w:space="0" w:color="000000"/>
            </w:tcBorders>
          </w:tcPr>
          <w:p w14:paraId="009538F2"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77B646B2" w14:textId="77777777" w:rsidR="00CB319A" w:rsidRDefault="00000000">
            <w:pPr>
              <w:pStyle w:val="TableParagraph"/>
              <w:spacing w:line="275" w:lineRule="exact"/>
              <w:ind w:left="110"/>
            </w:pPr>
            <w:r>
              <w:t>E01 – Nenhuma informação encontrada: o sistema exibe a mensagem “Nenhuma propriedade cadastrada”.</w:t>
            </w:r>
          </w:p>
          <w:p w14:paraId="26C31001" w14:textId="77777777" w:rsidR="00CB319A" w:rsidRDefault="00000000">
            <w:pPr>
              <w:pStyle w:val="TableParagraph"/>
              <w:spacing w:line="275" w:lineRule="exact"/>
              <w:ind w:left="110"/>
            </w:pPr>
            <w:r>
              <w:t>E02 – Dados inválidos: o sistema valida o CNPJ e o CEP informados e impede a gravação caso estejam incorretos ou caso campos obrigatórios estejam vazios.</w:t>
            </w:r>
          </w:p>
          <w:p w14:paraId="2449C69D" w14:textId="77777777" w:rsidR="00CB319A" w:rsidRDefault="00000000">
            <w:pPr>
              <w:pStyle w:val="TableParagraph"/>
              <w:spacing w:line="275" w:lineRule="exact"/>
              <w:ind w:left="110"/>
            </w:pPr>
            <w:r>
              <w:t>E03 – Falha na exclusão: o sistema informa que não foi possível concluir a operação e mantém os dados inalterados.</w:t>
            </w:r>
          </w:p>
        </w:tc>
      </w:tr>
    </w:tbl>
    <w:p w14:paraId="1AFAD2AA" w14:textId="6EE12BE9" w:rsidR="00CB319A" w:rsidRDefault="00000000" w:rsidP="002E2706">
      <w:pPr>
        <w:pStyle w:val="Tabela"/>
        <w:spacing w:before="240"/>
      </w:pPr>
      <w:bookmarkStart w:id="71" w:name="_Toc238690011"/>
      <w:bookmarkStart w:id="72" w:name="_Toc239631491"/>
      <w:r>
        <w:t xml:space="preserve">Tabela </w:t>
      </w:r>
      <w:fldSimple w:instr=" SEQ Tabela \* ARABIC ">
        <w:r w:rsidR="0078108D">
          <w:rPr>
            <w:noProof/>
          </w:rPr>
          <w:t>6</w:t>
        </w:r>
      </w:fldSimple>
      <w:r>
        <w:t>: UC06 – Manter Propriedade</w:t>
      </w:r>
      <w:bookmarkEnd w:id="71"/>
      <w:bookmarkEnd w:id="72"/>
    </w:p>
    <w:p w14:paraId="237085EC" w14:textId="77777777" w:rsidR="00CB319A" w:rsidRDefault="00000000">
      <w:pPr>
        <w:pStyle w:val="Ttulo3"/>
      </w:pPr>
      <w:bookmarkStart w:id="73" w:name="_Toc238690012"/>
      <w:bookmarkStart w:id="74" w:name="_Toc239631549"/>
      <w:r>
        <w:t>UC07 – Manter Setor</w:t>
      </w:r>
      <w:bookmarkEnd w:id="73"/>
      <w:bookmarkEnd w:id="74"/>
    </w:p>
    <w:tbl>
      <w:tblPr>
        <w:tblW w:w="9628" w:type="dxa"/>
        <w:tblLayout w:type="fixed"/>
        <w:tblLook w:val="0000" w:firstRow="0" w:lastRow="0" w:firstColumn="0" w:lastColumn="0" w:noHBand="0" w:noVBand="0"/>
      </w:tblPr>
      <w:tblGrid>
        <w:gridCol w:w="3209"/>
        <w:gridCol w:w="6419"/>
      </w:tblGrid>
      <w:tr w:rsidR="00CB319A" w14:paraId="0167D785" w14:textId="77777777">
        <w:tc>
          <w:tcPr>
            <w:tcW w:w="3209" w:type="dxa"/>
            <w:tcBorders>
              <w:top w:val="single" w:sz="4" w:space="0" w:color="000000"/>
              <w:left w:val="single" w:sz="4" w:space="0" w:color="000000"/>
              <w:bottom w:val="single" w:sz="4" w:space="0" w:color="000000"/>
              <w:right w:val="single" w:sz="4" w:space="0" w:color="000000"/>
            </w:tcBorders>
          </w:tcPr>
          <w:p w14:paraId="2ECE711F"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40D6898E" w14:textId="77777777" w:rsidR="00CB319A" w:rsidRDefault="00000000">
            <w:pPr>
              <w:pStyle w:val="TableParagraph"/>
              <w:spacing w:line="275" w:lineRule="exact"/>
              <w:ind w:left="110"/>
            </w:pPr>
            <w:r>
              <w:t>Permitir ao usuário cadastrar e gerenciar os setores (talhões) que subdividem a propriedade ativa.</w:t>
            </w:r>
          </w:p>
        </w:tc>
      </w:tr>
      <w:tr w:rsidR="00CB319A" w14:paraId="00BE96E2" w14:textId="77777777">
        <w:tc>
          <w:tcPr>
            <w:tcW w:w="3209" w:type="dxa"/>
            <w:tcBorders>
              <w:top w:val="single" w:sz="4" w:space="0" w:color="000000"/>
              <w:left w:val="single" w:sz="4" w:space="0" w:color="000000"/>
              <w:bottom w:val="single" w:sz="4" w:space="0" w:color="000000"/>
              <w:right w:val="single" w:sz="4" w:space="0" w:color="000000"/>
            </w:tcBorders>
          </w:tcPr>
          <w:p w14:paraId="07C3AF02"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791DA136" w14:textId="77777777" w:rsidR="00CB319A" w:rsidRDefault="00000000">
            <w:pPr>
              <w:pStyle w:val="TableParagraph"/>
              <w:spacing w:line="275" w:lineRule="exact"/>
              <w:ind w:left="110"/>
            </w:pPr>
            <w:r>
              <w:t>Usuário.</w:t>
            </w:r>
          </w:p>
        </w:tc>
      </w:tr>
      <w:tr w:rsidR="00CB319A" w14:paraId="7F5C7B9D" w14:textId="77777777">
        <w:tc>
          <w:tcPr>
            <w:tcW w:w="3209" w:type="dxa"/>
            <w:tcBorders>
              <w:top w:val="single" w:sz="4" w:space="0" w:color="000000"/>
              <w:left w:val="single" w:sz="4" w:space="0" w:color="000000"/>
              <w:bottom w:val="single" w:sz="4" w:space="0" w:color="000000"/>
              <w:right w:val="single" w:sz="4" w:space="0" w:color="000000"/>
            </w:tcBorders>
          </w:tcPr>
          <w:p w14:paraId="2AAF1A85"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1A991F8F" w14:textId="77777777" w:rsidR="00CB319A" w:rsidRDefault="00000000">
            <w:pPr>
              <w:pStyle w:val="TableParagraph"/>
              <w:spacing w:line="275" w:lineRule="exact"/>
              <w:ind w:left="110"/>
            </w:pPr>
            <w:r>
              <w:t>Usuário autenticado e propriedade ativa selecionada.</w:t>
            </w:r>
          </w:p>
        </w:tc>
      </w:tr>
      <w:tr w:rsidR="00CB319A" w14:paraId="200BC06C" w14:textId="77777777">
        <w:tc>
          <w:tcPr>
            <w:tcW w:w="3209" w:type="dxa"/>
            <w:tcBorders>
              <w:top w:val="single" w:sz="4" w:space="0" w:color="000000"/>
              <w:left w:val="single" w:sz="4" w:space="0" w:color="000000"/>
              <w:bottom w:val="single" w:sz="4" w:space="0" w:color="000000"/>
              <w:right w:val="single" w:sz="4" w:space="0" w:color="000000"/>
            </w:tcBorders>
          </w:tcPr>
          <w:p w14:paraId="19FF233F"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6BF7E4A7" w14:textId="77777777" w:rsidR="00CB319A" w:rsidRDefault="00000000">
            <w:pPr>
              <w:pStyle w:val="TableParagraph"/>
              <w:spacing w:line="275" w:lineRule="exact"/>
              <w:ind w:left="110"/>
            </w:pPr>
            <w:r>
              <w:t>O usuário seleciona “Setores” no menu lateral.</w:t>
            </w:r>
          </w:p>
        </w:tc>
      </w:tr>
      <w:tr w:rsidR="00CB319A" w14:paraId="25471EA6" w14:textId="77777777">
        <w:tc>
          <w:tcPr>
            <w:tcW w:w="3209" w:type="dxa"/>
            <w:tcBorders>
              <w:top w:val="single" w:sz="4" w:space="0" w:color="000000"/>
              <w:left w:val="single" w:sz="4" w:space="0" w:color="000000"/>
              <w:bottom w:val="single" w:sz="4" w:space="0" w:color="000000"/>
              <w:right w:val="single" w:sz="4" w:space="0" w:color="000000"/>
            </w:tcBorders>
          </w:tcPr>
          <w:p w14:paraId="7DE1BC7B" w14:textId="77777777" w:rsidR="00CB319A" w:rsidRDefault="00000000">
            <w:pPr>
              <w:pStyle w:val="TableParagraph"/>
              <w:spacing w:line="275" w:lineRule="exact"/>
              <w:ind w:left="110"/>
            </w:pPr>
            <w:r>
              <w:lastRenderedPageBreak/>
              <w:t>5 - Fluxo Principal</w:t>
            </w:r>
          </w:p>
        </w:tc>
        <w:tc>
          <w:tcPr>
            <w:tcW w:w="6419" w:type="dxa"/>
            <w:tcBorders>
              <w:top w:val="single" w:sz="4" w:space="0" w:color="000000"/>
              <w:left w:val="single" w:sz="4" w:space="0" w:color="000000"/>
              <w:bottom w:val="single" w:sz="4" w:space="0" w:color="000000"/>
              <w:right w:val="single" w:sz="4" w:space="0" w:color="000000"/>
            </w:tcBorders>
          </w:tcPr>
          <w:p w14:paraId="5808C54D" w14:textId="77777777" w:rsidR="00CB319A" w:rsidRDefault="00000000">
            <w:pPr>
              <w:pStyle w:val="TableParagraph"/>
              <w:numPr>
                <w:ilvl w:val="0"/>
                <w:numId w:val="21"/>
              </w:numPr>
              <w:tabs>
                <w:tab w:val="left" w:pos="827"/>
              </w:tabs>
              <w:spacing w:before="0" w:after="0" w:line="275" w:lineRule="exact"/>
              <w:ind w:left="827" w:hanging="359"/>
              <w:jc w:val="left"/>
            </w:pPr>
            <w:r>
              <w:t>O sistema lista os setores da propriedade ativa (E01).</w:t>
            </w:r>
          </w:p>
          <w:p w14:paraId="6385F64F" w14:textId="77777777" w:rsidR="00CB319A" w:rsidRDefault="00000000">
            <w:pPr>
              <w:pStyle w:val="TableParagraph"/>
              <w:numPr>
                <w:ilvl w:val="0"/>
                <w:numId w:val="21"/>
              </w:numPr>
              <w:tabs>
                <w:tab w:val="left" w:pos="827"/>
              </w:tabs>
              <w:spacing w:before="0" w:after="0" w:line="275" w:lineRule="exact"/>
              <w:ind w:left="827" w:hanging="359"/>
              <w:jc w:val="left"/>
            </w:pPr>
            <w:r>
              <w:t>O sistema exibe nome, área em hectares, cultura, status e data de encerramento de cada setor.</w:t>
            </w:r>
          </w:p>
        </w:tc>
      </w:tr>
      <w:tr w:rsidR="00CB319A" w14:paraId="232E5EB8" w14:textId="77777777">
        <w:tc>
          <w:tcPr>
            <w:tcW w:w="3209" w:type="dxa"/>
            <w:tcBorders>
              <w:top w:val="single" w:sz="4" w:space="0" w:color="000000"/>
              <w:left w:val="single" w:sz="4" w:space="0" w:color="000000"/>
              <w:bottom w:val="single" w:sz="4" w:space="0" w:color="000000"/>
              <w:right w:val="single" w:sz="4" w:space="0" w:color="000000"/>
            </w:tcBorders>
          </w:tcPr>
          <w:p w14:paraId="346F9A00"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3873C7B8" w14:textId="77777777" w:rsidR="00CB319A" w:rsidRDefault="00000000">
            <w:pPr>
              <w:pStyle w:val="TableParagraph"/>
              <w:spacing w:line="275" w:lineRule="exact"/>
              <w:ind w:left="110"/>
            </w:pPr>
            <w:r>
              <w:t>A01 – Cadastrar setor:</w:t>
            </w:r>
          </w:p>
          <w:p w14:paraId="4CC1AFE4" w14:textId="77777777" w:rsidR="00CB319A" w:rsidRDefault="00000000">
            <w:pPr>
              <w:pStyle w:val="TableParagraph"/>
              <w:numPr>
                <w:ilvl w:val="0"/>
                <w:numId w:val="22"/>
              </w:numPr>
              <w:tabs>
                <w:tab w:val="left" w:pos="827"/>
              </w:tabs>
              <w:spacing w:before="0" w:after="0" w:line="275" w:lineRule="exact"/>
              <w:ind w:left="827" w:hanging="359"/>
              <w:jc w:val="left"/>
            </w:pPr>
            <w:r>
              <w:t>O usuário seleciona “Cadastrar Setor”.</w:t>
            </w:r>
          </w:p>
          <w:p w14:paraId="3D8593B2" w14:textId="77777777" w:rsidR="00CB319A" w:rsidRDefault="00000000">
            <w:pPr>
              <w:pStyle w:val="TableParagraph"/>
              <w:numPr>
                <w:ilvl w:val="0"/>
                <w:numId w:val="22"/>
              </w:numPr>
              <w:tabs>
                <w:tab w:val="left" w:pos="827"/>
              </w:tabs>
              <w:spacing w:before="0" w:after="0" w:line="275" w:lineRule="exact"/>
              <w:ind w:left="827" w:hanging="359"/>
              <w:jc w:val="left"/>
            </w:pPr>
            <w:r>
              <w:t>O usuário informa nome, área em hectares, cultura e observações.</w:t>
            </w:r>
          </w:p>
          <w:p w14:paraId="487FF3A6" w14:textId="77777777" w:rsidR="00CB319A" w:rsidRDefault="00000000">
            <w:pPr>
              <w:pStyle w:val="TableParagraph"/>
              <w:numPr>
                <w:ilvl w:val="0"/>
                <w:numId w:val="22"/>
              </w:numPr>
              <w:tabs>
                <w:tab w:val="left" w:pos="827"/>
              </w:tabs>
              <w:spacing w:before="0" w:after="0" w:line="275" w:lineRule="exact"/>
              <w:ind w:left="827" w:hanging="359"/>
              <w:jc w:val="left"/>
            </w:pPr>
            <w:r>
              <w:t>O usuário confirma o registro (E02).</w:t>
            </w:r>
          </w:p>
          <w:p w14:paraId="6FB2F4EE" w14:textId="77777777" w:rsidR="00CB319A" w:rsidRDefault="00000000">
            <w:pPr>
              <w:pStyle w:val="TableParagraph"/>
              <w:numPr>
                <w:ilvl w:val="0"/>
                <w:numId w:val="22"/>
              </w:numPr>
              <w:tabs>
                <w:tab w:val="left" w:pos="827"/>
              </w:tabs>
              <w:spacing w:before="0" w:after="0" w:line="275" w:lineRule="exact"/>
              <w:ind w:left="827" w:hanging="359"/>
              <w:jc w:val="left"/>
            </w:pPr>
            <w:r>
              <w:t>O sistema grava o setor com o status inicial “Em preparo”.</w:t>
            </w:r>
          </w:p>
          <w:p w14:paraId="3F6B2F32" w14:textId="77777777" w:rsidR="00CB319A" w:rsidRDefault="00000000">
            <w:pPr>
              <w:pStyle w:val="TableParagraph"/>
              <w:spacing w:line="275" w:lineRule="exact"/>
              <w:ind w:left="110"/>
            </w:pPr>
            <w:r>
              <w:t>A02 – Editar setor:</w:t>
            </w:r>
          </w:p>
          <w:p w14:paraId="0DFE57D3" w14:textId="77777777" w:rsidR="00CB319A" w:rsidRDefault="00000000">
            <w:pPr>
              <w:pStyle w:val="TableParagraph"/>
              <w:numPr>
                <w:ilvl w:val="0"/>
                <w:numId w:val="23"/>
              </w:numPr>
              <w:tabs>
                <w:tab w:val="left" w:pos="827"/>
              </w:tabs>
              <w:spacing w:before="0" w:after="0" w:line="275" w:lineRule="exact"/>
              <w:ind w:left="827" w:hanging="359"/>
              <w:jc w:val="left"/>
            </w:pPr>
            <w:r>
              <w:t>O usuário seleciona o setor desejado e altera as informações.</w:t>
            </w:r>
          </w:p>
          <w:p w14:paraId="717BF824" w14:textId="77777777" w:rsidR="00CB319A" w:rsidRDefault="00000000">
            <w:pPr>
              <w:pStyle w:val="TableParagraph"/>
              <w:numPr>
                <w:ilvl w:val="0"/>
                <w:numId w:val="23"/>
              </w:numPr>
              <w:tabs>
                <w:tab w:val="left" w:pos="827"/>
              </w:tabs>
              <w:spacing w:before="0" w:after="0" w:line="275" w:lineRule="exact"/>
              <w:ind w:left="827" w:hanging="359"/>
              <w:jc w:val="left"/>
            </w:pPr>
            <w:r>
              <w:t>O usuário confirma as alterações (E02).</w:t>
            </w:r>
          </w:p>
          <w:p w14:paraId="3BEB69A6" w14:textId="77777777" w:rsidR="00CB319A" w:rsidRDefault="00000000">
            <w:pPr>
              <w:pStyle w:val="TableParagraph"/>
              <w:spacing w:line="275" w:lineRule="exact"/>
              <w:ind w:left="110"/>
            </w:pPr>
            <w:r>
              <w:t>A03 – Alterar status do setor:</w:t>
            </w:r>
          </w:p>
          <w:p w14:paraId="5140E6C9" w14:textId="77777777" w:rsidR="00CB319A" w:rsidRDefault="00000000">
            <w:pPr>
              <w:pStyle w:val="TableParagraph"/>
              <w:numPr>
                <w:ilvl w:val="0"/>
                <w:numId w:val="24"/>
              </w:numPr>
              <w:tabs>
                <w:tab w:val="left" w:pos="827"/>
              </w:tabs>
              <w:spacing w:before="0" w:after="0" w:line="275" w:lineRule="exact"/>
              <w:ind w:left="827" w:hanging="359"/>
              <w:jc w:val="left"/>
            </w:pPr>
            <w:r>
              <w:t>O usuário seleciona o status “Em preparo”, “Ativo” ou “Encerrado” no formulário de edição.</w:t>
            </w:r>
          </w:p>
          <w:p w14:paraId="41E292EC" w14:textId="77777777" w:rsidR="00CB319A" w:rsidRDefault="00000000">
            <w:pPr>
              <w:pStyle w:val="TableParagraph"/>
              <w:numPr>
                <w:ilvl w:val="0"/>
                <w:numId w:val="24"/>
              </w:numPr>
              <w:tabs>
                <w:tab w:val="left" w:pos="827"/>
              </w:tabs>
              <w:spacing w:before="0" w:after="0" w:line="275" w:lineRule="exact"/>
              <w:ind w:left="827" w:hanging="359"/>
              <w:jc w:val="left"/>
            </w:pPr>
            <w:r>
              <w:t>Ao gravar o status “Encerrado”, o sistema registra automaticamente a data de encerramento.</w:t>
            </w:r>
          </w:p>
          <w:p w14:paraId="2C2B42C6" w14:textId="77777777" w:rsidR="00CB319A" w:rsidRDefault="00000000">
            <w:pPr>
              <w:pStyle w:val="TableParagraph"/>
              <w:numPr>
                <w:ilvl w:val="0"/>
                <w:numId w:val="24"/>
              </w:numPr>
              <w:tabs>
                <w:tab w:val="left" w:pos="827"/>
              </w:tabs>
              <w:spacing w:before="0" w:after="0" w:line="275" w:lineRule="exact"/>
              <w:ind w:left="827" w:hanging="359"/>
              <w:jc w:val="left"/>
            </w:pPr>
            <w:r>
              <w:t>Ao retornar para outro status, o sistema limpa a data de encerramento.</w:t>
            </w:r>
          </w:p>
          <w:p w14:paraId="12AD7402" w14:textId="77777777" w:rsidR="00CB319A" w:rsidRDefault="00000000">
            <w:pPr>
              <w:pStyle w:val="TableParagraph"/>
              <w:spacing w:line="275" w:lineRule="exact"/>
              <w:ind w:left="110"/>
            </w:pPr>
            <w:r>
              <w:t>A04 – Excluir setor:</w:t>
            </w:r>
          </w:p>
          <w:p w14:paraId="23482E8B" w14:textId="77777777" w:rsidR="00CB319A" w:rsidRDefault="00000000">
            <w:pPr>
              <w:pStyle w:val="TableParagraph"/>
              <w:numPr>
                <w:ilvl w:val="0"/>
                <w:numId w:val="25"/>
              </w:numPr>
              <w:tabs>
                <w:tab w:val="left" w:pos="827"/>
              </w:tabs>
              <w:spacing w:before="0" w:after="0" w:line="275" w:lineRule="exact"/>
              <w:ind w:left="827" w:hanging="359"/>
              <w:jc w:val="left"/>
            </w:pPr>
            <w:r>
              <w:t>O usuário seleciona o setor e confirma a exclusão (E03).</w:t>
            </w:r>
          </w:p>
        </w:tc>
      </w:tr>
      <w:tr w:rsidR="00CB319A" w14:paraId="537F4682" w14:textId="77777777">
        <w:tc>
          <w:tcPr>
            <w:tcW w:w="3209" w:type="dxa"/>
            <w:tcBorders>
              <w:top w:val="single" w:sz="4" w:space="0" w:color="000000"/>
              <w:left w:val="single" w:sz="4" w:space="0" w:color="000000"/>
              <w:bottom w:val="single" w:sz="4" w:space="0" w:color="000000"/>
              <w:right w:val="single" w:sz="4" w:space="0" w:color="000000"/>
            </w:tcBorders>
          </w:tcPr>
          <w:p w14:paraId="44F4729D"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70DDCC98" w14:textId="77777777" w:rsidR="00CB319A" w:rsidRDefault="00000000">
            <w:pPr>
              <w:pStyle w:val="TableParagraph"/>
              <w:spacing w:line="275" w:lineRule="exact"/>
              <w:ind w:left="110"/>
            </w:pPr>
            <w:r>
              <w:t>E01 – Nenhuma informação encontrada: o sistema informa que não há setores cadastrados para a propriedade ativa.</w:t>
            </w:r>
          </w:p>
          <w:p w14:paraId="07FEE213" w14:textId="77777777" w:rsidR="00CB319A" w:rsidRDefault="00000000">
            <w:pPr>
              <w:pStyle w:val="TableParagraph"/>
              <w:spacing w:line="275" w:lineRule="exact"/>
              <w:ind w:left="110"/>
            </w:pPr>
            <w:r>
              <w:t>E02 – Dados inválidos: o sistema exige nome e área em hectares maior que zero.</w:t>
            </w:r>
          </w:p>
          <w:p w14:paraId="5833BA4F" w14:textId="77777777" w:rsidR="00CB319A" w:rsidRDefault="00000000">
            <w:pPr>
              <w:pStyle w:val="TableParagraph"/>
              <w:spacing w:line="275" w:lineRule="exact"/>
              <w:ind w:left="110"/>
            </w:pPr>
            <w:r>
              <w:t>E03 – Exclusão bloqueada: caso existam atividades ou documentos vinculados ao setor, o sistema informa que a exclusão não é possível.</w:t>
            </w:r>
          </w:p>
        </w:tc>
      </w:tr>
    </w:tbl>
    <w:p w14:paraId="54C0D2F3" w14:textId="26D6D7ED" w:rsidR="00CB319A" w:rsidRDefault="00000000" w:rsidP="009376FF">
      <w:pPr>
        <w:pStyle w:val="Tabela"/>
        <w:spacing w:before="240"/>
      </w:pPr>
      <w:bookmarkStart w:id="75" w:name="_Toc238690013"/>
      <w:bookmarkStart w:id="76" w:name="_Toc239631492"/>
      <w:r>
        <w:t xml:space="preserve">Tabela </w:t>
      </w:r>
      <w:fldSimple w:instr=" SEQ Tabela \* ARABIC ">
        <w:r w:rsidR="0078108D">
          <w:rPr>
            <w:noProof/>
          </w:rPr>
          <w:t>7</w:t>
        </w:r>
      </w:fldSimple>
      <w:r>
        <w:t>: UC07 – Manter Setor</w:t>
      </w:r>
      <w:bookmarkEnd w:id="75"/>
      <w:bookmarkEnd w:id="76"/>
    </w:p>
    <w:p w14:paraId="0469996F" w14:textId="77777777" w:rsidR="00CB319A" w:rsidRDefault="00CB319A" w:rsidP="00AC3AA4">
      <w:pPr>
        <w:pStyle w:val="Tabela"/>
      </w:pPr>
    </w:p>
    <w:p w14:paraId="622FF30A" w14:textId="77777777" w:rsidR="00CB319A" w:rsidRDefault="00000000">
      <w:pPr>
        <w:pStyle w:val="Ttulo3"/>
      </w:pPr>
      <w:bookmarkStart w:id="77" w:name="_Toc238690014"/>
      <w:bookmarkStart w:id="78" w:name="_Toc239631550"/>
      <w:r>
        <w:t>UC08 – Manter Equipamento</w:t>
      </w:r>
      <w:bookmarkEnd w:id="77"/>
      <w:bookmarkEnd w:id="78"/>
    </w:p>
    <w:tbl>
      <w:tblPr>
        <w:tblW w:w="9628" w:type="dxa"/>
        <w:tblLayout w:type="fixed"/>
        <w:tblLook w:val="0000" w:firstRow="0" w:lastRow="0" w:firstColumn="0" w:lastColumn="0" w:noHBand="0" w:noVBand="0"/>
      </w:tblPr>
      <w:tblGrid>
        <w:gridCol w:w="3209"/>
        <w:gridCol w:w="6419"/>
      </w:tblGrid>
      <w:tr w:rsidR="00CB319A" w14:paraId="3E4E6FE9" w14:textId="77777777">
        <w:tc>
          <w:tcPr>
            <w:tcW w:w="3209" w:type="dxa"/>
            <w:tcBorders>
              <w:top w:val="single" w:sz="4" w:space="0" w:color="000000"/>
              <w:left w:val="single" w:sz="4" w:space="0" w:color="000000"/>
              <w:bottom w:val="single" w:sz="4" w:space="0" w:color="000000"/>
              <w:right w:val="single" w:sz="4" w:space="0" w:color="000000"/>
            </w:tcBorders>
          </w:tcPr>
          <w:p w14:paraId="648BBDEB"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6001C0CD" w14:textId="77777777" w:rsidR="00CB319A" w:rsidRDefault="00000000">
            <w:pPr>
              <w:pStyle w:val="TableParagraph"/>
              <w:spacing w:line="275" w:lineRule="exact"/>
              <w:ind w:left="110"/>
            </w:pPr>
            <w:r>
              <w:t>Permitir ao usuário cadastrar e gerenciar os equipamentos e maquinários da propriedade ativa.</w:t>
            </w:r>
          </w:p>
        </w:tc>
      </w:tr>
      <w:tr w:rsidR="00CB319A" w14:paraId="6CB31741" w14:textId="77777777">
        <w:tc>
          <w:tcPr>
            <w:tcW w:w="3209" w:type="dxa"/>
            <w:tcBorders>
              <w:top w:val="single" w:sz="4" w:space="0" w:color="000000"/>
              <w:left w:val="single" w:sz="4" w:space="0" w:color="000000"/>
              <w:bottom w:val="single" w:sz="4" w:space="0" w:color="000000"/>
              <w:right w:val="single" w:sz="4" w:space="0" w:color="000000"/>
            </w:tcBorders>
          </w:tcPr>
          <w:p w14:paraId="622805A6"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346DA080" w14:textId="77777777" w:rsidR="00CB319A" w:rsidRDefault="00000000">
            <w:pPr>
              <w:pStyle w:val="TableParagraph"/>
              <w:spacing w:line="275" w:lineRule="exact"/>
              <w:ind w:left="110"/>
            </w:pPr>
            <w:r>
              <w:t>Usuário.</w:t>
            </w:r>
          </w:p>
        </w:tc>
      </w:tr>
      <w:tr w:rsidR="00CB319A" w14:paraId="50F44ECF" w14:textId="77777777">
        <w:tc>
          <w:tcPr>
            <w:tcW w:w="3209" w:type="dxa"/>
            <w:tcBorders>
              <w:top w:val="single" w:sz="4" w:space="0" w:color="000000"/>
              <w:left w:val="single" w:sz="4" w:space="0" w:color="000000"/>
              <w:bottom w:val="single" w:sz="4" w:space="0" w:color="000000"/>
              <w:right w:val="single" w:sz="4" w:space="0" w:color="000000"/>
            </w:tcBorders>
          </w:tcPr>
          <w:p w14:paraId="2D9000C4" w14:textId="77777777" w:rsidR="00CB319A" w:rsidRDefault="00000000">
            <w:pPr>
              <w:pStyle w:val="TableParagraph"/>
              <w:spacing w:line="275" w:lineRule="exact"/>
              <w:ind w:left="110"/>
            </w:pPr>
            <w:r>
              <w:lastRenderedPageBreak/>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087A2544" w14:textId="77777777" w:rsidR="00CB319A" w:rsidRDefault="00000000">
            <w:pPr>
              <w:pStyle w:val="TableParagraph"/>
              <w:spacing w:line="275" w:lineRule="exact"/>
              <w:ind w:left="110"/>
            </w:pPr>
            <w:r>
              <w:t>Usuário autenticado e propriedade ativa selecionada.</w:t>
            </w:r>
          </w:p>
        </w:tc>
      </w:tr>
      <w:tr w:rsidR="00CB319A" w14:paraId="12123444" w14:textId="77777777">
        <w:tc>
          <w:tcPr>
            <w:tcW w:w="3209" w:type="dxa"/>
            <w:tcBorders>
              <w:top w:val="single" w:sz="4" w:space="0" w:color="000000"/>
              <w:left w:val="single" w:sz="4" w:space="0" w:color="000000"/>
              <w:bottom w:val="single" w:sz="4" w:space="0" w:color="000000"/>
              <w:right w:val="single" w:sz="4" w:space="0" w:color="000000"/>
            </w:tcBorders>
          </w:tcPr>
          <w:p w14:paraId="47804260"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1E7F3B49" w14:textId="77777777" w:rsidR="00CB319A" w:rsidRDefault="00000000">
            <w:pPr>
              <w:pStyle w:val="TableParagraph"/>
              <w:spacing w:line="275" w:lineRule="exact"/>
              <w:ind w:left="110"/>
            </w:pPr>
            <w:r>
              <w:t>O usuário seleciona “Equipamentos” no menu lateral.</w:t>
            </w:r>
          </w:p>
        </w:tc>
      </w:tr>
      <w:tr w:rsidR="00CB319A" w14:paraId="6D0FF1B7" w14:textId="77777777">
        <w:tc>
          <w:tcPr>
            <w:tcW w:w="3209" w:type="dxa"/>
            <w:tcBorders>
              <w:top w:val="single" w:sz="4" w:space="0" w:color="000000"/>
              <w:left w:val="single" w:sz="4" w:space="0" w:color="000000"/>
              <w:bottom w:val="single" w:sz="4" w:space="0" w:color="000000"/>
              <w:right w:val="single" w:sz="4" w:space="0" w:color="000000"/>
            </w:tcBorders>
          </w:tcPr>
          <w:p w14:paraId="5F6BD8E3"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476C618B" w14:textId="77777777" w:rsidR="00CB319A" w:rsidRDefault="00000000">
            <w:pPr>
              <w:pStyle w:val="TableParagraph"/>
              <w:numPr>
                <w:ilvl w:val="0"/>
                <w:numId w:val="26"/>
              </w:numPr>
              <w:tabs>
                <w:tab w:val="left" w:pos="827"/>
              </w:tabs>
              <w:spacing w:before="0" w:after="0" w:line="275" w:lineRule="exact"/>
              <w:ind w:left="827" w:hanging="359"/>
              <w:jc w:val="left"/>
            </w:pPr>
            <w:r>
              <w:t>O sistema lista os equipamentos da propriedade ativa (E01).</w:t>
            </w:r>
          </w:p>
          <w:p w14:paraId="23E6EC9C" w14:textId="77777777" w:rsidR="00CB319A" w:rsidRDefault="00000000">
            <w:pPr>
              <w:pStyle w:val="TableParagraph"/>
              <w:numPr>
                <w:ilvl w:val="0"/>
                <w:numId w:val="26"/>
              </w:numPr>
              <w:tabs>
                <w:tab w:val="left" w:pos="827"/>
              </w:tabs>
              <w:spacing w:before="0" w:after="0" w:line="275" w:lineRule="exact"/>
              <w:ind w:left="827" w:hanging="359"/>
              <w:jc w:val="left"/>
            </w:pPr>
            <w:r>
              <w:t>O usuário pode filtrar a listagem por nome, tipo ou marca.</w:t>
            </w:r>
          </w:p>
        </w:tc>
      </w:tr>
      <w:tr w:rsidR="00CB319A" w14:paraId="45C5CAC4" w14:textId="77777777">
        <w:tc>
          <w:tcPr>
            <w:tcW w:w="3209" w:type="dxa"/>
            <w:tcBorders>
              <w:top w:val="single" w:sz="4" w:space="0" w:color="000000"/>
              <w:left w:val="single" w:sz="4" w:space="0" w:color="000000"/>
              <w:bottom w:val="single" w:sz="4" w:space="0" w:color="000000"/>
              <w:right w:val="single" w:sz="4" w:space="0" w:color="000000"/>
            </w:tcBorders>
          </w:tcPr>
          <w:p w14:paraId="17B8D98B"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297E57E1" w14:textId="77777777" w:rsidR="00CB319A" w:rsidRDefault="00000000">
            <w:pPr>
              <w:pStyle w:val="TableParagraph"/>
              <w:spacing w:line="275" w:lineRule="exact"/>
              <w:ind w:left="110"/>
            </w:pPr>
            <w:r>
              <w:t>A01 – Cadastrar equipamento:</w:t>
            </w:r>
          </w:p>
          <w:p w14:paraId="6EFE16EC" w14:textId="77777777" w:rsidR="00CB319A" w:rsidRDefault="00000000">
            <w:pPr>
              <w:pStyle w:val="TableParagraph"/>
              <w:numPr>
                <w:ilvl w:val="0"/>
                <w:numId w:val="27"/>
              </w:numPr>
              <w:tabs>
                <w:tab w:val="left" w:pos="827"/>
              </w:tabs>
              <w:spacing w:before="0" w:after="0" w:line="275" w:lineRule="exact"/>
              <w:ind w:left="827" w:hanging="359"/>
              <w:jc w:val="left"/>
            </w:pPr>
            <w:r>
              <w:t>O usuário seleciona “Cadastrar Equipamento”.</w:t>
            </w:r>
          </w:p>
          <w:p w14:paraId="24C240D1" w14:textId="77777777" w:rsidR="00CB319A" w:rsidRDefault="00000000">
            <w:pPr>
              <w:pStyle w:val="TableParagraph"/>
              <w:numPr>
                <w:ilvl w:val="0"/>
                <w:numId w:val="27"/>
              </w:numPr>
              <w:tabs>
                <w:tab w:val="left" w:pos="827"/>
              </w:tabs>
              <w:spacing w:before="0" w:after="0" w:line="275" w:lineRule="exact"/>
              <w:ind w:left="827" w:hanging="359"/>
              <w:jc w:val="left"/>
            </w:pPr>
            <w:r>
              <w:t>O usuário informa nome, tipo, marca/modelo, ano e data de aquisição.</w:t>
            </w:r>
          </w:p>
          <w:p w14:paraId="4B3D46C0" w14:textId="77777777" w:rsidR="00CB319A" w:rsidRDefault="00000000">
            <w:pPr>
              <w:pStyle w:val="TableParagraph"/>
              <w:numPr>
                <w:ilvl w:val="0"/>
                <w:numId w:val="27"/>
              </w:numPr>
              <w:tabs>
                <w:tab w:val="left" w:pos="827"/>
              </w:tabs>
              <w:spacing w:before="0" w:after="0" w:line="275" w:lineRule="exact"/>
              <w:ind w:left="827" w:hanging="359"/>
              <w:jc w:val="left"/>
            </w:pPr>
            <w:r>
              <w:t>O usuário confirma o registro (E02).</w:t>
            </w:r>
          </w:p>
          <w:p w14:paraId="08D00FC4" w14:textId="77777777" w:rsidR="00CB319A" w:rsidRDefault="00000000">
            <w:pPr>
              <w:pStyle w:val="TableParagraph"/>
              <w:spacing w:line="275" w:lineRule="exact"/>
              <w:ind w:left="110"/>
            </w:pPr>
            <w:r>
              <w:t>A02 – Editar equipamento:</w:t>
            </w:r>
          </w:p>
          <w:p w14:paraId="30F987C7" w14:textId="77777777" w:rsidR="00CB319A" w:rsidRDefault="00000000">
            <w:pPr>
              <w:pStyle w:val="TableParagraph"/>
              <w:numPr>
                <w:ilvl w:val="0"/>
                <w:numId w:val="28"/>
              </w:numPr>
              <w:tabs>
                <w:tab w:val="left" w:pos="827"/>
              </w:tabs>
              <w:spacing w:before="0" w:after="0" w:line="275" w:lineRule="exact"/>
              <w:ind w:left="827" w:hanging="359"/>
              <w:jc w:val="left"/>
            </w:pPr>
            <w:r>
              <w:t>O usuário seleciona o equipamento desejado e altera as informações (E02).</w:t>
            </w:r>
          </w:p>
          <w:p w14:paraId="6FDAB242" w14:textId="77777777" w:rsidR="00CB319A" w:rsidRDefault="00000000">
            <w:pPr>
              <w:pStyle w:val="TableParagraph"/>
              <w:spacing w:line="275" w:lineRule="exact"/>
              <w:ind w:left="110"/>
            </w:pPr>
            <w:r>
              <w:t>A03 – Alterar status do equipamento:</w:t>
            </w:r>
          </w:p>
          <w:p w14:paraId="33F58D6E" w14:textId="77777777" w:rsidR="00CB319A" w:rsidRDefault="00000000">
            <w:pPr>
              <w:pStyle w:val="TableParagraph"/>
              <w:numPr>
                <w:ilvl w:val="0"/>
                <w:numId w:val="29"/>
              </w:numPr>
              <w:tabs>
                <w:tab w:val="left" w:pos="827"/>
              </w:tabs>
              <w:spacing w:before="0" w:after="0" w:line="275" w:lineRule="exact"/>
              <w:ind w:left="827" w:hanging="359"/>
              <w:jc w:val="left"/>
            </w:pPr>
            <w:r>
              <w:t>O usuário seleciona o status “Ativo”, “Em manutenção” ou “Vendido”.</w:t>
            </w:r>
          </w:p>
          <w:p w14:paraId="6E3F8DC0" w14:textId="77777777" w:rsidR="00CB319A" w:rsidRDefault="00000000">
            <w:pPr>
              <w:pStyle w:val="TableParagraph"/>
              <w:numPr>
                <w:ilvl w:val="0"/>
                <w:numId w:val="29"/>
              </w:numPr>
              <w:tabs>
                <w:tab w:val="left" w:pos="827"/>
              </w:tabs>
              <w:spacing w:before="0" w:after="0" w:line="275" w:lineRule="exact"/>
              <w:ind w:left="827" w:hanging="359"/>
              <w:jc w:val="left"/>
            </w:pPr>
            <w:r>
              <w:t>Ao selecionar “Vendido”, o sistema passa a exigir o preenchimento da data de venda (E02).</w:t>
            </w:r>
          </w:p>
          <w:p w14:paraId="172DE1F5" w14:textId="77777777" w:rsidR="00CB319A" w:rsidRDefault="00000000">
            <w:pPr>
              <w:pStyle w:val="TableParagraph"/>
              <w:spacing w:line="275" w:lineRule="exact"/>
              <w:ind w:left="110"/>
            </w:pPr>
            <w:r>
              <w:t>A04 – Excluir equipamento:</w:t>
            </w:r>
          </w:p>
          <w:p w14:paraId="56423A5C" w14:textId="77777777" w:rsidR="00CB319A" w:rsidRDefault="00000000">
            <w:pPr>
              <w:pStyle w:val="TableParagraph"/>
              <w:numPr>
                <w:ilvl w:val="0"/>
                <w:numId w:val="30"/>
              </w:numPr>
              <w:tabs>
                <w:tab w:val="left" w:pos="827"/>
              </w:tabs>
              <w:spacing w:before="0" w:after="0" w:line="275" w:lineRule="exact"/>
              <w:ind w:left="827" w:hanging="359"/>
              <w:jc w:val="left"/>
            </w:pPr>
            <w:r>
              <w:t>O usuário seleciona o equipamento e confirma a exclusão (E03).</w:t>
            </w:r>
          </w:p>
        </w:tc>
      </w:tr>
      <w:tr w:rsidR="00CB319A" w14:paraId="07B0FA2F" w14:textId="77777777">
        <w:tc>
          <w:tcPr>
            <w:tcW w:w="3209" w:type="dxa"/>
            <w:tcBorders>
              <w:top w:val="single" w:sz="4" w:space="0" w:color="000000"/>
              <w:left w:val="single" w:sz="4" w:space="0" w:color="000000"/>
              <w:bottom w:val="single" w:sz="4" w:space="0" w:color="000000"/>
              <w:right w:val="single" w:sz="4" w:space="0" w:color="000000"/>
            </w:tcBorders>
          </w:tcPr>
          <w:p w14:paraId="500097E5"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41D00C1A" w14:textId="77777777" w:rsidR="00CB319A" w:rsidRDefault="00000000">
            <w:pPr>
              <w:pStyle w:val="TableParagraph"/>
              <w:spacing w:line="275" w:lineRule="exact"/>
              <w:ind w:left="110"/>
            </w:pPr>
            <w:r>
              <w:t>E01 – Nenhuma informação encontrada: o sistema informa que não há equipamentos cadastrados para a propriedade ativa.</w:t>
            </w:r>
          </w:p>
          <w:p w14:paraId="656D081A" w14:textId="77777777" w:rsidR="00CB319A" w:rsidRDefault="00000000">
            <w:pPr>
              <w:pStyle w:val="TableParagraph"/>
              <w:spacing w:line="275" w:lineRule="exact"/>
              <w:ind w:left="110"/>
            </w:pPr>
            <w:r>
              <w:t>E02 – Dados inválidos: o sistema exige nome, tipo e data de aquisição, além da data de venda quando o status for “Vendido”.</w:t>
            </w:r>
          </w:p>
          <w:p w14:paraId="22DCB24D" w14:textId="77777777" w:rsidR="00CB319A" w:rsidRDefault="00000000">
            <w:pPr>
              <w:pStyle w:val="TableParagraph"/>
              <w:spacing w:line="275" w:lineRule="exact"/>
              <w:ind w:left="110"/>
            </w:pPr>
            <w:r>
              <w:t>E03 – Exclusão bloqueada: caso existam atividades ou documentos vinculados ao equipamento, o sistema informa que a exclusão não é possível.</w:t>
            </w:r>
          </w:p>
        </w:tc>
      </w:tr>
    </w:tbl>
    <w:p w14:paraId="2B7A981F" w14:textId="564C902D" w:rsidR="00CB319A" w:rsidRDefault="00000000" w:rsidP="009376FF">
      <w:pPr>
        <w:pStyle w:val="Tabela"/>
        <w:spacing w:before="240"/>
      </w:pPr>
      <w:bookmarkStart w:id="79" w:name="_Toc238690015"/>
      <w:bookmarkStart w:id="80" w:name="_Toc239631493"/>
      <w:r>
        <w:t xml:space="preserve">Tabela </w:t>
      </w:r>
      <w:fldSimple w:instr=" SEQ Tabela \* ARABIC ">
        <w:r w:rsidR="0078108D">
          <w:rPr>
            <w:noProof/>
          </w:rPr>
          <w:t>8</w:t>
        </w:r>
      </w:fldSimple>
      <w:r>
        <w:t>: UC08 – Manter Equipamento</w:t>
      </w:r>
      <w:bookmarkEnd w:id="79"/>
      <w:bookmarkEnd w:id="80"/>
    </w:p>
    <w:p w14:paraId="192A95D6" w14:textId="77777777" w:rsidR="00CB319A" w:rsidRDefault="00CB319A" w:rsidP="00AC3AA4">
      <w:pPr>
        <w:pStyle w:val="Tabela"/>
      </w:pPr>
    </w:p>
    <w:p w14:paraId="11C2EB8A" w14:textId="77777777" w:rsidR="00CB319A" w:rsidRDefault="00000000">
      <w:pPr>
        <w:pStyle w:val="Ttulo3"/>
      </w:pPr>
      <w:bookmarkStart w:id="81" w:name="_Toc238690016"/>
      <w:bookmarkStart w:id="82" w:name="_Toc239631551"/>
      <w:r>
        <w:t>UC09 – Manter Funcionário</w:t>
      </w:r>
      <w:bookmarkEnd w:id="81"/>
      <w:bookmarkEnd w:id="82"/>
    </w:p>
    <w:tbl>
      <w:tblPr>
        <w:tblW w:w="9628" w:type="dxa"/>
        <w:tblLayout w:type="fixed"/>
        <w:tblLook w:val="0000" w:firstRow="0" w:lastRow="0" w:firstColumn="0" w:lastColumn="0" w:noHBand="0" w:noVBand="0"/>
      </w:tblPr>
      <w:tblGrid>
        <w:gridCol w:w="3209"/>
        <w:gridCol w:w="6419"/>
      </w:tblGrid>
      <w:tr w:rsidR="00CB319A" w14:paraId="3D29B917" w14:textId="77777777">
        <w:tc>
          <w:tcPr>
            <w:tcW w:w="3209" w:type="dxa"/>
            <w:tcBorders>
              <w:top w:val="single" w:sz="4" w:space="0" w:color="000000"/>
              <w:left w:val="single" w:sz="4" w:space="0" w:color="000000"/>
              <w:bottom w:val="single" w:sz="4" w:space="0" w:color="000000"/>
              <w:right w:val="single" w:sz="4" w:space="0" w:color="000000"/>
            </w:tcBorders>
          </w:tcPr>
          <w:p w14:paraId="7DD2DAD4"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1D220515" w14:textId="77777777" w:rsidR="00CB319A" w:rsidRDefault="00000000">
            <w:pPr>
              <w:pStyle w:val="TableParagraph"/>
              <w:spacing w:line="275" w:lineRule="exact"/>
              <w:ind w:left="110"/>
            </w:pPr>
            <w:r>
              <w:t>Permitir ao usuário cadastrar e gerenciar os funcionários responsáveis pelas operações na propriedade ativa.</w:t>
            </w:r>
          </w:p>
        </w:tc>
      </w:tr>
      <w:tr w:rsidR="00CB319A" w14:paraId="20C24EAF" w14:textId="77777777">
        <w:tc>
          <w:tcPr>
            <w:tcW w:w="3209" w:type="dxa"/>
            <w:tcBorders>
              <w:top w:val="single" w:sz="4" w:space="0" w:color="000000"/>
              <w:left w:val="single" w:sz="4" w:space="0" w:color="000000"/>
              <w:bottom w:val="single" w:sz="4" w:space="0" w:color="000000"/>
              <w:right w:val="single" w:sz="4" w:space="0" w:color="000000"/>
            </w:tcBorders>
          </w:tcPr>
          <w:p w14:paraId="04AE859F"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3648C535" w14:textId="77777777" w:rsidR="00CB319A" w:rsidRDefault="00000000">
            <w:pPr>
              <w:pStyle w:val="TableParagraph"/>
              <w:spacing w:line="275" w:lineRule="exact"/>
              <w:ind w:left="110"/>
            </w:pPr>
            <w:r>
              <w:t>Usuário.</w:t>
            </w:r>
          </w:p>
        </w:tc>
      </w:tr>
      <w:tr w:rsidR="00CB319A" w14:paraId="0B57B3C7" w14:textId="77777777">
        <w:tc>
          <w:tcPr>
            <w:tcW w:w="3209" w:type="dxa"/>
            <w:tcBorders>
              <w:top w:val="single" w:sz="4" w:space="0" w:color="000000"/>
              <w:left w:val="single" w:sz="4" w:space="0" w:color="000000"/>
              <w:bottom w:val="single" w:sz="4" w:space="0" w:color="000000"/>
              <w:right w:val="single" w:sz="4" w:space="0" w:color="000000"/>
            </w:tcBorders>
          </w:tcPr>
          <w:p w14:paraId="59514D8A" w14:textId="77777777" w:rsidR="00CB319A" w:rsidRDefault="00000000">
            <w:pPr>
              <w:pStyle w:val="TableParagraph"/>
              <w:spacing w:line="275" w:lineRule="exact"/>
              <w:ind w:left="110"/>
            </w:pPr>
            <w:r>
              <w:lastRenderedPageBreak/>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1F18894B" w14:textId="77777777" w:rsidR="00CB319A" w:rsidRDefault="00000000">
            <w:pPr>
              <w:pStyle w:val="TableParagraph"/>
              <w:spacing w:line="275" w:lineRule="exact"/>
              <w:ind w:left="110"/>
            </w:pPr>
            <w:r>
              <w:t>Usuário autenticado e propriedade ativa selecionada.</w:t>
            </w:r>
          </w:p>
        </w:tc>
      </w:tr>
      <w:tr w:rsidR="00CB319A" w14:paraId="32972AF1" w14:textId="77777777">
        <w:tc>
          <w:tcPr>
            <w:tcW w:w="3209" w:type="dxa"/>
            <w:tcBorders>
              <w:top w:val="single" w:sz="4" w:space="0" w:color="000000"/>
              <w:left w:val="single" w:sz="4" w:space="0" w:color="000000"/>
              <w:bottom w:val="single" w:sz="4" w:space="0" w:color="000000"/>
              <w:right w:val="single" w:sz="4" w:space="0" w:color="000000"/>
            </w:tcBorders>
          </w:tcPr>
          <w:p w14:paraId="3E988F3E"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7DBC0EF8" w14:textId="77777777" w:rsidR="00CB319A" w:rsidRDefault="00000000">
            <w:pPr>
              <w:pStyle w:val="TableParagraph"/>
              <w:spacing w:line="275" w:lineRule="exact"/>
              <w:ind w:left="110"/>
            </w:pPr>
            <w:r>
              <w:t>O usuário seleciona “Funcionários” no menu lateral.</w:t>
            </w:r>
          </w:p>
        </w:tc>
      </w:tr>
      <w:tr w:rsidR="00CB319A" w14:paraId="3DBCFCBA" w14:textId="77777777">
        <w:tc>
          <w:tcPr>
            <w:tcW w:w="3209" w:type="dxa"/>
            <w:tcBorders>
              <w:top w:val="single" w:sz="4" w:space="0" w:color="000000"/>
              <w:left w:val="single" w:sz="4" w:space="0" w:color="000000"/>
              <w:bottom w:val="single" w:sz="4" w:space="0" w:color="000000"/>
              <w:right w:val="single" w:sz="4" w:space="0" w:color="000000"/>
            </w:tcBorders>
          </w:tcPr>
          <w:p w14:paraId="6C573A49"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69640172" w14:textId="77777777" w:rsidR="00CB319A" w:rsidRDefault="00000000">
            <w:pPr>
              <w:pStyle w:val="TableParagraph"/>
              <w:numPr>
                <w:ilvl w:val="0"/>
                <w:numId w:val="31"/>
              </w:numPr>
              <w:tabs>
                <w:tab w:val="left" w:pos="827"/>
              </w:tabs>
              <w:spacing w:before="0" w:after="0" w:line="275" w:lineRule="exact"/>
              <w:ind w:left="827" w:hanging="359"/>
              <w:jc w:val="left"/>
            </w:pPr>
            <w:r>
              <w:t>O sistema lista os funcionários da propriedade ativa (E01).</w:t>
            </w:r>
          </w:p>
          <w:p w14:paraId="3C98673A" w14:textId="77777777" w:rsidR="00CB319A" w:rsidRDefault="00000000">
            <w:pPr>
              <w:pStyle w:val="TableParagraph"/>
              <w:numPr>
                <w:ilvl w:val="0"/>
                <w:numId w:val="31"/>
              </w:numPr>
              <w:tabs>
                <w:tab w:val="left" w:pos="827"/>
              </w:tabs>
              <w:spacing w:before="0" w:after="0" w:line="275" w:lineRule="exact"/>
              <w:ind w:left="827" w:hanging="359"/>
              <w:jc w:val="left"/>
            </w:pPr>
            <w:r>
              <w:t>O usuário pode filtrar a listagem por nome, cargo, e-mail ou telefone.</w:t>
            </w:r>
          </w:p>
        </w:tc>
      </w:tr>
      <w:tr w:rsidR="00CB319A" w14:paraId="4CD925ED" w14:textId="77777777">
        <w:tc>
          <w:tcPr>
            <w:tcW w:w="3209" w:type="dxa"/>
            <w:tcBorders>
              <w:top w:val="single" w:sz="4" w:space="0" w:color="000000"/>
              <w:left w:val="single" w:sz="4" w:space="0" w:color="000000"/>
              <w:bottom w:val="single" w:sz="4" w:space="0" w:color="000000"/>
              <w:right w:val="single" w:sz="4" w:space="0" w:color="000000"/>
            </w:tcBorders>
          </w:tcPr>
          <w:p w14:paraId="1638518D"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099D49DF" w14:textId="77777777" w:rsidR="00CB319A" w:rsidRDefault="00000000">
            <w:pPr>
              <w:pStyle w:val="TableParagraph"/>
              <w:spacing w:line="275" w:lineRule="exact"/>
              <w:ind w:left="110"/>
            </w:pPr>
            <w:r>
              <w:t>A01 – Cadastrar funcionário:</w:t>
            </w:r>
          </w:p>
          <w:p w14:paraId="7227939A" w14:textId="77777777" w:rsidR="00CB319A" w:rsidRDefault="00000000">
            <w:pPr>
              <w:pStyle w:val="TableParagraph"/>
              <w:numPr>
                <w:ilvl w:val="0"/>
                <w:numId w:val="32"/>
              </w:numPr>
              <w:tabs>
                <w:tab w:val="left" w:pos="827"/>
              </w:tabs>
              <w:spacing w:before="0" w:after="0" w:line="275" w:lineRule="exact"/>
              <w:ind w:left="827" w:hanging="359"/>
              <w:jc w:val="left"/>
            </w:pPr>
            <w:r>
              <w:t>O usuário seleciona “Adicionar Funcionário”.</w:t>
            </w:r>
          </w:p>
          <w:p w14:paraId="73565F7F" w14:textId="77777777" w:rsidR="00CB319A" w:rsidRDefault="00000000">
            <w:pPr>
              <w:pStyle w:val="TableParagraph"/>
              <w:numPr>
                <w:ilvl w:val="0"/>
                <w:numId w:val="32"/>
              </w:numPr>
              <w:tabs>
                <w:tab w:val="left" w:pos="827"/>
              </w:tabs>
              <w:spacing w:before="0" w:after="0" w:line="275" w:lineRule="exact"/>
              <w:ind w:left="827" w:hanging="359"/>
              <w:jc w:val="left"/>
            </w:pPr>
            <w:r>
              <w:t>O usuário informa nome completo, cargo, telefone, e-mail, CPF, data de admissão e data de nascimento.</w:t>
            </w:r>
          </w:p>
          <w:p w14:paraId="539A8259" w14:textId="77777777" w:rsidR="00CB319A" w:rsidRDefault="00000000">
            <w:pPr>
              <w:pStyle w:val="TableParagraph"/>
              <w:numPr>
                <w:ilvl w:val="0"/>
                <w:numId w:val="32"/>
              </w:numPr>
              <w:tabs>
                <w:tab w:val="left" w:pos="827"/>
              </w:tabs>
              <w:spacing w:before="0" w:after="0" w:line="275" w:lineRule="exact"/>
              <w:ind w:left="827" w:hanging="359"/>
              <w:jc w:val="left"/>
            </w:pPr>
            <w:r>
              <w:t>O usuário confirma o registro (E02, E03).</w:t>
            </w:r>
          </w:p>
          <w:p w14:paraId="698769DE" w14:textId="77777777" w:rsidR="00CB319A" w:rsidRDefault="00000000">
            <w:pPr>
              <w:pStyle w:val="TableParagraph"/>
              <w:spacing w:line="275" w:lineRule="exact"/>
              <w:ind w:left="110"/>
            </w:pPr>
            <w:r>
              <w:t>A02 – Editar funcionário:</w:t>
            </w:r>
          </w:p>
          <w:p w14:paraId="0AF56C2D" w14:textId="77777777" w:rsidR="00CB319A" w:rsidRDefault="00000000">
            <w:pPr>
              <w:pStyle w:val="TableParagraph"/>
              <w:numPr>
                <w:ilvl w:val="0"/>
                <w:numId w:val="33"/>
              </w:numPr>
              <w:tabs>
                <w:tab w:val="left" w:pos="827"/>
              </w:tabs>
              <w:spacing w:before="0" w:after="0" w:line="275" w:lineRule="exact"/>
              <w:ind w:left="827" w:hanging="359"/>
              <w:jc w:val="left"/>
            </w:pPr>
            <w:r>
              <w:t>O usuário seleciona o funcionário desejado e altera as informações (E02, E03).</w:t>
            </w:r>
          </w:p>
          <w:p w14:paraId="0443BDDD" w14:textId="77777777" w:rsidR="00CB319A" w:rsidRDefault="00000000">
            <w:pPr>
              <w:pStyle w:val="TableParagraph"/>
              <w:spacing w:line="275" w:lineRule="exact"/>
              <w:ind w:left="110"/>
            </w:pPr>
            <w:r>
              <w:t>A03 – Alterar status do funcionário:</w:t>
            </w:r>
          </w:p>
          <w:p w14:paraId="35D76DA6" w14:textId="77777777" w:rsidR="00CB319A" w:rsidRDefault="00000000">
            <w:pPr>
              <w:pStyle w:val="TableParagraph"/>
              <w:numPr>
                <w:ilvl w:val="0"/>
                <w:numId w:val="34"/>
              </w:numPr>
              <w:tabs>
                <w:tab w:val="left" w:pos="827"/>
              </w:tabs>
              <w:spacing w:before="0" w:after="0" w:line="275" w:lineRule="exact"/>
              <w:ind w:left="827" w:hanging="359"/>
              <w:jc w:val="left"/>
            </w:pPr>
            <w:r>
              <w:t>O usuário define o status como “Ativo” ou “Inativo” no formulário.</w:t>
            </w:r>
          </w:p>
          <w:p w14:paraId="24965325" w14:textId="77777777" w:rsidR="00CB319A" w:rsidRDefault="00000000">
            <w:pPr>
              <w:pStyle w:val="TableParagraph"/>
              <w:spacing w:line="275" w:lineRule="exact"/>
              <w:ind w:left="110"/>
            </w:pPr>
            <w:r>
              <w:t>A04 – Excluir funcionário:</w:t>
            </w:r>
          </w:p>
          <w:p w14:paraId="3600841D" w14:textId="77777777" w:rsidR="00CB319A" w:rsidRDefault="00000000">
            <w:pPr>
              <w:pStyle w:val="TableParagraph"/>
              <w:numPr>
                <w:ilvl w:val="0"/>
                <w:numId w:val="35"/>
              </w:numPr>
              <w:tabs>
                <w:tab w:val="left" w:pos="827"/>
              </w:tabs>
              <w:spacing w:before="0" w:after="0" w:line="275" w:lineRule="exact"/>
              <w:ind w:left="827" w:hanging="359"/>
              <w:jc w:val="left"/>
            </w:pPr>
            <w:r>
              <w:t>O usuário seleciona o funcionário e confirma a exclusão (E04).</w:t>
            </w:r>
          </w:p>
        </w:tc>
      </w:tr>
      <w:tr w:rsidR="00CB319A" w14:paraId="299946B2" w14:textId="77777777">
        <w:tc>
          <w:tcPr>
            <w:tcW w:w="3209" w:type="dxa"/>
            <w:tcBorders>
              <w:top w:val="single" w:sz="4" w:space="0" w:color="000000"/>
              <w:left w:val="single" w:sz="4" w:space="0" w:color="000000"/>
              <w:bottom w:val="single" w:sz="4" w:space="0" w:color="000000"/>
              <w:right w:val="single" w:sz="4" w:space="0" w:color="000000"/>
            </w:tcBorders>
          </w:tcPr>
          <w:p w14:paraId="4190C353"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69A212E7" w14:textId="77777777" w:rsidR="00CB319A" w:rsidRDefault="00000000">
            <w:pPr>
              <w:pStyle w:val="TableParagraph"/>
              <w:spacing w:line="275" w:lineRule="exact"/>
              <w:ind w:left="110"/>
            </w:pPr>
            <w:r>
              <w:t>E01 – Nenhuma informação encontrada: o sistema informa que não há funcionários cadastrados para a propriedade ativa.</w:t>
            </w:r>
          </w:p>
          <w:p w14:paraId="09BC1A43" w14:textId="77777777" w:rsidR="00CB319A" w:rsidRDefault="00000000">
            <w:pPr>
              <w:pStyle w:val="TableParagraph"/>
              <w:spacing w:line="275" w:lineRule="exact"/>
              <w:ind w:left="110"/>
            </w:pPr>
            <w:r>
              <w:t>E02 – Dados inválidos: o sistema exige nome, cargo e data de admissão, valida a autenticidade do CPF e o formato do e-mail, e aplica máscara ao telefone.</w:t>
            </w:r>
          </w:p>
          <w:p w14:paraId="104836DD" w14:textId="77777777" w:rsidR="00CB319A" w:rsidRDefault="00000000">
            <w:pPr>
              <w:pStyle w:val="TableParagraph"/>
              <w:spacing w:line="275" w:lineRule="exact"/>
              <w:ind w:left="110"/>
            </w:pPr>
            <w:r>
              <w:t>E03 – Dado duplicado: o sistema informa caso o CPF ou o e-mail já pertençam a outro funcionário.</w:t>
            </w:r>
          </w:p>
          <w:p w14:paraId="3D6D6A71" w14:textId="77777777" w:rsidR="00CB319A" w:rsidRDefault="00000000">
            <w:pPr>
              <w:pStyle w:val="TableParagraph"/>
              <w:spacing w:line="275" w:lineRule="exact"/>
              <w:ind w:left="110"/>
            </w:pPr>
            <w:r>
              <w:t>E04 – Exclusão bloqueada: caso existam atividades ou documentos vinculados ao funcionário, o sistema informa que a exclusão não é possível.</w:t>
            </w:r>
          </w:p>
        </w:tc>
      </w:tr>
    </w:tbl>
    <w:p w14:paraId="7839E5BD" w14:textId="20F7242C" w:rsidR="00CB319A" w:rsidRDefault="00000000" w:rsidP="009376FF">
      <w:pPr>
        <w:pStyle w:val="Tabela"/>
        <w:spacing w:before="240"/>
      </w:pPr>
      <w:bookmarkStart w:id="83" w:name="_Toc238690017"/>
      <w:bookmarkStart w:id="84" w:name="_Toc239631494"/>
      <w:r>
        <w:t xml:space="preserve">Tabela </w:t>
      </w:r>
      <w:fldSimple w:instr=" SEQ Tabela \* ARABIC ">
        <w:r w:rsidR="0078108D">
          <w:rPr>
            <w:noProof/>
          </w:rPr>
          <w:t>9</w:t>
        </w:r>
      </w:fldSimple>
      <w:r>
        <w:t>: UC09 – Manter Funcionário</w:t>
      </w:r>
      <w:bookmarkEnd w:id="83"/>
      <w:bookmarkEnd w:id="84"/>
    </w:p>
    <w:p w14:paraId="602F8403" w14:textId="77777777" w:rsidR="00CB319A" w:rsidRDefault="00CB319A" w:rsidP="00AC3AA4">
      <w:pPr>
        <w:pStyle w:val="Tabela"/>
      </w:pPr>
    </w:p>
    <w:p w14:paraId="19E846C7" w14:textId="77777777" w:rsidR="00CB319A" w:rsidRDefault="00000000">
      <w:pPr>
        <w:pStyle w:val="Ttulo3"/>
      </w:pPr>
      <w:bookmarkStart w:id="85" w:name="_Toc238690018"/>
      <w:bookmarkStart w:id="86" w:name="_Toc239631552"/>
      <w:r>
        <w:t>UC10 – Manter Insumo</w:t>
      </w:r>
      <w:bookmarkEnd w:id="85"/>
      <w:bookmarkEnd w:id="86"/>
    </w:p>
    <w:tbl>
      <w:tblPr>
        <w:tblW w:w="9628" w:type="dxa"/>
        <w:tblLayout w:type="fixed"/>
        <w:tblLook w:val="0000" w:firstRow="0" w:lastRow="0" w:firstColumn="0" w:lastColumn="0" w:noHBand="0" w:noVBand="0"/>
      </w:tblPr>
      <w:tblGrid>
        <w:gridCol w:w="3209"/>
        <w:gridCol w:w="6419"/>
      </w:tblGrid>
      <w:tr w:rsidR="00CB319A" w14:paraId="77DAE023" w14:textId="77777777">
        <w:tc>
          <w:tcPr>
            <w:tcW w:w="3209" w:type="dxa"/>
            <w:tcBorders>
              <w:top w:val="single" w:sz="4" w:space="0" w:color="000000"/>
              <w:left w:val="single" w:sz="4" w:space="0" w:color="000000"/>
              <w:bottom w:val="single" w:sz="4" w:space="0" w:color="000000"/>
              <w:right w:val="single" w:sz="4" w:space="0" w:color="000000"/>
            </w:tcBorders>
          </w:tcPr>
          <w:p w14:paraId="7EEFF20B"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56258136" w14:textId="77777777" w:rsidR="00CB319A" w:rsidRDefault="00000000">
            <w:pPr>
              <w:pStyle w:val="TableParagraph"/>
              <w:spacing w:line="275" w:lineRule="exact"/>
              <w:ind w:left="110"/>
            </w:pPr>
            <w:r>
              <w:t>Permitir ao usuário cadastrar e controlar o estoque de insumos da propriedade ativa.</w:t>
            </w:r>
          </w:p>
        </w:tc>
      </w:tr>
      <w:tr w:rsidR="00CB319A" w14:paraId="4F8D5B7B" w14:textId="77777777">
        <w:tc>
          <w:tcPr>
            <w:tcW w:w="3209" w:type="dxa"/>
            <w:tcBorders>
              <w:top w:val="single" w:sz="4" w:space="0" w:color="000000"/>
              <w:left w:val="single" w:sz="4" w:space="0" w:color="000000"/>
              <w:bottom w:val="single" w:sz="4" w:space="0" w:color="000000"/>
              <w:right w:val="single" w:sz="4" w:space="0" w:color="000000"/>
            </w:tcBorders>
          </w:tcPr>
          <w:p w14:paraId="22D591A8" w14:textId="77777777" w:rsidR="00CB319A" w:rsidRDefault="00000000">
            <w:pPr>
              <w:pStyle w:val="TableParagraph"/>
              <w:spacing w:line="275" w:lineRule="exact"/>
              <w:ind w:left="110"/>
            </w:pPr>
            <w:r>
              <w:lastRenderedPageBreak/>
              <w:t>2 - Atores</w:t>
            </w:r>
          </w:p>
        </w:tc>
        <w:tc>
          <w:tcPr>
            <w:tcW w:w="6419" w:type="dxa"/>
            <w:tcBorders>
              <w:top w:val="single" w:sz="4" w:space="0" w:color="000000"/>
              <w:left w:val="single" w:sz="4" w:space="0" w:color="000000"/>
              <w:bottom w:val="single" w:sz="4" w:space="0" w:color="000000"/>
              <w:right w:val="single" w:sz="4" w:space="0" w:color="000000"/>
            </w:tcBorders>
          </w:tcPr>
          <w:p w14:paraId="7641A615" w14:textId="77777777" w:rsidR="00CB319A" w:rsidRDefault="00000000">
            <w:pPr>
              <w:pStyle w:val="TableParagraph"/>
              <w:spacing w:line="275" w:lineRule="exact"/>
              <w:ind w:left="110"/>
            </w:pPr>
            <w:r>
              <w:t>Usuário.</w:t>
            </w:r>
          </w:p>
        </w:tc>
      </w:tr>
      <w:tr w:rsidR="00CB319A" w14:paraId="07A8E8CC" w14:textId="77777777">
        <w:tc>
          <w:tcPr>
            <w:tcW w:w="3209" w:type="dxa"/>
            <w:tcBorders>
              <w:top w:val="single" w:sz="4" w:space="0" w:color="000000"/>
              <w:left w:val="single" w:sz="4" w:space="0" w:color="000000"/>
              <w:bottom w:val="single" w:sz="4" w:space="0" w:color="000000"/>
              <w:right w:val="single" w:sz="4" w:space="0" w:color="000000"/>
            </w:tcBorders>
          </w:tcPr>
          <w:p w14:paraId="7CFB4E3A"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4FF51163" w14:textId="77777777" w:rsidR="00CB319A" w:rsidRDefault="00000000">
            <w:pPr>
              <w:pStyle w:val="TableParagraph"/>
              <w:spacing w:line="275" w:lineRule="exact"/>
              <w:ind w:left="110"/>
            </w:pPr>
            <w:r>
              <w:t>Usuário autenticado e propriedade ativa selecionada.</w:t>
            </w:r>
          </w:p>
        </w:tc>
      </w:tr>
      <w:tr w:rsidR="00CB319A" w14:paraId="1E769C25" w14:textId="77777777">
        <w:tc>
          <w:tcPr>
            <w:tcW w:w="3209" w:type="dxa"/>
            <w:tcBorders>
              <w:top w:val="single" w:sz="4" w:space="0" w:color="000000"/>
              <w:left w:val="single" w:sz="4" w:space="0" w:color="000000"/>
              <w:bottom w:val="single" w:sz="4" w:space="0" w:color="000000"/>
              <w:right w:val="single" w:sz="4" w:space="0" w:color="000000"/>
            </w:tcBorders>
          </w:tcPr>
          <w:p w14:paraId="75F787D0"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34222F20" w14:textId="77777777" w:rsidR="00CB319A" w:rsidRDefault="00000000">
            <w:pPr>
              <w:pStyle w:val="TableParagraph"/>
              <w:spacing w:line="275" w:lineRule="exact"/>
              <w:ind w:left="110"/>
            </w:pPr>
            <w:r>
              <w:t>O usuário seleciona “Insumos” no menu lateral.</w:t>
            </w:r>
          </w:p>
        </w:tc>
      </w:tr>
      <w:tr w:rsidR="00CB319A" w14:paraId="6C5AC75E" w14:textId="77777777">
        <w:tc>
          <w:tcPr>
            <w:tcW w:w="3209" w:type="dxa"/>
            <w:tcBorders>
              <w:top w:val="single" w:sz="4" w:space="0" w:color="000000"/>
              <w:left w:val="single" w:sz="4" w:space="0" w:color="000000"/>
              <w:bottom w:val="single" w:sz="4" w:space="0" w:color="000000"/>
              <w:right w:val="single" w:sz="4" w:space="0" w:color="000000"/>
            </w:tcBorders>
          </w:tcPr>
          <w:p w14:paraId="4750EFCA"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070BE2A4" w14:textId="77777777" w:rsidR="00CB319A" w:rsidRDefault="00000000">
            <w:pPr>
              <w:pStyle w:val="TableParagraph"/>
              <w:numPr>
                <w:ilvl w:val="0"/>
                <w:numId w:val="36"/>
              </w:numPr>
              <w:tabs>
                <w:tab w:val="left" w:pos="827"/>
              </w:tabs>
              <w:spacing w:before="0" w:after="0" w:line="275" w:lineRule="exact"/>
              <w:ind w:left="827" w:hanging="359"/>
              <w:jc w:val="left"/>
            </w:pPr>
            <w:r>
              <w:t>O sistema lista os insumos da propriedade ativa (E01).</w:t>
            </w:r>
          </w:p>
          <w:p w14:paraId="6E026147" w14:textId="77777777" w:rsidR="00CB319A" w:rsidRDefault="00000000">
            <w:pPr>
              <w:pStyle w:val="TableParagraph"/>
              <w:numPr>
                <w:ilvl w:val="0"/>
                <w:numId w:val="36"/>
              </w:numPr>
              <w:tabs>
                <w:tab w:val="left" w:pos="827"/>
              </w:tabs>
              <w:spacing w:before="0" w:after="0" w:line="275" w:lineRule="exact"/>
              <w:ind w:left="827" w:hanging="359"/>
              <w:jc w:val="left"/>
            </w:pPr>
            <w:r>
              <w:t>O sistema exibe nome, categoria, quantidade em estoque, unidade de medida e fornecedor.</w:t>
            </w:r>
          </w:p>
        </w:tc>
      </w:tr>
      <w:tr w:rsidR="00CB319A" w14:paraId="1A931786" w14:textId="77777777">
        <w:tc>
          <w:tcPr>
            <w:tcW w:w="3209" w:type="dxa"/>
            <w:tcBorders>
              <w:top w:val="single" w:sz="4" w:space="0" w:color="000000"/>
              <w:left w:val="single" w:sz="4" w:space="0" w:color="000000"/>
              <w:bottom w:val="single" w:sz="4" w:space="0" w:color="000000"/>
              <w:right w:val="single" w:sz="4" w:space="0" w:color="000000"/>
            </w:tcBorders>
          </w:tcPr>
          <w:p w14:paraId="719F549C"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087DE16E" w14:textId="77777777" w:rsidR="00CB319A" w:rsidRDefault="00000000">
            <w:pPr>
              <w:pStyle w:val="TableParagraph"/>
              <w:spacing w:line="275" w:lineRule="exact"/>
              <w:ind w:left="110"/>
            </w:pPr>
            <w:r>
              <w:t>A01 – Cadastrar insumo:</w:t>
            </w:r>
          </w:p>
          <w:p w14:paraId="603DFD12" w14:textId="77777777" w:rsidR="00CB319A" w:rsidRDefault="00000000">
            <w:pPr>
              <w:pStyle w:val="TableParagraph"/>
              <w:numPr>
                <w:ilvl w:val="0"/>
                <w:numId w:val="37"/>
              </w:numPr>
              <w:tabs>
                <w:tab w:val="left" w:pos="827"/>
              </w:tabs>
              <w:spacing w:before="0" w:after="0" w:line="275" w:lineRule="exact"/>
              <w:ind w:left="827" w:hanging="359"/>
              <w:jc w:val="left"/>
            </w:pPr>
            <w:r>
              <w:t>O usuário seleciona “Adicionar Insumo”.</w:t>
            </w:r>
          </w:p>
          <w:p w14:paraId="452279A6" w14:textId="77777777" w:rsidR="00CB319A" w:rsidRDefault="00000000">
            <w:pPr>
              <w:pStyle w:val="TableParagraph"/>
              <w:numPr>
                <w:ilvl w:val="0"/>
                <w:numId w:val="37"/>
              </w:numPr>
              <w:tabs>
                <w:tab w:val="left" w:pos="827"/>
              </w:tabs>
              <w:spacing w:before="0" w:after="0" w:line="275" w:lineRule="exact"/>
              <w:ind w:left="827" w:hanging="359"/>
              <w:jc w:val="left"/>
            </w:pPr>
            <w:r>
              <w:t>O usuário informa nome, descrição, quantidade, categoria, unidade de medida e fornecedor.</w:t>
            </w:r>
          </w:p>
          <w:p w14:paraId="56A1B48A" w14:textId="77777777" w:rsidR="00CB319A" w:rsidRDefault="00000000">
            <w:pPr>
              <w:pStyle w:val="TableParagraph"/>
              <w:numPr>
                <w:ilvl w:val="0"/>
                <w:numId w:val="37"/>
              </w:numPr>
              <w:tabs>
                <w:tab w:val="left" w:pos="827"/>
              </w:tabs>
              <w:spacing w:before="0" w:after="0" w:line="275" w:lineRule="exact"/>
              <w:ind w:left="827" w:hanging="359"/>
              <w:jc w:val="left"/>
            </w:pPr>
            <w:r>
              <w:t>O usuário confirma o registro (E02).</w:t>
            </w:r>
          </w:p>
          <w:p w14:paraId="1497E6CE" w14:textId="77777777" w:rsidR="00CB319A" w:rsidRDefault="00000000">
            <w:pPr>
              <w:pStyle w:val="TableParagraph"/>
              <w:spacing w:line="275" w:lineRule="exact"/>
              <w:ind w:left="110"/>
            </w:pPr>
            <w:r>
              <w:t>A02 – Editar insumo:</w:t>
            </w:r>
          </w:p>
          <w:p w14:paraId="227E2A0E" w14:textId="77777777" w:rsidR="00CB319A" w:rsidRDefault="00000000">
            <w:pPr>
              <w:pStyle w:val="TableParagraph"/>
              <w:numPr>
                <w:ilvl w:val="0"/>
                <w:numId w:val="38"/>
              </w:numPr>
              <w:tabs>
                <w:tab w:val="left" w:pos="827"/>
              </w:tabs>
              <w:spacing w:before="0" w:after="0" w:line="275" w:lineRule="exact"/>
              <w:ind w:left="827" w:hanging="359"/>
              <w:jc w:val="left"/>
            </w:pPr>
            <w:r>
              <w:t>O usuário seleciona o insumo desejado e altera as informações (E02).</w:t>
            </w:r>
          </w:p>
          <w:p w14:paraId="5D201DEC" w14:textId="77777777" w:rsidR="00CB319A" w:rsidRDefault="00000000">
            <w:pPr>
              <w:pStyle w:val="TableParagraph"/>
              <w:spacing w:line="275" w:lineRule="exact"/>
              <w:ind w:left="110"/>
            </w:pPr>
            <w:r>
              <w:t>A03 – Excluir insumo:</w:t>
            </w:r>
          </w:p>
          <w:p w14:paraId="3428C179" w14:textId="77777777" w:rsidR="00CB319A" w:rsidRDefault="00000000">
            <w:pPr>
              <w:pStyle w:val="TableParagraph"/>
              <w:numPr>
                <w:ilvl w:val="0"/>
                <w:numId w:val="39"/>
              </w:numPr>
              <w:tabs>
                <w:tab w:val="left" w:pos="827"/>
              </w:tabs>
              <w:spacing w:before="0" w:after="0" w:line="275" w:lineRule="exact"/>
              <w:ind w:left="827" w:hanging="359"/>
              <w:jc w:val="left"/>
            </w:pPr>
            <w:r>
              <w:t>O usuário seleciona o insumo e confirma a exclusão (E03).</w:t>
            </w:r>
          </w:p>
        </w:tc>
      </w:tr>
      <w:tr w:rsidR="00CB319A" w14:paraId="55A02853" w14:textId="77777777">
        <w:tc>
          <w:tcPr>
            <w:tcW w:w="3209" w:type="dxa"/>
            <w:tcBorders>
              <w:top w:val="single" w:sz="4" w:space="0" w:color="000000"/>
              <w:left w:val="single" w:sz="4" w:space="0" w:color="000000"/>
              <w:bottom w:val="single" w:sz="4" w:space="0" w:color="000000"/>
              <w:right w:val="single" w:sz="4" w:space="0" w:color="000000"/>
            </w:tcBorders>
          </w:tcPr>
          <w:p w14:paraId="17FA3DFC"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762898E7" w14:textId="77777777" w:rsidR="00CB319A" w:rsidRDefault="00000000">
            <w:pPr>
              <w:pStyle w:val="TableParagraph"/>
              <w:spacing w:line="275" w:lineRule="exact"/>
              <w:ind w:left="110"/>
            </w:pPr>
            <w:r>
              <w:t>E01 – Nenhuma informação encontrada: o sistema informa que não há insumos cadastrados para a propriedade ativa.</w:t>
            </w:r>
          </w:p>
          <w:p w14:paraId="0E7EC424" w14:textId="77777777" w:rsidR="00CB319A" w:rsidRDefault="00000000">
            <w:pPr>
              <w:pStyle w:val="TableParagraph"/>
              <w:spacing w:line="275" w:lineRule="exact"/>
              <w:ind w:left="110"/>
            </w:pPr>
            <w:r>
              <w:t>E02 – Dados inválidos: o sistema exige o nome do insumo e impede quantidades negativas.</w:t>
            </w:r>
          </w:p>
          <w:p w14:paraId="3037540C" w14:textId="77777777" w:rsidR="00CB319A" w:rsidRDefault="00000000">
            <w:pPr>
              <w:pStyle w:val="TableParagraph"/>
              <w:spacing w:line="275" w:lineRule="exact"/>
              <w:ind w:left="110"/>
            </w:pPr>
            <w:r>
              <w:t>E03 – Exclusão bloqueada: caso existam documentos vinculados ao insumo, o sistema informa que a exclusão não é possível.</w:t>
            </w:r>
          </w:p>
        </w:tc>
      </w:tr>
    </w:tbl>
    <w:p w14:paraId="7C37DB6E" w14:textId="13B6695A" w:rsidR="00CB319A" w:rsidRDefault="00000000" w:rsidP="009376FF">
      <w:pPr>
        <w:pStyle w:val="Tabela"/>
        <w:spacing w:before="240"/>
      </w:pPr>
      <w:bookmarkStart w:id="87" w:name="_Toc238690019"/>
      <w:bookmarkStart w:id="88" w:name="_Toc239631495"/>
      <w:r>
        <w:t xml:space="preserve">Tabela </w:t>
      </w:r>
      <w:fldSimple w:instr=" SEQ Tabela \* ARABIC ">
        <w:r w:rsidR="0078108D">
          <w:rPr>
            <w:noProof/>
          </w:rPr>
          <w:t>10</w:t>
        </w:r>
      </w:fldSimple>
      <w:r>
        <w:t>: UC10 – Manter Insumo</w:t>
      </w:r>
      <w:bookmarkEnd w:id="87"/>
      <w:bookmarkEnd w:id="88"/>
    </w:p>
    <w:p w14:paraId="05E9FEA7" w14:textId="77777777" w:rsidR="00CB319A" w:rsidRDefault="00CB319A" w:rsidP="00AC3AA4">
      <w:pPr>
        <w:pStyle w:val="Tabela"/>
      </w:pPr>
    </w:p>
    <w:p w14:paraId="7CDB1186" w14:textId="77777777" w:rsidR="00CB319A" w:rsidRDefault="00000000">
      <w:pPr>
        <w:pStyle w:val="Ttulo3"/>
      </w:pPr>
      <w:bookmarkStart w:id="89" w:name="_Toc238690020"/>
      <w:bookmarkStart w:id="90" w:name="_Toc239631553"/>
      <w:r>
        <w:t>UC11 – Manter Clima</w:t>
      </w:r>
      <w:bookmarkEnd w:id="89"/>
      <w:bookmarkEnd w:id="90"/>
    </w:p>
    <w:tbl>
      <w:tblPr>
        <w:tblW w:w="9628" w:type="dxa"/>
        <w:tblLayout w:type="fixed"/>
        <w:tblLook w:val="0000" w:firstRow="0" w:lastRow="0" w:firstColumn="0" w:lastColumn="0" w:noHBand="0" w:noVBand="0"/>
      </w:tblPr>
      <w:tblGrid>
        <w:gridCol w:w="3209"/>
        <w:gridCol w:w="6419"/>
      </w:tblGrid>
      <w:tr w:rsidR="00CB319A" w14:paraId="363E932F" w14:textId="77777777">
        <w:tc>
          <w:tcPr>
            <w:tcW w:w="3209" w:type="dxa"/>
            <w:tcBorders>
              <w:top w:val="single" w:sz="4" w:space="0" w:color="000000"/>
              <w:left w:val="single" w:sz="4" w:space="0" w:color="000000"/>
              <w:bottom w:val="single" w:sz="4" w:space="0" w:color="000000"/>
              <w:right w:val="single" w:sz="4" w:space="0" w:color="000000"/>
            </w:tcBorders>
          </w:tcPr>
          <w:p w14:paraId="7B3C3F1B"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514DF1B5" w14:textId="77777777" w:rsidR="00CB319A" w:rsidRDefault="00000000">
            <w:pPr>
              <w:pStyle w:val="TableParagraph"/>
              <w:spacing w:line="275" w:lineRule="exact"/>
              <w:ind w:left="110"/>
            </w:pPr>
            <w:r>
              <w:t>Permitir ao usuário registrar e acompanhar as condições climáticas da propriedade ativa, correlacionando-as com as operações de campo.</w:t>
            </w:r>
          </w:p>
        </w:tc>
      </w:tr>
      <w:tr w:rsidR="00CB319A" w14:paraId="77E93EA1" w14:textId="77777777">
        <w:tc>
          <w:tcPr>
            <w:tcW w:w="3209" w:type="dxa"/>
            <w:tcBorders>
              <w:top w:val="single" w:sz="4" w:space="0" w:color="000000"/>
              <w:left w:val="single" w:sz="4" w:space="0" w:color="000000"/>
              <w:bottom w:val="single" w:sz="4" w:space="0" w:color="000000"/>
              <w:right w:val="single" w:sz="4" w:space="0" w:color="000000"/>
            </w:tcBorders>
          </w:tcPr>
          <w:p w14:paraId="19A1312B"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57E7EFD9" w14:textId="77777777" w:rsidR="00CB319A" w:rsidRDefault="00000000">
            <w:pPr>
              <w:pStyle w:val="TableParagraph"/>
              <w:spacing w:line="275" w:lineRule="exact"/>
              <w:ind w:left="110"/>
            </w:pPr>
            <w:r>
              <w:t>Usuário.</w:t>
            </w:r>
          </w:p>
        </w:tc>
      </w:tr>
      <w:tr w:rsidR="00CB319A" w14:paraId="17E2A6E9" w14:textId="77777777">
        <w:tc>
          <w:tcPr>
            <w:tcW w:w="3209" w:type="dxa"/>
            <w:tcBorders>
              <w:top w:val="single" w:sz="4" w:space="0" w:color="000000"/>
              <w:left w:val="single" w:sz="4" w:space="0" w:color="000000"/>
              <w:bottom w:val="single" w:sz="4" w:space="0" w:color="000000"/>
              <w:right w:val="single" w:sz="4" w:space="0" w:color="000000"/>
            </w:tcBorders>
          </w:tcPr>
          <w:p w14:paraId="4A14AEC8"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16821815" w14:textId="77777777" w:rsidR="00CB319A" w:rsidRDefault="00000000">
            <w:pPr>
              <w:pStyle w:val="TableParagraph"/>
              <w:spacing w:line="275" w:lineRule="exact"/>
              <w:ind w:left="110"/>
            </w:pPr>
            <w:r>
              <w:t>Usuário autenticado e propriedade ativa selecionada.</w:t>
            </w:r>
          </w:p>
        </w:tc>
      </w:tr>
      <w:tr w:rsidR="00CB319A" w14:paraId="6BF75421" w14:textId="77777777">
        <w:tc>
          <w:tcPr>
            <w:tcW w:w="3209" w:type="dxa"/>
            <w:tcBorders>
              <w:top w:val="single" w:sz="4" w:space="0" w:color="000000"/>
              <w:left w:val="single" w:sz="4" w:space="0" w:color="000000"/>
              <w:bottom w:val="single" w:sz="4" w:space="0" w:color="000000"/>
              <w:right w:val="single" w:sz="4" w:space="0" w:color="000000"/>
            </w:tcBorders>
          </w:tcPr>
          <w:p w14:paraId="6D2A04D8"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0008C843" w14:textId="77777777" w:rsidR="00CB319A" w:rsidRDefault="00000000">
            <w:pPr>
              <w:pStyle w:val="TableParagraph"/>
              <w:spacing w:line="275" w:lineRule="exact"/>
              <w:ind w:left="110"/>
            </w:pPr>
            <w:r>
              <w:t>O usuário seleciona “Clima” no menu lateral.</w:t>
            </w:r>
          </w:p>
        </w:tc>
      </w:tr>
      <w:tr w:rsidR="00CB319A" w14:paraId="303B1621" w14:textId="77777777">
        <w:tc>
          <w:tcPr>
            <w:tcW w:w="3209" w:type="dxa"/>
            <w:tcBorders>
              <w:top w:val="single" w:sz="4" w:space="0" w:color="000000"/>
              <w:left w:val="single" w:sz="4" w:space="0" w:color="000000"/>
              <w:bottom w:val="single" w:sz="4" w:space="0" w:color="000000"/>
              <w:right w:val="single" w:sz="4" w:space="0" w:color="000000"/>
            </w:tcBorders>
          </w:tcPr>
          <w:p w14:paraId="0A637320" w14:textId="77777777" w:rsidR="00CB319A" w:rsidRDefault="00000000">
            <w:pPr>
              <w:pStyle w:val="TableParagraph"/>
              <w:spacing w:line="275" w:lineRule="exact"/>
              <w:ind w:left="110"/>
            </w:pPr>
            <w:r>
              <w:lastRenderedPageBreak/>
              <w:t>5 - Fluxo Principal</w:t>
            </w:r>
          </w:p>
        </w:tc>
        <w:tc>
          <w:tcPr>
            <w:tcW w:w="6419" w:type="dxa"/>
            <w:tcBorders>
              <w:top w:val="single" w:sz="4" w:space="0" w:color="000000"/>
              <w:left w:val="single" w:sz="4" w:space="0" w:color="000000"/>
              <w:bottom w:val="single" w:sz="4" w:space="0" w:color="000000"/>
              <w:right w:val="single" w:sz="4" w:space="0" w:color="000000"/>
            </w:tcBorders>
          </w:tcPr>
          <w:p w14:paraId="24443A90" w14:textId="77777777" w:rsidR="00CB319A" w:rsidRDefault="00000000">
            <w:pPr>
              <w:pStyle w:val="TableParagraph"/>
              <w:numPr>
                <w:ilvl w:val="0"/>
                <w:numId w:val="40"/>
              </w:numPr>
              <w:tabs>
                <w:tab w:val="left" w:pos="827"/>
              </w:tabs>
              <w:spacing w:before="0" w:after="0" w:line="275" w:lineRule="exact"/>
              <w:ind w:left="827" w:hanging="359"/>
              <w:jc w:val="left"/>
            </w:pPr>
            <w:r>
              <w:t>O sistema lista os registros climáticos da propriedade ativa, do mais recente para o mais antigo (E01).</w:t>
            </w:r>
          </w:p>
          <w:p w14:paraId="68877908" w14:textId="77777777" w:rsidR="00CB319A" w:rsidRDefault="00000000">
            <w:pPr>
              <w:pStyle w:val="TableParagraph"/>
              <w:numPr>
                <w:ilvl w:val="0"/>
                <w:numId w:val="40"/>
              </w:numPr>
              <w:tabs>
                <w:tab w:val="left" w:pos="827"/>
              </w:tabs>
              <w:spacing w:before="0" w:after="0" w:line="275" w:lineRule="exact"/>
              <w:ind w:left="827" w:hanging="359"/>
              <w:jc w:val="left"/>
            </w:pPr>
            <w:r>
              <w:t>O sistema exibe o resumo do período com o total de milímetros e a contagem de dias por condição.</w:t>
            </w:r>
          </w:p>
        </w:tc>
      </w:tr>
      <w:tr w:rsidR="00CB319A" w14:paraId="18D40AE7" w14:textId="77777777">
        <w:tc>
          <w:tcPr>
            <w:tcW w:w="3209" w:type="dxa"/>
            <w:tcBorders>
              <w:top w:val="single" w:sz="4" w:space="0" w:color="000000"/>
              <w:left w:val="single" w:sz="4" w:space="0" w:color="000000"/>
              <w:bottom w:val="single" w:sz="4" w:space="0" w:color="000000"/>
              <w:right w:val="single" w:sz="4" w:space="0" w:color="000000"/>
            </w:tcBorders>
          </w:tcPr>
          <w:p w14:paraId="65CCAAE1"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77C47119" w14:textId="77777777" w:rsidR="00CB319A" w:rsidRDefault="00000000">
            <w:pPr>
              <w:pStyle w:val="TableParagraph"/>
              <w:spacing w:line="275" w:lineRule="exact"/>
              <w:ind w:left="110"/>
            </w:pPr>
            <w:r>
              <w:t>A01 – Registrar clima:</w:t>
            </w:r>
          </w:p>
          <w:p w14:paraId="4633B37C" w14:textId="77777777" w:rsidR="00CB319A" w:rsidRDefault="00000000">
            <w:pPr>
              <w:pStyle w:val="TableParagraph"/>
              <w:numPr>
                <w:ilvl w:val="0"/>
                <w:numId w:val="41"/>
              </w:numPr>
              <w:tabs>
                <w:tab w:val="left" w:pos="827"/>
              </w:tabs>
              <w:spacing w:before="0" w:after="0" w:line="275" w:lineRule="exact"/>
              <w:ind w:left="827" w:hanging="359"/>
              <w:jc w:val="left"/>
            </w:pPr>
            <w:r>
              <w:t>O usuário seleciona “Registrar Clima”.</w:t>
            </w:r>
          </w:p>
          <w:p w14:paraId="487968FF" w14:textId="77777777" w:rsidR="00CB319A" w:rsidRDefault="00000000">
            <w:pPr>
              <w:pStyle w:val="TableParagraph"/>
              <w:numPr>
                <w:ilvl w:val="0"/>
                <w:numId w:val="41"/>
              </w:numPr>
              <w:tabs>
                <w:tab w:val="left" w:pos="827"/>
              </w:tabs>
              <w:spacing w:before="0" w:after="0" w:line="275" w:lineRule="exact"/>
              <w:ind w:left="827" w:hanging="359"/>
              <w:jc w:val="left"/>
            </w:pPr>
            <w:r>
              <w:t>O usuário informa data e hora, condição do tempo, milímetros de chuva e descrição.</w:t>
            </w:r>
          </w:p>
          <w:p w14:paraId="74BDED61" w14:textId="77777777" w:rsidR="00CB319A" w:rsidRDefault="00000000">
            <w:pPr>
              <w:pStyle w:val="TableParagraph"/>
              <w:numPr>
                <w:ilvl w:val="0"/>
                <w:numId w:val="41"/>
              </w:numPr>
              <w:tabs>
                <w:tab w:val="left" w:pos="827"/>
              </w:tabs>
              <w:spacing w:before="0" w:after="0" w:line="275" w:lineRule="exact"/>
              <w:ind w:left="827" w:hanging="359"/>
              <w:jc w:val="left"/>
            </w:pPr>
            <w:r>
              <w:t>O usuário confirma o registro (E02).</w:t>
            </w:r>
          </w:p>
          <w:p w14:paraId="35488DE9" w14:textId="77777777" w:rsidR="00CB319A" w:rsidRDefault="00000000">
            <w:pPr>
              <w:pStyle w:val="TableParagraph"/>
              <w:spacing w:line="275" w:lineRule="exact"/>
              <w:ind w:left="110"/>
            </w:pPr>
            <w:r>
              <w:t>A02 – Editar registro:</w:t>
            </w:r>
          </w:p>
          <w:p w14:paraId="3B78FE3C" w14:textId="77777777" w:rsidR="00CB319A" w:rsidRDefault="00000000">
            <w:pPr>
              <w:pStyle w:val="TableParagraph"/>
              <w:numPr>
                <w:ilvl w:val="0"/>
                <w:numId w:val="42"/>
              </w:numPr>
              <w:tabs>
                <w:tab w:val="left" w:pos="827"/>
              </w:tabs>
              <w:spacing w:before="0" w:after="0" w:line="275" w:lineRule="exact"/>
              <w:ind w:left="827" w:hanging="359"/>
              <w:jc w:val="left"/>
            </w:pPr>
            <w:r>
              <w:t>O usuário seleciona o registro desejado e altera as informações (E02).</w:t>
            </w:r>
          </w:p>
          <w:p w14:paraId="2BBE0E6D" w14:textId="77777777" w:rsidR="00CB319A" w:rsidRDefault="00000000">
            <w:pPr>
              <w:pStyle w:val="TableParagraph"/>
              <w:spacing w:line="275" w:lineRule="exact"/>
              <w:ind w:left="110"/>
            </w:pPr>
            <w:r>
              <w:t>A03 – Filtrar registros:</w:t>
            </w:r>
          </w:p>
          <w:p w14:paraId="353C4224" w14:textId="77777777" w:rsidR="00CB319A" w:rsidRDefault="00000000">
            <w:pPr>
              <w:pStyle w:val="TableParagraph"/>
              <w:numPr>
                <w:ilvl w:val="0"/>
                <w:numId w:val="43"/>
              </w:numPr>
              <w:tabs>
                <w:tab w:val="left" w:pos="827"/>
              </w:tabs>
              <w:spacing w:before="0" w:after="0" w:line="275" w:lineRule="exact"/>
              <w:ind w:left="827" w:hanging="359"/>
              <w:jc w:val="left"/>
            </w:pPr>
            <w:r>
              <w:t>O usuário informa o período inicial e final e/ou a condição do tempo.</w:t>
            </w:r>
          </w:p>
          <w:p w14:paraId="63C2310C" w14:textId="77777777" w:rsidR="00CB319A" w:rsidRDefault="00000000">
            <w:pPr>
              <w:pStyle w:val="TableParagraph"/>
              <w:numPr>
                <w:ilvl w:val="0"/>
                <w:numId w:val="43"/>
              </w:numPr>
              <w:tabs>
                <w:tab w:val="left" w:pos="827"/>
              </w:tabs>
              <w:spacing w:before="0" w:after="0" w:line="275" w:lineRule="exact"/>
              <w:ind w:left="827" w:hanging="359"/>
              <w:jc w:val="left"/>
            </w:pPr>
            <w:r>
              <w:t>O sistema filtra a listagem e recalcula o resumo do período.</w:t>
            </w:r>
          </w:p>
          <w:p w14:paraId="2BE08EA0" w14:textId="77777777" w:rsidR="00CB319A" w:rsidRDefault="00000000">
            <w:pPr>
              <w:pStyle w:val="TableParagraph"/>
              <w:spacing w:line="275" w:lineRule="exact"/>
              <w:ind w:left="110"/>
            </w:pPr>
            <w:r>
              <w:t>A04 – Excluir registro:</w:t>
            </w:r>
          </w:p>
          <w:p w14:paraId="60CC4DDD" w14:textId="77777777" w:rsidR="00CB319A" w:rsidRDefault="00000000">
            <w:pPr>
              <w:pStyle w:val="TableParagraph"/>
              <w:numPr>
                <w:ilvl w:val="0"/>
                <w:numId w:val="44"/>
              </w:numPr>
              <w:tabs>
                <w:tab w:val="left" w:pos="827"/>
              </w:tabs>
              <w:spacing w:before="0" w:after="0" w:line="275" w:lineRule="exact"/>
              <w:ind w:left="827" w:hanging="359"/>
              <w:jc w:val="left"/>
            </w:pPr>
            <w:r>
              <w:t>O usuário seleciona o registro e confirma a exclusão.</w:t>
            </w:r>
          </w:p>
        </w:tc>
      </w:tr>
      <w:tr w:rsidR="00CB319A" w14:paraId="478170C2" w14:textId="77777777">
        <w:tc>
          <w:tcPr>
            <w:tcW w:w="3209" w:type="dxa"/>
            <w:tcBorders>
              <w:top w:val="single" w:sz="4" w:space="0" w:color="000000"/>
              <w:left w:val="single" w:sz="4" w:space="0" w:color="000000"/>
              <w:bottom w:val="single" w:sz="4" w:space="0" w:color="000000"/>
              <w:right w:val="single" w:sz="4" w:space="0" w:color="000000"/>
            </w:tcBorders>
          </w:tcPr>
          <w:p w14:paraId="19B2FDD0"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02BFC964" w14:textId="77777777" w:rsidR="00CB319A" w:rsidRDefault="00000000">
            <w:pPr>
              <w:pStyle w:val="TableParagraph"/>
              <w:spacing w:line="275" w:lineRule="exact"/>
              <w:ind w:left="110"/>
            </w:pPr>
            <w:r>
              <w:t>E01 – Nenhuma informação encontrada: o sistema informa que não há registros climáticos para a propriedade ativa.</w:t>
            </w:r>
          </w:p>
          <w:p w14:paraId="129DB6FB" w14:textId="77777777" w:rsidR="00CB319A" w:rsidRDefault="00000000">
            <w:pPr>
              <w:pStyle w:val="TableParagraph"/>
              <w:spacing w:line="275" w:lineRule="exact"/>
              <w:ind w:left="110"/>
            </w:pPr>
            <w:r>
              <w:t>E02 – Dados inválidos: o sistema exige a data/hora e a condição do tempo, e impede valores negativos de precipitação.</w:t>
            </w:r>
          </w:p>
        </w:tc>
      </w:tr>
    </w:tbl>
    <w:p w14:paraId="4BCFAE73" w14:textId="57687FC8" w:rsidR="00CB319A" w:rsidRDefault="00000000" w:rsidP="009376FF">
      <w:pPr>
        <w:pStyle w:val="Tabela"/>
        <w:spacing w:before="240"/>
      </w:pPr>
      <w:bookmarkStart w:id="91" w:name="_Toc238690021"/>
      <w:bookmarkStart w:id="92" w:name="_Toc239631496"/>
      <w:r>
        <w:t xml:space="preserve">Tabela </w:t>
      </w:r>
      <w:fldSimple w:instr=" SEQ Tabela \* ARABIC ">
        <w:r w:rsidR="0078108D">
          <w:rPr>
            <w:noProof/>
          </w:rPr>
          <w:t>11</w:t>
        </w:r>
      </w:fldSimple>
      <w:r>
        <w:t>: UC11 – Manter Clima</w:t>
      </w:r>
      <w:bookmarkEnd w:id="91"/>
      <w:bookmarkEnd w:id="92"/>
    </w:p>
    <w:p w14:paraId="796441CC" w14:textId="77777777" w:rsidR="00CB319A" w:rsidRDefault="00CB319A" w:rsidP="00AC3AA4">
      <w:pPr>
        <w:pStyle w:val="Tabela"/>
      </w:pPr>
    </w:p>
    <w:p w14:paraId="163D2F04" w14:textId="77777777" w:rsidR="00CB319A" w:rsidRDefault="00000000">
      <w:pPr>
        <w:pStyle w:val="Ttulo3"/>
      </w:pPr>
      <w:bookmarkStart w:id="93" w:name="_Toc238690022"/>
      <w:bookmarkStart w:id="94" w:name="_Toc239631554"/>
      <w:r>
        <w:t>UC12 – Cadastrar Tipo de Atividade</w:t>
      </w:r>
      <w:bookmarkEnd w:id="93"/>
      <w:bookmarkEnd w:id="94"/>
    </w:p>
    <w:tbl>
      <w:tblPr>
        <w:tblW w:w="9628" w:type="dxa"/>
        <w:tblLayout w:type="fixed"/>
        <w:tblLook w:val="0000" w:firstRow="0" w:lastRow="0" w:firstColumn="0" w:lastColumn="0" w:noHBand="0" w:noVBand="0"/>
      </w:tblPr>
      <w:tblGrid>
        <w:gridCol w:w="3209"/>
        <w:gridCol w:w="6419"/>
      </w:tblGrid>
      <w:tr w:rsidR="00CB319A" w14:paraId="325AD13E" w14:textId="77777777">
        <w:tc>
          <w:tcPr>
            <w:tcW w:w="3209" w:type="dxa"/>
            <w:tcBorders>
              <w:top w:val="single" w:sz="4" w:space="0" w:color="000000"/>
              <w:left w:val="single" w:sz="4" w:space="0" w:color="000000"/>
              <w:bottom w:val="single" w:sz="4" w:space="0" w:color="000000"/>
              <w:right w:val="single" w:sz="4" w:space="0" w:color="000000"/>
            </w:tcBorders>
          </w:tcPr>
          <w:p w14:paraId="44416254"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1B65FAFF" w14:textId="77777777" w:rsidR="00CB319A" w:rsidRDefault="00000000">
            <w:pPr>
              <w:pStyle w:val="TableParagraph"/>
              <w:spacing w:line="275" w:lineRule="exact"/>
              <w:ind w:left="110"/>
            </w:pPr>
            <w:r>
              <w:t>Permitir ao usuário criar os tipos de atividade que classificam as operações realizadas na propriedade ativa, como pulverização, colheita ou poda.</w:t>
            </w:r>
          </w:p>
        </w:tc>
      </w:tr>
      <w:tr w:rsidR="00CB319A" w14:paraId="3EE0E959" w14:textId="77777777">
        <w:tc>
          <w:tcPr>
            <w:tcW w:w="3209" w:type="dxa"/>
            <w:tcBorders>
              <w:top w:val="single" w:sz="4" w:space="0" w:color="000000"/>
              <w:left w:val="single" w:sz="4" w:space="0" w:color="000000"/>
              <w:bottom w:val="single" w:sz="4" w:space="0" w:color="000000"/>
              <w:right w:val="single" w:sz="4" w:space="0" w:color="000000"/>
            </w:tcBorders>
          </w:tcPr>
          <w:p w14:paraId="611A11BC"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40274DD0" w14:textId="77777777" w:rsidR="00CB319A" w:rsidRDefault="00000000">
            <w:pPr>
              <w:pStyle w:val="TableParagraph"/>
              <w:spacing w:line="275" w:lineRule="exact"/>
              <w:ind w:left="110"/>
            </w:pPr>
            <w:r>
              <w:t>Usuário.</w:t>
            </w:r>
          </w:p>
        </w:tc>
      </w:tr>
      <w:tr w:rsidR="00CB319A" w14:paraId="3B73A2A3" w14:textId="77777777">
        <w:tc>
          <w:tcPr>
            <w:tcW w:w="3209" w:type="dxa"/>
            <w:tcBorders>
              <w:top w:val="single" w:sz="4" w:space="0" w:color="000000"/>
              <w:left w:val="single" w:sz="4" w:space="0" w:color="000000"/>
              <w:bottom w:val="single" w:sz="4" w:space="0" w:color="000000"/>
              <w:right w:val="single" w:sz="4" w:space="0" w:color="000000"/>
            </w:tcBorders>
          </w:tcPr>
          <w:p w14:paraId="5564CB6E"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16DD1B79" w14:textId="77777777" w:rsidR="00CB319A" w:rsidRDefault="00000000">
            <w:pPr>
              <w:pStyle w:val="TableParagraph"/>
              <w:spacing w:line="275" w:lineRule="exact"/>
              <w:ind w:left="110"/>
            </w:pPr>
            <w:r>
              <w:t>Usuário autenticado e propriedade ativa selecionada.</w:t>
            </w:r>
          </w:p>
        </w:tc>
      </w:tr>
      <w:tr w:rsidR="00CB319A" w14:paraId="443BA4E7" w14:textId="77777777">
        <w:tc>
          <w:tcPr>
            <w:tcW w:w="3209" w:type="dxa"/>
            <w:tcBorders>
              <w:top w:val="single" w:sz="4" w:space="0" w:color="000000"/>
              <w:left w:val="single" w:sz="4" w:space="0" w:color="000000"/>
              <w:bottom w:val="single" w:sz="4" w:space="0" w:color="000000"/>
              <w:right w:val="single" w:sz="4" w:space="0" w:color="000000"/>
            </w:tcBorders>
          </w:tcPr>
          <w:p w14:paraId="5E330B19"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673DADA6" w14:textId="77777777" w:rsidR="00CB319A" w:rsidRDefault="00000000">
            <w:pPr>
              <w:pStyle w:val="TableParagraph"/>
              <w:spacing w:line="275" w:lineRule="exact"/>
              <w:ind w:left="110"/>
            </w:pPr>
            <w:r>
              <w:t>Durante o registro de uma atividade, o usuário seleciona o botão de adicionar um novo tipo.</w:t>
            </w:r>
          </w:p>
        </w:tc>
      </w:tr>
      <w:tr w:rsidR="00CB319A" w14:paraId="558B116B" w14:textId="77777777">
        <w:tc>
          <w:tcPr>
            <w:tcW w:w="3209" w:type="dxa"/>
            <w:tcBorders>
              <w:top w:val="single" w:sz="4" w:space="0" w:color="000000"/>
              <w:left w:val="single" w:sz="4" w:space="0" w:color="000000"/>
              <w:bottom w:val="single" w:sz="4" w:space="0" w:color="000000"/>
              <w:right w:val="single" w:sz="4" w:space="0" w:color="000000"/>
            </w:tcBorders>
          </w:tcPr>
          <w:p w14:paraId="3F320577" w14:textId="77777777" w:rsidR="00CB319A" w:rsidRDefault="00000000">
            <w:pPr>
              <w:pStyle w:val="TableParagraph"/>
              <w:spacing w:line="275" w:lineRule="exact"/>
              <w:ind w:left="110"/>
            </w:pPr>
            <w:r>
              <w:lastRenderedPageBreak/>
              <w:t>5 - Fluxo Principal</w:t>
            </w:r>
          </w:p>
        </w:tc>
        <w:tc>
          <w:tcPr>
            <w:tcW w:w="6419" w:type="dxa"/>
            <w:tcBorders>
              <w:top w:val="single" w:sz="4" w:space="0" w:color="000000"/>
              <w:left w:val="single" w:sz="4" w:space="0" w:color="000000"/>
              <w:bottom w:val="single" w:sz="4" w:space="0" w:color="000000"/>
              <w:right w:val="single" w:sz="4" w:space="0" w:color="000000"/>
            </w:tcBorders>
          </w:tcPr>
          <w:p w14:paraId="7D086E02" w14:textId="77777777" w:rsidR="00CB319A" w:rsidRDefault="00000000">
            <w:pPr>
              <w:pStyle w:val="TableParagraph"/>
              <w:numPr>
                <w:ilvl w:val="0"/>
                <w:numId w:val="45"/>
              </w:numPr>
              <w:tabs>
                <w:tab w:val="left" w:pos="827"/>
              </w:tabs>
              <w:spacing w:before="0" w:after="0" w:line="275" w:lineRule="exact"/>
              <w:ind w:left="827" w:hanging="359"/>
              <w:jc w:val="left"/>
            </w:pPr>
            <w:r>
              <w:t>O sistema exibe o formulário de cadastro de tipo de atividade.</w:t>
            </w:r>
          </w:p>
          <w:p w14:paraId="47714361" w14:textId="77777777" w:rsidR="00CB319A" w:rsidRDefault="00000000">
            <w:pPr>
              <w:pStyle w:val="TableParagraph"/>
              <w:numPr>
                <w:ilvl w:val="0"/>
                <w:numId w:val="45"/>
              </w:numPr>
              <w:tabs>
                <w:tab w:val="left" w:pos="827"/>
              </w:tabs>
              <w:spacing w:before="0" w:after="0" w:line="275" w:lineRule="exact"/>
              <w:ind w:left="827" w:hanging="359"/>
              <w:jc w:val="left"/>
            </w:pPr>
            <w:r>
              <w:t>O usuário informa o nome do tipo.</w:t>
            </w:r>
          </w:p>
          <w:p w14:paraId="5F32B56E" w14:textId="77777777" w:rsidR="00CB319A" w:rsidRDefault="00000000">
            <w:pPr>
              <w:pStyle w:val="TableParagraph"/>
              <w:numPr>
                <w:ilvl w:val="0"/>
                <w:numId w:val="45"/>
              </w:numPr>
              <w:tabs>
                <w:tab w:val="left" w:pos="827"/>
              </w:tabs>
              <w:spacing w:before="0" w:after="0" w:line="275" w:lineRule="exact"/>
              <w:ind w:left="827" w:hanging="359"/>
              <w:jc w:val="left"/>
            </w:pPr>
            <w:r>
              <w:t>O usuário confirma o registro (E01).</w:t>
            </w:r>
          </w:p>
          <w:p w14:paraId="37672AF5" w14:textId="77777777" w:rsidR="00CB319A" w:rsidRDefault="00000000">
            <w:pPr>
              <w:pStyle w:val="TableParagraph"/>
              <w:numPr>
                <w:ilvl w:val="0"/>
                <w:numId w:val="45"/>
              </w:numPr>
              <w:tabs>
                <w:tab w:val="left" w:pos="827"/>
              </w:tabs>
              <w:spacing w:before="0" w:after="0" w:line="275" w:lineRule="exact"/>
              <w:ind w:left="827" w:hanging="359"/>
              <w:jc w:val="left"/>
            </w:pPr>
            <w:r>
              <w:t>O sistema grava o tipo vinculado à propriedade ativa.</w:t>
            </w:r>
          </w:p>
          <w:p w14:paraId="0BE7C55C" w14:textId="77777777" w:rsidR="00CB319A" w:rsidRDefault="00000000">
            <w:pPr>
              <w:pStyle w:val="TableParagraph"/>
              <w:numPr>
                <w:ilvl w:val="0"/>
                <w:numId w:val="45"/>
              </w:numPr>
              <w:tabs>
                <w:tab w:val="left" w:pos="827"/>
              </w:tabs>
              <w:spacing w:before="0" w:after="0" w:line="275" w:lineRule="exact"/>
              <w:ind w:left="827" w:hanging="359"/>
              <w:jc w:val="left"/>
            </w:pPr>
            <w:r>
              <w:t>O sistema adiciona o novo tipo à lista e o seleciona automaticamente no formulário da atividade.</w:t>
            </w:r>
          </w:p>
        </w:tc>
      </w:tr>
      <w:tr w:rsidR="00CB319A" w14:paraId="7C54EA9E" w14:textId="77777777">
        <w:tc>
          <w:tcPr>
            <w:tcW w:w="3209" w:type="dxa"/>
            <w:tcBorders>
              <w:top w:val="single" w:sz="4" w:space="0" w:color="000000"/>
              <w:left w:val="single" w:sz="4" w:space="0" w:color="000000"/>
              <w:bottom w:val="single" w:sz="4" w:space="0" w:color="000000"/>
              <w:right w:val="single" w:sz="4" w:space="0" w:color="000000"/>
            </w:tcBorders>
          </w:tcPr>
          <w:p w14:paraId="53281C26"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44CCB552" w14:textId="77777777" w:rsidR="00CB319A" w:rsidRDefault="00000000">
            <w:pPr>
              <w:pStyle w:val="TableParagraph"/>
              <w:spacing w:line="275" w:lineRule="exact"/>
              <w:ind w:left="110"/>
            </w:pPr>
            <w:r>
              <w:t>N/A</w:t>
            </w:r>
          </w:p>
        </w:tc>
      </w:tr>
      <w:tr w:rsidR="00CB319A" w14:paraId="1B054AB6" w14:textId="77777777">
        <w:tc>
          <w:tcPr>
            <w:tcW w:w="3209" w:type="dxa"/>
            <w:tcBorders>
              <w:top w:val="single" w:sz="4" w:space="0" w:color="000000"/>
              <w:left w:val="single" w:sz="4" w:space="0" w:color="000000"/>
              <w:bottom w:val="single" w:sz="4" w:space="0" w:color="000000"/>
              <w:right w:val="single" w:sz="4" w:space="0" w:color="000000"/>
            </w:tcBorders>
          </w:tcPr>
          <w:p w14:paraId="60B9BBD0"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506703B0" w14:textId="77777777" w:rsidR="00CB319A" w:rsidRDefault="00000000">
            <w:pPr>
              <w:pStyle w:val="TableParagraph"/>
              <w:spacing w:line="275" w:lineRule="exact"/>
              <w:ind w:left="110"/>
            </w:pPr>
            <w:r>
              <w:t>E01 – Dados inválidos: o sistema exige o preenchimento do nome do tipo de atividade.</w:t>
            </w:r>
          </w:p>
        </w:tc>
      </w:tr>
    </w:tbl>
    <w:p w14:paraId="350FDE71" w14:textId="638CD42B" w:rsidR="00CB319A" w:rsidRDefault="00000000" w:rsidP="009376FF">
      <w:pPr>
        <w:pStyle w:val="Tabela"/>
        <w:spacing w:before="240"/>
      </w:pPr>
      <w:bookmarkStart w:id="95" w:name="_Toc238690023"/>
      <w:bookmarkStart w:id="96" w:name="_Toc239631497"/>
      <w:r>
        <w:t xml:space="preserve">Tabela </w:t>
      </w:r>
      <w:fldSimple w:instr=" SEQ Tabela \* ARABIC ">
        <w:r w:rsidR="0078108D">
          <w:rPr>
            <w:noProof/>
          </w:rPr>
          <w:t>12</w:t>
        </w:r>
      </w:fldSimple>
      <w:r>
        <w:t>: UC12 – Cadastrar Tipo de Atividade</w:t>
      </w:r>
      <w:bookmarkEnd w:id="95"/>
      <w:bookmarkEnd w:id="96"/>
    </w:p>
    <w:p w14:paraId="3CD562FA" w14:textId="77777777" w:rsidR="00CB319A" w:rsidRDefault="00CB319A" w:rsidP="00AC3AA4">
      <w:pPr>
        <w:pStyle w:val="Tabela"/>
      </w:pPr>
    </w:p>
    <w:p w14:paraId="6142E710" w14:textId="77777777" w:rsidR="00CB319A" w:rsidRDefault="00000000">
      <w:pPr>
        <w:pStyle w:val="Ttulo3"/>
      </w:pPr>
      <w:bookmarkStart w:id="97" w:name="_Toc238690024"/>
      <w:bookmarkStart w:id="98" w:name="_Toc239631555"/>
      <w:r>
        <w:t>UC13 – Manter Atividade</w:t>
      </w:r>
      <w:bookmarkEnd w:id="97"/>
      <w:bookmarkEnd w:id="98"/>
    </w:p>
    <w:tbl>
      <w:tblPr>
        <w:tblW w:w="9628" w:type="dxa"/>
        <w:tblLayout w:type="fixed"/>
        <w:tblLook w:val="0000" w:firstRow="0" w:lastRow="0" w:firstColumn="0" w:lastColumn="0" w:noHBand="0" w:noVBand="0"/>
      </w:tblPr>
      <w:tblGrid>
        <w:gridCol w:w="3209"/>
        <w:gridCol w:w="6419"/>
      </w:tblGrid>
      <w:tr w:rsidR="00CB319A" w14:paraId="3ACBCF2B" w14:textId="77777777">
        <w:tc>
          <w:tcPr>
            <w:tcW w:w="3209" w:type="dxa"/>
            <w:tcBorders>
              <w:top w:val="single" w:sz="4" w:space="0" w:color="000000"/>
              <w:left w:val="single" w:sz="4" w:space="0" w:color="000000"/>
              <w:bottom w:val="single" w:sz="4" w:space="0" w:color="000000"/>
              <w:right w:val="single" w:sz="4" w:space="0" w:color="000000"/>
            </w:tcBorders>
          </w:tcPr>
          <w:p w14:paraId="5EA72D46"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4E80B5D0" w14:textId="77777777" w:rsidR="00CB319A" w:rsidRDefault="00000000">
            <w:pPr>
              <w:pStyle w:val="TableParagraph"/>
              <w:spacing w:line="275" w:lineRule="exact"/>
              <w:ind w:left="110"/>
            </w:pPr>
            <w:r>
              <w:t>Permitir ao usuário registrar e acompanhar o histórico das operações realizadas em campo na propriedade ativa.</w:t>
            </w:r>
          </w:p>
        </w:tc>
      </w:tr>
      <w:tr w:rsidR="00CB319A" w14:paraId="0BEE3B57" w14:textId="77777777">
        <w:tc>
          <w:tcPr>
            <w:tcW w:w="3209" w:type="dxa"/>
            <w:tcBorders>
              <w:top w:val="single" w:sz="4" w:space="0" w:color="000000"/>
              <w:left w:val="single" w:sz="4" w:space="0" w:color="000000"/>
              <w:bottom w:val="single" w:sz="4" w:space="0" w:color="000000"/>
              <w:right w:val="single" w:sz="4" w:space="0" w:color="000000"/>
            </w:tcBorders>
          </w:tcPr>
          <w:p w14:paraId="37D77FF6"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6154C3F3" w14:textId="77777777" w:rsidR="00CB319A" w:rsidRDefault="00000000">
            <w:pPr>
              <w:pStyle w:val="TableParagraph"/>
              <w:spacing w:line="275" w:lineRule="exact"/>
              <w:ind w:left="110"/>
            </w:pPr>
            <w:r>
              <w:t>Usuário.</w:t>
            </w:r>
          </w:p>
        </w:tc>
      </w:tr>
      <w:tr w:rsidR="00CB319A" w14:paraId="62EBEA60" w14:textId="77777777">
        <w:tc>
          <w:tcPr>
            <w:tcW w:w="3209" w:type="dxa"/>
            <w:tcBorders>
              <w:top w:val="single" w:sz="4" w:space="0" w:color="000000"/>
              <w:left w:val="single" w:sz="4" w:space="0" w:color="000000"/>
              <w:bottom w:val="single" w:sz="4" w:space="0" w:color="000000"/>
              <w:right w:val="single" w:sz="4" w:space="0" w:color="000000"/>
            </w:tcBorders>
          </w:tcPr>
          <w:p w14:paraId="4D6727F6"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0974DA6B" w14:textId="77777777" w:rsidR="00CB319A" w:rsidRDefault="00000000">
            <w:pPr>
              <w:pStyle w:val="TableParagraph"/>
              <w:spacing w:line="275" w:lineRule="exact"/>
              <w:ind w:left="110"/>
            </w:pPr>
            <w:r>
              <w:t>Usuário autenticado, propriedade ativa selecionada e ao menos um setor, um tipo de atividade e um funcionário cadastrados.</w:t>
            </w:r>
          </w:p>
        </w:tc>
      </w:tr>
      <w:tr w:rsidR="00CB319A" w14:paraId="078CD098" w14:textId="77777777">
        <w:tc>
          <w:tcPr>
            <w:tcW w:w="3209" w:type="dxa"/>
            <w:tcBorders>
              <w:top w:val="single" w:sz="4" w:space="0" w:color="000000"/>
              <w:left w:val="single" w:sz="4" w:space="0" w:color="000000"/>
              <w:bottom w:val="single" w:sz="4" w:space="0" w:color="000000"/>
              <w:right w:val="single" w:sz="4" w:space="0" w:color="000000"/>
            </w:tcBorders>
          </w:tcPr>
          <w:p w14:paraId="0F8B44DD"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6CDD798C" w14:textId="77777777" w:rsidR="00CB319A" w:rsidRDefault="00000000">
            <w:pPr>
              <w:pStyle w:val="TableParagraph"/>
              <w:spacing w:line="275" w:lineRule="exact"/>
              <w:ind w:left="110"/>
            </w:pPr>
            <w:r>
              <w:t>O usuário seleciona “Atividades” no menu lateral.</w:t>
            </w:r>
          </w:p>
        </w:tc>
      </w:tr>
      <w:tr w:rsidR="00CB319A" w14:paraId="2C65B4FD" w14:textId="77777777">
        <w:tc>
          <w:tcPr>
            <w:tcW w:w="3209" w:type="dxa"/>
            <w:tcBorders>
              <w:top w:val="single" w:sz="4" w:space="0" w:color="000000"/>
              <w:left w:val="single" w:sz="4" w:space="0" w:color="000000"/>
              <w:bottom w:val="single" w:sz="4" w:space="0" w:color="000000"/>
              <w:right w:val="single" w:sz="4" w:space="0" w:color="000000"/>
            </w:tcBorders>
          </w:tcPr>
          <w:p w14:paraId="402B1DE0"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5125FF3A" w14:textId="77777777" w:rsidR="00CB319A" w:rsidRDefault="00000000">
            <w:pPr>
              <w:pStyle w:val="TableParagraph"/>
              <w:numPr>
                <w:ilvl w:val="0"/>
                <w:numId w:val="46"/>
              </w:numPr>
              <w:tabs>
                <w:tab w:val="left" w:pos="827"/>
              </w:tabs>
              <w:spacing w:before="0" w:after="0" w:line="275" w:lineRule="exact"/>
              <w:ind w:left="827" w:hanging="359"/>
              <w:jc w:val="left"/>
            </w:pPr>
            <w:r>
              <w:t>O sistema lista as atividades da propriedade ativa (E01).</w:t>
            </w:r>
          </w:p>
          <w:p w14:paraId="39BD40A4" w14:textId="77777777" w:rsidR="00CB319A" w:rsidRDefault="00000000">
            <w:pPr>
              <w:pStyle w:val="TableParagraph"/>
              <w:numPr>
                <w:ilvl w:val="0"/>
                <w:numId w:val="46"/>
              </w:numPr>
              <w:tabs>
                <w:tab w:val="left" w:pos="827"/>
              </w:tabs>
              <w:spacing w:before="0" w:after="0" w:line="275" w:lineRule="exact"/>
              <w:ind w:left="827" w:hanging="359"/>
              <w:jc w:val="left"/>
            </w:pPr>
            <w:r>
              <w:t>O sistema exibe data e hora, tipo, setor, responsável, equipamento e status de cada atividade.</w:t>
            </w:r>
          </w:p>
        </w:tc>
      </w:tr>
      <w:tr w:rsidR="00CB319A" w14:paraId="4E90B88B" w14:textId="77777777">
        <w:tc>
          <w:tcPr>
            <w:tcW w:w="3209" w:type="dxa"/>
            <w:tcBorders>
              <w:top w:val="single" w:sz="4" w:space="0" w:color="000000"/>
              <w:left w:val="single" w:sz="4" w:space="0" w:color="000000"/>
              <w:bottom w:val="single" w:sz="4" w:space="0" w:color="000000"/>
              <w:right w:val="single" w:sz="4" w:space="0" w:color="000000"/>
            </w:tcBorders>
          </w:tcPr>
          <w:p w14:paraId="54DD067B"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3E4E7BD8" w14:textId="77777777" w:rsidR="00CB319A" w:rsidRDefault="00000000">
            <w:pPr>
              <w:pStyle w:val="TableParagraph"/>
              <w:spacing w:line="275" w:lineRule="exact"/>
              <w:ind w:left="110"/>
            </w:pPr>
            <w:r>
              <w:t>A01 – Registrar atividade:</w:t>
            </w:r>
          </w:p>
          <w:p w14:paraId="63F1DB2B" w14:textId="77777777" w:rsidR="00CB319A" w:rsidRDefault="00000000">
            <w:pPr>
              <w:pStyle w:val="TableParagraph"/>
              <w:numPr>
                <w:ilvl w:val="0"/>
                <w:numId w:val="47"/>
              </w:numPr>
              <w:tabs>
                <w:tab w:val="left" w:pos="827"/>
              </w:tabs>
              <w:spacing w:before="0" w:after="0" w:line="275" w:lineRule="exact"/>
              <w:ind w:left="827" w:hanging="359"/>
              <w:jc w:val="left"/>
            </w:pPr>
            <w:r>
              <w:t>O usuário seleciona “Registrar Atividade”.</w:t>
            </w:r>
          </w:p>
          <w:p w14:paraId="5071E852" w14:textId="77777777" w:rsidR="00CB319A" w:rsidRDefault="00000000">
            <w:pPr>
              <w:pStyle w:val="TableParagraph"/>
              <w:numPr>
                <w:ilvl w:val="0"/>
                <w:numId w:val="47"/>
              </w:numPr>
              <w:tabs>
                <w:tab w:val="left" w:pos="827"/>
              </w:tabs>
              <w:spacing w:before="0" w:after="0" w:line="275" w:lineRule="exact"/>
              <w:ind w:left="827" w:hanging="359"/>
              <w:jc w:val="left"/>
            </w:pPr>
            <w:r>
              <w:t>O usuário informa data e hora, tipo de atividade, setor, responsável e, opcionalmente, o equipamento utilizado.</w:t>
            </w:r>
          </w:p>
          <w:p w14:paraId="3CEA7A9D" w14:textId="77777777" w:rsidR="00CB319A" w:rsidRDefault="00000000">
            <w:pPr>
              <w:pStyle w:val="TableParagraph"/>
              <w:numPr>
                <w:ilvl w:val="0"/>
                <w:numId w:val="47"/>
              </w:numPr>
              <w:tabs>
                <w:tab w:val="left" w:pos="827"/>
              </w:tabs>
              <w:spacing w:before="0" w:after="0" w:line="275" w:lineRule="exact"/>
              <w:ind w:left="827" w:hanging="359"/>
              <w:jc w:val="left"/>
            </w:pPr>
            <w:r>
              <w:t>O usuário descreve a operação e confirma o registro (E02, E03).</w:t>
            </w:r>
          </w:p>
          <w:p w14:paraId="0A6EB74C" w14:textId="77777777" w:rsidR="00CB319A" w:rsidRDefault="00000000">
            <w:pPr>
              <w:pStyle w:val="TableParagraph"/>
              <w:spacing w:line="275" w:lineRule="exact"/>
              <w:ind w:left="110"/>
            </w:pPr>
            <w:r>
              <w:t>A02 – Editar atividade:</w:t>
            </w:r>
          </w:p>
          <w:p w14:paraId="547AA56A" w14:textId="77777777" w:rsidR="00CB319A" w:rsidRDefault="00000000">
            <w:pPr>
              <w:pStyle w:val="TableParagraph"/>
              <w:numPr>
                <w:ilvl w:val="0"/>
                <w:numId w:val="48"/>
              </w:numPr>
              <w:tabs>
                <w:tab w:val="left" w:pos="827"/>
              </w:tabs>
              <w:spacing w:before="0" w:after="0" w:line="275" w:lineRule="exact"/>
              <w:ind w:left="827" w:hanging="359"/>
              <w:jc w:val="left"/>
            </w:pPr>
            <w:r>
              <w:t>O usuário seleciona a atividade desejada e altera as informações (E02, E03).</w:t>
            </w:r>
          </w:p>
          <w:p w14:paraId="0028C64D" w14:textId="77777777" w:rsidR="00CB319A" w:rsidRDefault="00000000">
            <w:pPr>
              <w:pStyle w:val="TableParagraph"/>
              <w:spacing w:line="275" w:lineRule="exact"/>
              <w:ind w:left="110"/>
            </w:pPr>
            <w:r>
              <w:t>A03 – Alterar status da atividade:</w:t>
            </w:r>
          </w:p>
          <w:p w14:paraId="374C35F0" w14:textId="77777777" w:rsidR="00CB319A" w:rsidRDefault="00000000">
            <w:pPr>
              <w:pStyle w:val="TableParagraph"/>
              <w:numPr>
                <w:ilvl w:val="0"/>
                <w:numId w:val="49"/>
              </w:numPr>
              <w:tabs>
                <w:tab w:val="left" w:pos="827"/>
              </w:tabs>
              <w:spacing w:before="0" w:after="0" w:line="275" w:lineRule="exact"/>
              <w:ind w:left="827" w:hanging="359"/>
              <w:jc w:val="left"/>
            </w:pPr>
            <w:r>
              <w:lastRenderedPageBreak/>
              <w:t>O usuário define o status como “Agendada”, “Em andamento”, “Concluída” ou “Cancelada” no formulário.</w:t>
            </w:r>
          </w:p>
          <w:p w14:paraId="01BE1A59" w14:textId="77777777" w:rsidR="00CB319A" w:rsidRDefault="00000000">
            <w:pPr>
              <w:pStyle w:val="TableParagraph"/>
              <w:spacing w:line="275" w:lineRule="exact"/>
              <w:ind w:left="110"/>
            </w:pPr>
            <w:r>
              <w:t>A04 – Filtrar atividades:</w:t>
            </w:r>
          </w:p>
          <w:p w14:paraId="7505883E" w14:textId="77777777" w:rsidR="00CB319A" w:rsidRDefault="00000000">
            <w:pPr>
              <w:pStyle w:val="TableParagraph"/>
              <w:numPr>
                <w:ilvl w:val="0"/>
                <w:numId w:val="50"/>
              </w:numPr>
              <w:tabs>
                <w:tab w:val="left" w:pos="827"/>
              </w:tabs>
              <w:spacing w:before="0" w:after="0" w:line="275" w:lineRule="exact"/>
              <w:ind w:left="827" w:hanging="359"/>
              <w:jc w:val="left"/>
            </w:pPr>
            <w:r>
              <w:t>O usuário filtra a listagem por tipo de atividade, setor ou termo de busca.</w:t>
            </w:r>
          </w:p>
          <w:p w14:paraId="7048B067" w14:textId="77777777" w:rsidR="00CB319A" w:rsidRDefault="00000000">
            <w:pPr>
              <w:pStyle w:val="TableParagraph"/>
              <w:spacing w:line="275" w:lineRule="exact"/>
              <w:ind w:left="110"/>
            </w:pPr>
            <w:r>
              <w:t>A05 – Excluir atividade:</w:t>
            </w:r>
          </w:p>
          <w:p w14:paraId="2FA45655" w14:textId="77777777" w:rsidR="00CB319A" w:rsidRDefault="00000000">
            <w:pPr>
              <w:pStyle w:val="TableParagraph"/>
              <w:numPr>
                <w:ilvl w:val="0"/>
                <w:numId w:val="51"/>
              </w:numPr>
              <w:tabs>
                <w:tab w:val="left" w:pos="827"/>
              </w:tabs>
              <w:spacing w:before="0" w:after="0" w:line="275" w:lineRule="exact"/>
              <w:ind w:left="827" w:hanging="359"/>
              <w:jc w:val="left"/>
            </w:pPr>
            <w:r>
              <w:t>O usuário seleciona a atividade e confirma a exclusão.</w:t>
            </w:r>
          </w:p>
        </w:tc>
      </w:tr>
      <w:tr w:rsidR="00CB319A" w14:paraId="6C85BE86" w14:textId="77777777">
        <w:tc>
          <w:tcPr>
            <w:tcW w:w="3209" w:type="dxa"/>
            <w:tcBorders>
              <w:top w:val="single" w:sz="4" w:space="0" w:color="000000"/>
              <w:left w:val="single" w:sz="4" w:space="0" w:color="000000"/>
              <w:bottom w:val="single" w:sz="4" w:space="0" w:color="000000"/>
              <w:right w:val="single" w:sz="4" w:space="0" w:color="000000"/>
            </w:tcBorders>
          </w:tcPr>
          <w:p w14:paraId="21049925"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4873E274" w14:textId="77777777" w:rsidR="00CB319A" w:rsidRDefault="00000000">
            <w:pPr>
              <w:pStyle w:val="TableParagraph"/>
              <w:spacing w:line="275" w:lineRule="exact"/>
              <w:ind w:left="110"/>
            </w:pPr>
            <w:r>
              <w:t>E01 – Nenhuma informação encontrada: o sistema informa que não há atividades cadastradas para a propriedade ativa.</w:t>
            </w:r>
          </w:p>
          <w:p w14:paraId="20C356F5" w14:textId="77777777" w:rsidR="00CB319A" w:rsidRDefault="00000000">
            <w:pPr>
              <w:pStyle w:val="TableParagraph"/>
              <w:spacing w:line="275" w:lineRule="exact"/>
              <w:ind w:left="110"/>
            </w:pPr>
            <w:r>
              <w:t>E02 – Dados obrigatórios ausentes: o sistema exige data e hora, tipo, setor, responsável e descrição.</w:t>
            </w:r>
          </w:p>
          <w:p w14:paraId="00EBAE2E" w14:textId="77777777" w:rsidR="00CB319A" w:rsidRDefault="00000000">
            <w:pPr>
              <w:pStyle w:val="TableParagraph"/>
              <w:spacing w:line="275" w:lineRule="exact"/>
              <w:ind w:left="110"/>
            </w:pPr>
            <w:r>
              <w:t>E03 – Vínculo inválido: caso o setor, o tipo, o responsável ou o equipamento não pertençam à propriedade ativa, o sistema recusa o registro.</w:t>
            </w:r>
          </w:p>
        </w:tc>
      </w:tr>
    </w:tbl>
    <w:p w14:paraId="61EB1423" w14:textId="2B26C1D4" w:rsidR="00CB319A" w:rsidRDefault="00000000" w:rsidP="009376FF">
      <w:pPr>
        <w:pStyle w:val="Tabela"/>
        <w:spacing w:before="240"/>
      </w:pPr>
      <w:bookmarkStart w:id="99" w:name="_Toc238690025"/>
      <w:bookmarkStart w:id="100" w:name="_Toc239631498"/>
      <w:r>
        <w:t xml:space="preserve">Tabela </w:t>
      </w:r>
      <w:fldSimple w:instr=" SEQ Tabela \* ARABIC ">
        <w:r w:rsidR="0078108D">
          <w:rPr>
            <w:noProof/>
          </w:rPr>
          <w:t>13</w:t>
        </w:r>
      </w:fldSimple>
      <w:r>
        <w:t>: UC13 – Manter Atividade</w:t>
      </w:r>
      <w:bookmarkEnd w:id="99"/>
      <w:bookmarkEnd w:id="100"/>
    </w:p>
    <w:p w14:paraId="12707908" w14:textId="77777777" w:rsidR="00CB319A" w:rsidRDefault="00CB319A" w:rsidP="00AC3AA4">
      <w:pPr>
        <w:pStyle w:val="Tabela"/>
      </w:pPr>
    </w:p>
    <w:p w14:paraId="7FDFD41C" w14:textId="77777777" w:rsidR="00CB319A" w:rsidRDefault="00000000">
      <w:pPr>
        <w:pStyle w:val="Ttulo3"/>
      </w:pPr>
      <w:bookmarkStart w:id="101" w:name="_Toc238690026"/>
      <w:bookmarkStart w:id="102" w:name="_Toc239631556"/>
      <w:r>
        <w:t>UC14 – Cadastrar Categoria</w:t>
      </w:r>
      <w:bookmarkEnd w:id="101"/>
      <w:bookmarkEnd w:id="102"/>
    </w:p>
    <w:tbl>
      <w:tblPr>
        <w:tblW w:w="9628" w:type="dxa"/>
        <w:tblLayout w:type="fixed"/>
        <w:tblLook w:val="0000" w:firstRow="0" w:lastRow="0" w:firstColumn="0" w:lastColumn="0" w:noHBand="0" w:noVBand="0"/>
      </w:tblPr>
      <w:tblGrid>
        <w:gridCol w:w="3209"/>
        <w:gridCol w:w="6419"/>
      </w:tblGrid>
      <w:tr w:rsidR="00CB319A" w14:paraId="62CF90B7" w14:textId="77777777">
        <w:tc>
          <w:tcPr>
            <w:tcW w:w="3209" w:type="dxa"/>
            <w:tcBorders>
              <w:top w:val="single" w:sz="4" w:space="0" w:color="000000"/>
              <w:left w:val="single" w:sz="4" w:space="0" w:color="000000"/>
              <w:bottom w:val="single" w:sz="4" w:space="0" w:color="000000"/>
              <w:right w:val="single" w:sz="4" w:space="0" w:color="000000"/>
            </w:tcBorders>
          </w:tcPr>
          <w:p w14:paraId="48D93CD1"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50FF0780" w14:textId="77777777" w:rsidR="00CB319A" w:rsidRDefault="00000000">
            <w:pPr>
              <w:pStyle w:val="TableParagraph"/>
              <w:spacing w:line="275" w:lineRule="exact"/>
              <w:ind w:left="110"/>
            </w:pPr>
            <w:r>
              <w:t>Permitir ao usuário criar as categorias que classificam os documentos armazenados, como nota fiscal, recibo ou contrato.</w:t>
            </w:r>
          </w:p>
        </w:tc>
      </w:tr>
      <w:tr w:rsidR="00CB319A" w14:paraId="009D1D35" w14:textId="77777777">
        <w:tc>
          <w:tcPr>
            <w:tcW w:w="3209" w:type="dxa"/>
            <w:tcBorders>
              <w:top w:val="single" w:sz="4" w:space="0" w:color="000000"/>
              <w:left w:val="single" w:sz="4" w:space="0" w:color="000000"/>
              <w:bottom w:val="single" w:sz="4" w:space="0" w:color="000000"/>
              <w:right w:val="single" w:sz="4" w:space="0" w:color="000000"/>
            </w:tcBorders>
          </w:tcPr>
          <w:p w14:paraId="4FEFA6CE"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37DEFD03" w14:textId="77777777" w:rsidR="00CB319A" w:rsidRDefault="00000000">
            <w:pPr>
              <w:pStyle w:val="TableParagraph"/>
              <w:spacing w:line="275" w:lineRule="exact"/>
              <w:ind w:left="110"/>
            </w:pPr>
            <w:r>
              <w:t>Usuário.</w:t>
            </w:r>
          </w:p>
        </w:tc>
      </w:tr>
      <w:tr w:rsidR="00CB319A" w14:paraId="062BE1D7" w14:textId="77777777">
        <w:tc>
          <w:tcPr>
            <w:tcW w:w="3209" w:type="dxa"/>
            <w:tcBorders>
              <w:top w:val="single" w:sz="4" w:space="0" w:color="000000"/>
              <w:left w:val="single" w:sz="4" w:space="0" w:color="000000"/>
              <w:bottom w:val="single" w:sz="4" w:space="0" w:color="000000"/>
              <w:right w:val="single" w:sz="4" w:space="0" w:color="000000"/>
            </w:tcBorders>
          </w:tcPr>
          <w:p w14:paraId="267627D0"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1DE21AD3" w14:textId="77777777" w:rsidR="00CB319A" w:rsidRDefault="00000000">
            <w:pPr>
              <w:pStyle w:val="TableParagraph"/>
              <w:spacing w:line="275" w:lineRule="exact"/>
              <w:ind w:left="110"/>
            </w:pPr>
            <w:r>
              <w:t>Usuário autenticado.</w:t>
            </w:r>
          </w:p>
        </w:tc>
      </w:tr>
      <w:tr w:rsidR="00CB319A" w14:paraId="3527109B" w14:textId="77777777">
        <w:tc>
          <w:tcPr>
            <w:tcW w:w="3209" w:type="dxa"/>
            <w:tcBorders>
              <w:top w:val="single" w:sz="4" w:space="0" w:color="000000"/>
              <w:left w:val="single" w:sz="4" w:space="0" w:color="000000"/>
              <w:bottom w:val="single" w:sz="4" w:space="0" w:color="000000"/>
              <w:right w:val="single" w:sz="4" w:space="0" w:color="000000"/>
            </w:tcBorders>
          </w:tcPr>
          <w:p w14:paraId="5C83B462"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43ABE96F" w14:textId="77777777" w:rsidR="00CB319A" w:rsidRDefault="00000000">
            <w:pPr>
              <w:pStyle w:val="TableParagraph"/>
              <w:spacing w:line="275" w:lineRule="exact"/>
              <w:ind w:left="110"/>
            </w:pPr>
            <w:r>
              <w:t>Durante o cadastro de um documento, o usuário seleciona o botão de adicionar uma nova categoria.</w:t>
            </w:r>
          </w:p>
        </w:tc>
      </w:tr>
      <w:tr w:rsidR="00CB319A" w14:paraId="4BD993D9" w14:textId="77777777">
        <w:tc>
          <w:tcPr>
            <w:tcW w:w="3209" w:type="dxa"/>
            <w:tcBorders>
              <w:top w:val="single" w:sz="4" w:space="0" w:color="000000"/>
              <w:left w:val="single" w:sz="4" w:space="0" w:color="000000"/>
              <w:bottom w:val="single" w:sz="4" w:space="0" w:color="000000"/>
              <w:right w:val="single" w:sz="4" w:space="0" w:color="000000"/>
            </w:tcBorders>
          </w:tcPr>
          <w:p w14:paraId="36B4D683"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52962F03" w14:textId="77777777" w:rsidR="00CB319A" w:rsidRDefault="00000000">
            <w:pPr>
              <w:pStyle w:val="TableParagraph"/>
              <w:numPr>
                <w:ilvl w:val="0"/>
                <w:numId w:val="52"/>
              </w:numPr>
              <w:tabs>
                <w:tab w:val="left" w:pos="827"/>
              </w:tabs>
              <w:spacing w:before="0" w:after="0" w:line="275" w:lineRule="exact"/>
              <w:ind w:left="827" w:hanging="359"/>
              <w:jc w:val="left"/>
            </w:pPr>
            <w:r>
              <w:t>O sistema exibe o formulário de cadastro de categoria.</w:t>
            </w:r>
          </w:p>
          <w:p w14:paraId="6696749B" w14:textId="77777777" w:rsidR="00CB319A" w:rsidRDefault="00000000">
            <w:pPr>
              <w:pStyle w:val="TableParagraph"/>
              <w:numPr>
                <w:ilvl w:val="0"/>
                <w:numId w:val="52"/>
              </w:numPr>
              <w:tabs>
                <w:tab w:val="left" w:pos="827"/>
              </w:tabs>
              <w:spacing w:before="0" w:after="0" w:line="275" w:lineRule="exact"/>
              <w:ind w:left="827" w:hanging="359"/>
              <w:jc w:val="left"/>
            </w:pPr>
            <w:r>
              <w:t>O usuário informa o nome e, opcionalmente, a descrição da categoria.</w:t>
            </w:r>
          </w:p>
          <w:p w14:paraId="35045B71" w14:textId="77777777" w:rsidR="00CB319A" w:rsidRDefault="00000000">
            <w:pPr>
              <w:pStyle w:val="TableParagraph"/>
              <w:numPr>
                <w:ilvl w:val="0"/>
                <w:numId w:val="52"/>
              </w:numPr>
              <w:tabs>
                <w:tab w:val="left" w:pos="827"/>
              </w:tabs>
              <w:spacing w:before="0" w:after="0" w:line="275" w:lineRule="exact"/>
              <w:ind w:left="827" w:hanging="359"/>
              <w:jc w:val="left"/>
            </w:pPr>
            <w:r>
              <w:t>O usuário confirma o registro (E01).</w:t>
            </w:r>
          </w:p>
          <w:p w14:paraId="0334BE91" w14:textId="77777777" w:rsidR="00CB319A" w:rsidRDefault="00000000">
            <w:pPr>
              <w:pStyle w:val="TableParagraph"/>
              <w:numPr>
                <w:ilvl w:val="0"/>
                <w:numId w:val="52"/>
              </w:numPr>
              <w:tabs>
                <w:tab w:val="left" w:pos="827"/>
              </w:tabs>
              <w:spacing w:before="0" w:after="0" w:line="275" w:lineRule="exact"/>
              <w:ind w:left="827" w:hanging="359"/>
              <w:jc w:val="left"/>
            </w:pPr>
            <w:r>
              <w:t>O sistema grava a categoria, que fica disponível para todas as propriedades do usuário.</w:t>
            </w:r>
          </w:p>
          <w:p w14:paraId="197F8337" w14:textId="77777777" w:rsidR="00CB319A" w:rsidRDefault="00000000">
            <w:pPr>
              <w:pStyle w:val="TableParagraph"/>
              <w:numPr>
                <w:ilvl w:val="0"/>
                <w:numId w:val="52"/>
              </w:numPr>
              <w:tabs>
                <w:tab w:val="left" w:pos="827"/>
              </w:tabs>
              <w:spacing w:before="0" w:after="0" w:line="275" w:lineRule="exact"/>
              <w:ind w:left="827" w:hanging="359"/>
              <w:jc w:val="left"/>
            </w:pPr>
            <w:r>
              <w:t>O sistema adiciona a nova categoria à lista e a seleciona automaticamente no formulário do documento.</w:t>
            </w:r>
          </w:p>
        </w:tc>
      </w:tr>
      <w:tr w:rsidR="00CB319A" w14:paraId="6C37E923" w14:textId="77777777">
        <w:tc>
          <w:tcPr>
            <w:tcW w:w="3209" w:type="dxa"/>
            <w:tcBorders>
              <w:top w:val="single" w:sz="4" w:space="0" w:color="000000"/>
              <w:left w:val="single" w:sz="4" w:space="0" w:color="000000"/>
              <w:bottom w:val="single" w:sz="4" w:space="0" w:color="000000"/>
              <w:right w:val="single" w:sz="4" w:space="0" w:color="000000"/>
            </w:tcBorders>
          </w:tcPr>
          <w:p w14:paraId="7509C585"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12EB696B" w14:textId="77777777" w:rsidR="00CB319A" w:rsidRDefault="00000000">
            <w:pPr>
              <w:pStyle w:val="TableParagraph"/>
              <w:spacing w:line="275" w:lineRule="exact"/>
              <w:ind w:left="110"/>
            </w:pPr>
            <w:r>
              <w:t>N/A</w:t>
            </w:r>
          </w:p>
        </w:tc>
      </w:tr>
      <w:tr w:rsidR="00CB319A" w14:paraId="5AB37F2B" w14:textId="77777777">
        <w:tc>
          <w:tcPr>
            <w:tcW w:w="3209" w:type="dxa"/>
            <w:tcBorders>
              <w:top w:val="single" w:sz="4" w:space="0" w:color="000000"/>
              <w:left w:val="single" w:sz="4" w:space="0" w:color="000000"/>
              <w:bottom w:val="single" w:sz="4" w:space="0" w:color="000000"/>
              <w:right w:val="single" w:sz="4" w:space="0" w:color="000000"/>
            </w:tcBorders>
          </w:tcPr>
          <w:p w14:paraId="37F7D78E" w14:textId="77777777" w:rsidR="00CB319A" w:rsidRDefault="00000000">
            <w:pPr>
              <w:pStyle w:val="TableParagraph"/>
              <w:spacing w:line="275" w:lineRule="exact"/>
              <w:ind w:left="110"/>
            </w:pPr>
            <w:r>
              <w:lastRenderedPageBreak/>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3A153588" w14:textId="77777777" w:rsidR="00CB319A" w:rsidRDefault="00000000">
            <w:pPr>
              <w:pStyle w:val="TableParagraph"/>
              <w:spacing w:line="275" w:lineRule="exact"/>
              <w:ind w:left="110"/>
            </w:pPr>
            <w:r>
              <w:t>E01 – Dados inválidos: o sistema exige o preenchimento do nome da categoria.</w:t>
            </w:r>
          </w:p>
        </w:tc>
      </w:tr>
    </w:tbl>
    <w:p w14:paraId="33226984" w14:textId="30F1D4B4" w:rsidR="00CB319A" w:rsidRDefault="00000000" w:rsidP="009376FF">
      <w:pPr>
        <w:pStyle w:val="Tabela"/>
        <w:spacing w:before="240"/>
      </w:pPr>
      <w:bookmarkStart w:id="103" w:name="_Toc238690027"/>
      <w:bookmarkStart w:id="104" w:name="_Toc239631499"/>
      <w:r>
        <w:t xml:space="preserve">Tabela </w:t>
      </w:r>
      <w:fldSimple w:instr=" SEQ Tabela \* ARABIC ">
        <w:r w:rsidR="0078108D">
          <w:rPr>
            <w:noProof/>
          </w:rPr>
          <w:t>14</w:t>
        </w:r>
      </w:fldSimple>
      <w:r>
        <w:t>: UC14 – Cadastrar Categoria</w:t>
      </w:r>
      <w:bookmarkEnd w:id="103"/>
      <w:bookmarkEnd w:id="104"/>
    </w:p>
    <w:p w14:paraId="4A36BF13" w14:textId="77777777" w:rsidR="00CB319A" w:rsidRDefault="00CB319A" w:rsidP="00AC3AA4">
      <w:pPr>
        <w:pStyle w:val="Tabela"/>
      </w:pPr>
    </w:p>
    <w:p w14:paraId="314D18BD" w14:textId="77777777" w:rsidR="00CB319A" w:rsidRDefault="00000000">
      <w:pPr>
        <w:pStyle w:val="Ttulo3"/>
      </w:pPr>
      <w:bookmarkStart w:id="105" w:name="_Toc238690028"/>
      <w:bookmarkStart w:id="106" w:name="_Toc239631557"/>
      <w:r>
        <w:t>UC15 – Manter Documento</w:t>
      </w:r>
      <w:bookmarkEnd w:id="105"/>
      <w:bookmarkEnd w:id="106"/>
    </w:p>
    <w:tbl>
      <w:tblPr>
        <w:tblW w:w="9628" w:type="dxa"/>
        <w:tblLayout w:type="fixed"/>
        <w:tblLook w:val="0000" w:firstRow="0" w:lastRow="0" w:firstColumn="0" w:lastColumn="0" w:noHBand="0" w:noVBand="0"/>
      </w:tblPr>
      <w:tblGrid>
        <w:gridCol w:w="3209"/>
        <w:gridCol w:w="6419"/>
      </w:tblGrid>
      <w:tr w:rsidR="00CB319A" w14:paraId="5D31A07F" w14:textId="77777777">
        <w:tc>
          <w:tcPr>
            <w:tcW w:w="3209" w:type="dxa"/>
            <w:tcBorders>
              <w:top w:val="single" w:sz="4" w:space="0" w:color="000000"/>
              <w:left w:val="single" w:sz="4" w:space="0" w:color="000000"/>
              <w:bottom w:val="single" w:sz="4" w:space="0" w:color="000000"/>
              <w:right w:val="single" w:sz="4" w:space="0" w:color="000000"/>
            </w:tcBorders>
          </w:tcPr>
          <w:p w14:paraId="75BAE685"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1E2A70AF" w14:textId="77777777" w:rsidR="00CB319A" w:rsidRDefault="00000000">
            <w:pPr>
              <w:pStyle w:val="TableParagraph"/>
              <w:spacing w:line="275" w:lineRule="exact"/>
              <w:ind w:left="110"/>
            </w:pPr>
            <w:r>
              <w:t>Permitir ao usuário armazenar documentos e comprovantes vinculados aos registros da propriedade ativa, funcionando também como lançamento financeiro de receita ou despesa.</w:t>
            </w:r>
          </w:p>
        </w:tc>
      </w:tr>
      <w:tr w:rsidR="00CB319A" w14:paraId="1044DE2F" w14:textId="77777777">
        <w:tc>
          <w:tcPr>
            <w:tcW w:w="3209" w:type="dxa"/>
            <w:tcBorders>
              <w:top w:val="single" w:sz="4" w:space="0" w:color="000000"/>
              <w:left w:val="single" w:sz="4" w:space="0" w:color="000000"/>
              <w:bottom w:val="single" w:sz="4" w:space="0" w:color="000000"/>
              <w:right w:val="single" w:sz="4" w:space="0" w:color="000000"/>
            </w:tcBorders>
          </w:tcPr>
          <w:p w14:paraId="53E70772"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61157C0D" w14:textId="77777777" w:rsidR="00CB319A" w:rsidRDefault="00000000">
            <w:pPr>
              <w:pStyle w:val="TableParagraph"/>
              <w:spacing w:line="275" w:lineRule="exact"/>
              <w:ind w:left="110"/>
            </w:pPr>
            <w:r>
              <w:t>Usuário.</w:t>
            </w:r>
          </w:p>
        </w:tc>
      </w:tr>
      <w:tr w:rsidR="00CB319A" w14:paraId="26C1759F" w14:textId="77777777">
        <w:tc>
          <w:tcPr>
            <w:tcW w:w="3209" w:type="dxa"/>
            <w:tcBorders>
              <w:top w:val="single" w:sz="4" w:space="0" w:color="000000"/>
              <w:left w:val="single" w:sz="4" w:space="0" w:color="000000"/>
              <w:bottom w:val="single" w:sz="4" w:space="0" w:color="000000"/>
              <w:right w:val="single" w:sz="4" w:space="0" w:color="000000"/>
            </w:tcBorders>
          </w:tcPr>
          <w:p w14:paraId="3D0C7449"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21D5EBBD" w14:textId="77777777" w:rsidR="00CB319A" w:rsidRDefault="00000000">
            <w:pPr>
              <w:pStyle w:val="TableParagraph"/>
              <w:spacing w:line="275" w:lineRule="exact"/>
              <w:ind w:left="110"/>
            </w:pPr>
            <w:r>
              <w:t>Usuário autenticado, propriedade ativa selecionada e ao menos uma categoria cadastrada.</w:t>
            </w:r>
          </w:p>
        </w:tc>
      </w:tr>
      <w:tr w:rsidR="00CB319A" w14:paraId="046579E5" w14:textId="77777777">
        <w:tc>
          <w:tcPr>
            <w:tcW w:w="3209" w:type="dxa"/>
            <w:tcBorders>
              <w:top w:val="single" w:sz="4" w:space="0" w:color="000000"/>
              <w:left w:val="single" w:sz="4" w:space="0" w:color="000000"/>
              <w:bottom w:val="single" w:sz="4" w:space="0" w:color="000000"/>
              <w:right w:val="single" w:sz="4" w:space="0" w:color="000000"/>
            </w:tcBorders>
          </w:tcPr>
          <w:p w14:paraId="66CA24EF"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73F7CC4C" w14:textId="77777777" w:rsidR="00CB319A" w:rsidRDefault="00000000">
            <w:pPr>
              <w:pStyle w:val="TableParagraph"/>
              <w:spacing w:line="275" w:lineRule="exact"/>
              <w:ind w:left="110"/>
            </w:pPr>
            <w:r>
              <w:t>O usuário seleciona “Documentos” no menu lateral.</w:t>
            </w:r>
          </w:p>
        </w:tc>
      </w:tr>
      <w:tr w:rsidR="00CB319A" w14:paraId="510162F5" w14:textId="77777777" w:rsidTr="003B5E7D">
        <w:trPr>
          <w:trHeight w:val="2120"/>
        </w:trPr>
        <w:tc>
          <w:tcPr>
            <w:tcW w:w="3209" w:type="dxa"/>
            <w:tcBorders>
              <w:top w:val="single" w:sz="4" w:space="0" w:color="000000"/>
              <w:left w:val="single" w:sz="4" w:space="0" w:color="000000"/>
              <w:bottom w:val="single" w:sz="4" w:space="0" w:color="000000"/>
              <w:right w:val="single" w:sz="4" w:space="0" w:color="000000"/>
            </w:tcBorders>
          </w:tcPr>
          <w:p w14:paraId="44020A73"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1D57C9D4" w14:textId="77777777" w:rsidR="00CB319A" w:rsidRDefault="00000000">
            <w:pPr>
              <w:pStyle w:val="TableParagraph"/>
              <w:numPr>
                <w:ilvl w:val="0"/>
                <w:numId w:val="53"/>
              </w:numPr>
              <w:tabs>
                <w:tab w:val="left" w:pos="827"/>
              </w:tabs>
              <w:spacing w:before="0" w:after="0" w:line="275" w:lineRule="exact"/>
              <w:ind w:left="827" w:hanging="359"/>
              <w:jc w:val="left"/>
            </w:pPr>
            <w:r>
              <w:t>O sistema lista os documentos da propriedade ativa (E01).</w:t>
            </w:r>
          </w:p>
          <w:p w14:paraId="4BE67AA5" w14:textId="77777777" w:rsidR="00CB319A" w:rsidRDefault="00000000">
            <w:pPr>
              <w:pStyle w:val="TableParagraph"/>
              <w:numPr>
                <w:ilvl w:val="0"/>
                <w:numId w:val="53"/>
              </w:numPr>
              <w:tabs>
                <w:tab w:val="left" w:pos="827"/>
              </w:tabs>
              <w:spacing w:before="0" w:after="0" w:line="275" w:lineRule="exact"/>
              <w:ind w:left="827" w:hanging="359"/>
              <w:jc w:val="left"/>
            </w:pPr>
            <w:r>
              <w:t>O sistema exibe o resumo financeiro com o total de receitas, o total de despesas e o saldo do período.</w:t>
            </w:r>
          </w:p>
          <w:p w14:paraId="63FBE15C" w14:textId="77777777" w:rsidR="00CB319A" w:rsidRDefault="00000000">
            <w:pPr>
              <w:pStyle w:val="TableParagraph"/>
              <w:numPr>
                <w:ilvl w:val="0"/>
                <w:numId w:val="53"/>
              </w:numPr>
              <w:tabs>
                <w:tab w:val="left" w:pos="827"/>
              </w:tabs>
              <w:spacing w:before="0" w:after="0" w:line="275" w:lineRule="exact"/>
              <w:ind w:left="827" w:hanging="359"/>
              <w:jc w:val="left"/>
            </w:pPr>
            <w:r>
              <w:t>O sistema apresenta cada documento com sua categoria, valor, registro vinculado e data.</w:t>
            </w:r>
          </w:p>
        </w:tc>
      </w:tr>
      <w:tr w:rsidR="00CB319A" w14:paraId="79D936E5" w14:textId="77777777">
        <w:tc>
          <w:tcPr>
            <w:tcW w:w="3209" w:type="dxa"/>
            <w:tcBorders>
              <w:top w:val="single" w:sz="4" w:space="0" w:color="000000"/>
              <w:left w:val="single" w:sz="4" w:space="0" w:color="000000"/>
              <w:bottom w:val="single" w:sz="4" w:space="0" w:color="000000"/>
              <w:right w:val="single" w:sz="4" w:space="0" w:color="000000"/>
            </w:tcBorders>
          </w:tcPr>
          <w:p w14:paraId="3D3E375B"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16DE7C8C" w14:textId="77777777" w:rsidR="00CB319A" w:rsidRDefault="00000000">
            <w:pPr>
              <w:pStyle w:val="TableParagraph"/>
              <w:spacing w:line="275" w:lineRule="exact"/>
              <w:ind w:left="110"/>
            </w:pPr>
            <w:r>
              <w:t>A01 – Cadastrar documento:</w:t>
            </w:r>
          </w:p>
          <w:p w14:paraId="705CBC35" w14:textId="77777777" w:rsidR="00CB319A" w:rsidRDefault="00000000">
            <w:pPr>
              <w:pStyle w:val="TableParagraph"/>
              <w:numPr>
                <w:ilvl w:val="0"/>
                <w:numId w:val="54"/>
              </w:numPr>
              <w:tabs>
                <w:tab w:val="left" w:pos="827"/>
              </w:tabs>
              <w:spacing w:before="0" w:after="0" w:line="275" w:lineRule="exact"/>
              <w:ind w:left="827" w:hanging="359"/>
              <w:jc w:val="left"/>
            </w:pPr>
            <w:r>
              <w:t>O usuário seleciona “Novo Documento”.</w:t>
            </w:r>
          </w:p>
          <w:p w14:paraId="30AD23AF" w14:textId="77777777" w:rsidR="00CB319A" w:rsidRDefault="00000000">
            <w:pPr>
              <w:pStyle w:val="TableParagraph"/>
              <w:numPr>
                <w:ilvl w:val="0"/>
                <w:numId w:val="54"/>
              </w:numPr>
              <w:tabs>
                <w:tab w:val="left" w:pos="827"/>
              </w:tabs>
              <w:spacing w:before="0" w:after="0" w:line="275" w:lineRule="exact"/>
              <w:ind w:left="827" w:hanging="359"/>
              <w:jc w:val="left"/>
            </w:pPr>
            <w:r>
              <w:t>O usuário informa nome, categoria, data, tipo de lançamento (receita ou despesa) e valor.</w:t>
            </w:r>
          </w:p>
          <w:p w14:paraId="7D3EAFBC" w14:textId="77777777" w:rsidR="00CB319A" w:rsidRDefault="00000000">
            <w:pPr>
              <w:pStyle w:val="TableParagraph"/>
              <w:numPr>
                <w:ilvl w:val="0"/>
                <w:numId w:val="54"/>
              </w:numPr>
              <w:tabs>
                <w:tab w:val="left" w:pos="827"/>
              </w:tabs>
              <w:spacing w:before="0" w:after="0" w:line="275" w:lineRule="exact"/>
              <w:ind w:left="827" w:hanging="359"/>
              <w:jc w:val="left"/>
            </w:pPr>
            <w:r>
              <w:t>O usuário seleciona o registro ao qual o documento se refere: setor, equipamento, insumo, funcionário ou atividade; caso não selecione nenhum, o documento é considerado geral da propriedade.</w:t>
            </w:r>
          </w:p>
          <w:p w14:paraId="68E8C438" w14:textId="77777777" w:rsidR="00CB319A" w:rsidRDefault="00000000">
            <w:pPr>
              <w:pStyle w:val="TableParagraph"/>
              <w:numPr>
                <w:ilvl w:val="0"/>
                <w:numId w:val="54"/>
              </w:numPr>
              <w:tabs>
                <w:tab w:val="left" w:pos="827"/>
              </w:tabs>
              <w:spacing w:before="0" w:after="0" w:line="275" w:lineRule="exact"/>
              <w:ind w:left="827" w:hanging="359"/>
              <w:jc w:val="left"/>
            </w:pPr>
            <w:r>
              <w:t>O usuário anexa o arquivo comprobatório (E02).</w:t>
            </w:r>
          </w:p>
          <w:p w14:paraId="44BC7B2D" w14:textId="77777777" w:rsidR="00CB319A" w:rsidRDefault="00000000">
            <w:pPr>
              <w:pStyle w:val="TableParagraph"/>
              <w:numPr>
                <w:ilvl w:val="0"/>
                <w:numId w:val="54"/>
              </w:numPr>
              <w:tabs>
                <w:tab w:val="left" w:pos="827"/>
              </w:tabs>
              <w:spacing w:before="0" w:after="0" w:line="275" w:lineRule="exact"/>
              <w:ind w:left="827" w:hanging="359"/>
              <w:jc w:val="left"/>
            </w:pPr>
            <w:r>
              <w:t>O usuário confirma o registro (E03, E04).</w:t>
            </w:r>
          </w:p>
          <w:p w14:paraId="0DCE373B" w14:textId="77777777" w:rsidR="00CB319A" w:rsidRDefault="00000000">
            <w:pPr>
              <w:pStyle w:val="TableParagraph"/>
              <w:spacing w:line="275" w:lineRule="exact"/>
              <w:ind w:left="110"/>
            </w:pPr>
            <w:r>
              <w:t>A02 – Editar documento:</w:t>
            </w:r>
          </w:p>
          <w:p w14:paraId="3B2989A8" w14:textId="77777777" w:rsidR="00CB319A" w:rsidRDefault="00000000">
            <w:pPr>
              <w:pStyle w:val="TableParagraph"/>
              <w:numPr>
                <w:ilvl w:val="0"/>
                <w:numId w:val="55"/>
              </w:numPr>
              <w:tabs>
                <w:tab w:val="left" w:pos="827"/>
              </w:tabs>
              <w:spacing w:before="0" w:after="0" w:line="275" w:lineRule="exact"/>
              <w:ind w:left="827" w:hanging="359"/>
              <w:jc w:val="left"/>
            </w:pPr>
            <w:r>
              <w:t>O usuário seleciona o documento desejado e altera as informações.</w:t>
            </w:r>
          </w:p>
          <w:p w14:paraId="4392C6DA" w14:textId="77777777" w:rsidR="00CB319A" w:rsidRDefault="00000000">
            <w:pPr>
              <w:pStyle w:val="TableParagraph"/>
              <w:numPr>
                <w:ilvl w:val="0"/>
                <w:numId w:val="55"/>
              </w:numPr>
              <w:tabs>
                <w:tab w:val="left" w:pos="827"/>
              </w:tabs>
              <w:spacing w:before="0" w:after="0" w:line="275" w:lineRule="exact"/>
              <w:ind w:left="827" w:hanging="359"/>
              <w:jc w:val="left"/>
            </w:pPr>
            <w:r>
              <w:t>Caso nenhum arquivo novo seja anexado, o sistema mantém o arquivo original.</w:t>
            </w:r>
          </w:p>
          <w:p w14:paraId="70E36459" w14:textId="77777777" w:rsidR="00CB319A" w:rsidRDefault="00000000">
            <w:pPr>
              <w:pStyle w:val="TableParagraph"/>
              <w:spacing w:line="275" w:lineRule="exact"/>
              <w:ind w:left="110"/>
            </w:pPr>
            <w:r>
              <w:t>A03 – Filtrar documentos:</w:t>
            </w:r>
          </w:p>
          <w:p w14:paraId="5E8D8B4A" w14:textId="77777777" w:rsidR="00CB319A" w:rsidRDefault="00000000">
            <w:pPr>
              <w:pStyle w:val="TableParagraph"/>
              <w:numPr>
                <w:ilvl w:val="0"/>
                <w:numId w:val="56"/>
              </w:numPr>
              <w:tabs>
                <w:tab w:val="left" w:pos="827"/>
              </w:tabs>
              <w:spacing w:before="0" w:after="0" w:line="275" w:lineRule="exact"/>
              <w:ind w:left="827" w:hanging="359"/>
              <w:jc w:val="left"/>
            </w:pPr>
            <w:r>
              <w:lastRenderedPageBreak/>
              <w:t>O usuário filtra a listagem por nome, categoria, tipo de vínculo ou natureza do lançamento.</w:t>
            </w:r>
          </w:p>
          <w:p w14:paraId="77257184" w14:textId="77777777" w:rsidR="00CB319A" w:rsidRDefault="00000000">
            <w:pPr>
              <w:pStyle w:val="TableParagraph"/>
              <w:numPr>
                <w:ilvl w:val="0"/>
                <w:numId w:val="56"/>
              </w:numPr>
              <w:tabs>
                <w:tab w:val="left" w:pos="827"/>
              </w:tabs>
              <w:spacing w:before="0" w:after="0" w:line="275" w:lineRule="exact"/>
              <w:ind w:left="827" w:hanging="359"/>
              <w:jc w:val="left"/>
            </w:pPr>
            <w:r>
              <w:t>O sistema recalcula o resumo financeiro conforme o filtro aplicado.</w:t>
            </w:r>
          </w:p>
          <w:p w14:paraId="7280DAC6" w14:textId="77777777" w:rsidR="00CB319A" w:rsidRDefault="00000000">
            <w:pPr>
              <w:pStyle w:val="TableParagraph"/>
              <w:spacing w:line="275" w:lineRule="exact"/>
              <w:ind w:left="110"/>
            </w:pPr>
            <w:r>
              <w:t>A04 – Excluir documento:</w:t>
            </w:r>
          </w:p>
          <w:p w14:paraId="5455C7A7" w14:textId="77777777" w:rsidR="00CB319A" w:rsidRDefault="00000000">
            <w:pPr>
              <w:pStyle w:val="TableParagraph"/>
              <w:numPr>
                <w:ilvl w:val="0"/>
                <w:numId w:val="57"/>
              </w:numPr>
              <w:tabs>
                <w:tab w:val="left" w:pos="827"/>
              </w:tabs>
              <w:spacing w:before="0" w:after="0" w:line="275" w:lineRule="exact"/>
              <w:ind w:left="827" w:hanging="359"/>
              <w:jc w:val="left"/>
            </w:pPr>
            <w:r>
              <w:t>O usuário seleciona o documento e confirma a exclusão, sendo o arquivo removido definitivamente.</w:t>
            </w:r>
          </w:p>
        </w:tc>
      </w:tr>
      <w:tr w:rsidR="00CB319A" w14:paraId="597FAE28" w14:textId="77777777">
        <w:tc>
          <w:tcPr>
            <w:tcW w:w="3209" w:type="dxa"/>
            <w:tcBorders>
              <w:top w:val="single" w:sz="4" w:space="0" w:color="000000"/>
              <w:left w:val="single" w:sz="4" w:space="0" w:color="000000"/>
              <w:bottom w:val="single" w:sz="4" w:space="0" w:color="000000"/>
              <w:right w:val="single" w:sz="4" w:space="0" w:color="000000"/>
            </w:tcBorders>
          </w:tcPr>
          <w:p w14:paraId="1D1BD83E"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50438F79" w14:textId="77777777" w:rsidR="00CB319A" w:rsidRDefault="00000000">
            <w:pPr>
              <w:pStyle w:val="TableParagraph"/>
              <w:spacing w:line="275" w:lineRule="exact"/>
              <w:ind w:left="110"/>
            </w:pPr>
            <w:r>
              <w:t>E01 – Nenhuma informação encontrada: o sistema informa que não há documentos cadastrados para a propriedade ativa.</w:t>
            </w:r>
          </w:p>
          <w:p w14:paraId="4AE403B3" w14:textId="77777777" w:rsidR="00CB319A" w:rsidRDefault="00000000">
            <w:pPr>
              <w:pStyle w:val="TableParagraph"/>
              <w:spacing w:line="275" w:lineRule="exact"/>
              <w:ind w:left="110"/>
            </w:pPr>
            <w:r>
              <w:t>E02 – Arquivo acima do limite: o sistema recusa arquivos maiores que 8 MB.</w:t>
            </w:r>
          </w:p>
          <w:p w14:paraId="286ED5B3" w14:textId="77777777" w:rsidR="00CB319A" w:rsidRDefault="00000000">
            <w:pPr>
              <w:pStyle w:val="TableParagraph"/>
              <w:spacing w:line="275" w:lineRule="exact"/>
              <w:ind w:left="110"/>
            </w:pPr>
            <w:r>
              <w:t>E03 – Dados obrigatórios ausentes: o sistema exige nome, categoria, data, valor e, no cadastro, o arquivo anexado.</w:t>
            </w:r>
          </w:p>
          <w:p w14:paraId="3F090E8B" w14:textId="77777777" w:rsidR="00CB319A" w:rsidRDefault="00000000">
            <w:pPr>
              <w:pStyle w:val="TableParagraph"/>
              <w:spacing w:line="275" w:lineRule="exact"/>
              <w:ind w:left="110"/>
            </w:pPr>
            <w:r>
              <w:t>E04 – Vínculo inválido: caso o registro selecionado não pertença à propriedade ativa, o sistema recusa a operação.</w:t>
            </w:r>
          </w:p>
        </w:tc>
      </w:tr>
    </w:tbl>
    <w:p w14:paraId="12490F33" w14:textId="0B0AA7CD" w:rsidR="00CB319A" w:rsidRDefault="00000000" w:rsidP="009376FF">
      <w:pPr>
        <w:pStyle w:val="Tabela"/>
        <w:spacing w:before="240"/>
      </w:pPr>
      <w:bookmarkStart w:id="107" w:name="_Toc238690029"/>
      <w:bookmarkStart w:id="108" w:name="_Toc239631500"/>
      <w:r>
        <w:t xml:space="preserve">Tabela </w:t>
      </w:r>
      <w:fldSimple w:instr=" SEQ Tabela \* ARABIC ">
        <w:r w:rsidR="0078108D">
          <w:rPr>
            <w:noProof/>
          </w:rPr>
          <w:t>15</w:t>
        </w:r>
      </w:fldSimple>
      <w:r>
        <w:t>: UC15 – Manter Documento</w:t>
      </w:r>
      <w:bookmarkEnd w:id="107"/>
      <w:bookmarkEnd w:id="108"/>
    </w:p>
    <w:p w14:paraId="17D8C2C4" w14:textId="77777777" w:rsidR="00CB319A" w:rsidRDefault="00CB319A" w:rsidP="00AC3AA4">
      <w:pPr>
        <w:pStyle w:val="Tabela"/>
      </w:pPr>
    </w:p>
    <w:p w14:paraId="71B48542" w14:textId="77777777" w:rsidR="00CB319A" w:rsidRDefault="00000000">
      <w:pPr>
        <w:pStyle w:val="Ttulo3"/>
      </w:pPr>
      <w:bookmarkStart w:id="109" w:name="_Toc238690030"/>
      <w:bookmarkStart w:id="110" w:name="_Toc239631558"/>
      <w:r>
        <w:t>UC16 – Baixar Arquivo de Documento</w:t>
      </w:r>
      <w:bookmarkEnd w:id="109"/>
      <w:bookmarkEnd w:id="110"/>
    </w:p>
    <w:tbl>
      <w:tblPr>
        <w:tblW w:w="9628" w:type="dxa"/>
        <w:tblLayout w:type="fixed"/>
        <w:tblLook w:val="0000" w:firstRow="0" w:lastRow="0" w:firstColumn="0" w:lastColumn="0" w:noHBand="0" w:noVBand="0"/>
      </w:tblPr>
      <w:tblGrid>
        <w:gridCol w:w="3209"/>
        <w:gridCol w:w="6419"/>
      </w:tblGrid>
      <w:tr w:rsidR="00CB319A" w14:paraId="7185C6CB" w14:textId="77777777">
        <w:tc>
          <w:tcPr>
            <w:tcW w:w="3209" w:type="dxa"/>
            <w:tcBorders>
              <w:top w:val="single" w:sz="4" w:space="0" w:color="000000"/>
              <w:left w:val="single" w:sz="4" w:space="0" w:color="000000"/>
              <w:bottom w:val="single" w:sz="4" w:space="0" w:color="000000"/>
              <w:right w:val="single" w:sz="4" w:space="0" w:color="000000"/>
            </w:tcBorders>
          </w:tcPr>
          <w:p w14:paraId="35692DB0" w14:textId="77777777" w:rsidR="00CB319A" w:rsidRDefault="00000000">
            <w:pPr>
              <w:pStyle w:val="TableParagraph"/>
              <w:spacing w:line="275" w:lineRule="exact"/>
              <w:ind w:left="110"/>
            </w:pPr>
            <w:r>
              <w:t>1 - Finalidade / Objetivo</w:t>
            </w:r>
          </w:p>
        </w:tc>
        <w:tc>
          <w:tcPr>
            <w:tcW w:w="6419" w:type="dxa"/>
            <w:tcBorders>
              <w:top w:val="single" w:sz="4" w:space="0" w:color="000000"/>
              <w:left w:val="single" w:sz="4" w:space="0" w:color="000000"/>
              <w:bottom w:val="single" w:sz="4" w:space="0" w:color="000000"/>
              <w:right w:val="single" w:sz="4" w:space="0" w:color="000000"/>
            </w:tcBorders>
          </w:tcPr>
          <w:p w14:paraId="1F0A8465" w14:textId="77777777" w:rsidR="00CB319A" w:rsidRDefault="00000000">
            <w:pPr>
              <w:pStyle w:val="TableParagraph"/>
              <w:spacing w:line="275" w:lineRule="exact"/>
              <w:ind w:left="110"/>
            </w:pPr>
            <w:r>
              <w:t>Permitir ao usuário recuperar o arquivo original de um documento armazenado no sistema.</w:t>
            </w:r>
          </w:p>
        </w:tc>
      </w:tr>
      <w:tr w:rsidR="00CB319A" w14:paraId="24C58D30" w14:textId="77777777">
        <w:tc>
          <w:tcPr>
            <w:tcW w:w="3209" w:type="dxa"/>
            <w:tcBorders>
              <w:top w:val="single" w:sz="4" w:space="0" w:color="000000"/>
              <w:left w:val="single" w:sz="4" w:space="0" w:color="000000"/>
              <w:bottom w:val="single" w:sz="4" w:space="0" w:color="000000"/>
              <w:right w:val="single" w:sz="4" w:space="0" w:color="000000"/>
            </w:tcBorders>
          </w:tcPr>
          <w:p w14:paraId="34284B1D" w14:textId="77777777" w:rsidR="00CB319A" w:rsidRDefault="00000000">
            <w:pPr>
              <w:pStyle w:val="TableParagraph"/>
              <w:spacing w:line="275" w:lineRule="exact"/>
              <w:ind w:left="110"/>
            </w:pPr>
            <w:r>
              <w:t>2 - Atores</w:t>
            </w:r>
          </w:p>
        </w:tc>
        <w:tc>
          <w:tcPr>
            <w:tcW w:w="6419" w:type="dxa"/>
            <w:tcBorders>
              <w:top w:val="single" w:sz="4" w:space="0" w:color="000000"/>
              <w:left w:val="single" w:sz="4" w:space="0" w:color="000000"/>
              <w:bottom w:val="single" w:sz="4" w:space="0" w:color="000000"/>
              <w:right w:val="single" w:sz="4" w:space="0" w:color="000000"/>
            </w:tcBorders>
          </w:tcPr>
          <w:p w14:paraId="08D66AA2" w14:textId="77777777" w:rsidR="00CB319A" w:rsidRDefault="00000000">
            <w:pPr>
              <w:pStyle w:val="TableParagraph"/>
              <w:spacing w:line="275" w:lineRule="exact"/>
              <w:ind w:left="110"/>
            </w:pPr>
            <w:r>
              <w:t>Usuário.</w:t>
            </w:r>
          </w:p>
        </w:tc>
      </w:tr>
      <w:tr w:rsidR="00CB319A" w14:paraId="2678C6DD" w14:textId="77777777">
        <w:tc>
          <w:tcPr>
            <w:tcW w:w="3209" w:type="dxa"/>
            <w:tcBorders>
              <w:top w:val="single" w:sz="4" w:space="0" w:color="000000"/>
              <w:left w:val="single" w:sz="4" w:space="0" w:color="000000"/>
              <w:bottom w:val="single" w:sz="4" w:space="0" w:color="000000"/>
              <w:right w:val="single" w:sz="4" w:space="0" w:color="000000"/>
            </w:tcBorders>
          </w:tcPr>
          <w:p w14:paraId="49C63717" w14:textId="77777777" w:rsidR="00CB319A" w:rsidRDefault="00000000">
            <w:pPr>
              <w:pStyle w:val="TableParagraph"/>
              <w:spacing w:line="275" w:lineRule="exact"/>
              <w:ind w:left="110"/>
            </w:pPr>
            <w:r>
              <w:t>3 - Pré Condições</w:t>
            </w:r>
          </w:p>
        </w:tc>
        <w:tc>
          <w:tcPr>
            <w:tcW w:w="6419" w:type="dxa"/>
            <w:tcBorders>
              <w:top w:val="single" w:sz="4" w:space="0" w:color="000000"/>
              <w:left w:val="single" w:sz="4" w:space="0" w:color="000000"/>
              <w:bottom w:val="single" w:sz="4" w:space="0" w:color="000000"/>
              <w:right w:val="single" w:sz="4" w:space="0" w:color="000000"/>
            </w:tcBorders>
          </w:tcPr>
          <w:p w14:paraId="543C403A" w14:textId="77777777" w:rsidR="00CB319A" w:rsidRDefault="00000000">
            <w:pPr>
              <w:pStyle w:val="TableParagraph"/>
              <w:spacing w:line="275" w:lineRule="exact"/>
              <w:ind w:left="110"/>
            </w:pPr>
            <w:r>
              <w:t>Usuário autenticado, propriedade ativa selecionada e documento previamente cadastrado.</w:t>
            </w:r>
          </w:p>
        </w:tc>
      </w:tr>
      <w:tr w:rsidR="00CB319A" w14:paraId="6D014F34" w14:textId="77777777">
        <w:tc>
          <w:tcPr>
            <w:tcW w:w="3209" w:type="dxa"/>
            <w:tcBorders>
              <w:top w:val="single" w:sz="4" w:space="0" w:color="000000"/>
              <w:left w:val="single" w:sz="4" w:space="0" w:color="000000"/>
              <w:bottom w:val="single" w:sz="4" w:space="0" w:color="000000"/>
              <w:right w:val="single" w:sz="4" w:space="0" w:color="000000"/>
            </w:tcBorders>
          </w:tcPr>
          <w:p w14:paraId="0271E54E" w14:textId="77777777" w:rsidR="00CB319A" w:rsidRDefault="00000000">
            <w:pPr>
              <w:pStyle w:val="TableParagraph"/>
              <w:spacing w:line="275" w:lineRule="exact"/>
              <w:ind w:left="110"/>
            </w:pPr>
            <w:r>
              <w:t>4 - Evento Inicial</w:t>
            </w:r>
          </w:p>
        </w:tc>
        <w:tc>
          <w:tcPr>
            <w:tcW w:w="6419" w:type="dxa"/>
            <w:tcBorders>
              <w:top w:val="single" w:sz="4" w:space="0" w:color="000000"/>
              <w:left w:val="single" w:sz="4" w:space="0" w:color="000000"/>
              <w:bottom w:val="single" w:sz="4" w:space="0" w:color="000000"/>
              <w:right w:val="single" w:sz="4" w:space="0" w:color="000000"/>
            </w:tcBorders>
          </w:tcPr>
          <w:p w14:paraId="66768CB8" w14:textId="77777777" w:rsidR="00CB319A" w:rsidRDefault="00000000">
            <w:pPr>
              <w:pStyle w:val="TableParagraph"/>
              <w:spacing w:line="275" w:lineRule="exact"/>
              <w:ind w:left="110"/>
            </w:pPr>
            <w:r>
              <w:t>O usuário seleciona a opção de download no documento desejado.</w:t>
            </w:r>
          </w:p>
        </w:tc>
      </w:tr>
      <w:tr w:rsidR="00CB319A" w14:paraId="1C81D1C6" w14:textId="77777777">
        <w:tc>
          <w:tcPr>
            <w:tcW w:w="3209" w:type="dxa"/>
            <w:tcBorders>
              <w:top w:val="single" w:sz="4" w:space="0" w:color="000000"/>
              <w:left w:val="single" w:sz="4" w:space="0" w:color="000000"/>
              <w:bottom w:val="single" w:sz="4" w:space="0" w:color="000000"/>
              <w:right w:val="single" w:sz="4" w:space="0" w:color="000000"/>
            </w:tcBorders>
          </w:tcPr>
          <w:p w14:paraId="66485EFF" w14:textId="77777777" w:rsidR="00CB319A" w:rsidRDefault="00000000">
            <w:pPr>
              <w:pStyle w:val="TableParagraph"/>
              <w:spacing w:line="275" w:lineRule="exact"/>
              <w:ind w:left="110"/>
            </w:pPr>
            <w:r>
              <w:t>5 - Fluxo Principal</w:t>
            </w:r>
          </w:p>
        </w:tc>
        <w:tc>
          <w:tcPr>
            <w:tcW w:w="6419" w:type="dxa"/>
            <w:tcBorders>
              <w:top w:val="single" w:sz="4" w:space="0" w:color="000000"/>
              <w:left w:val="single" w:sz="4" w:space="0" w:color="000000"/>
              <w:bottom w:val="single" w:sz="4" w:space="0" w:color="000000"/>
              <w:right w:val="single" w:sz="4" w:space="0" w:color="000000"/>
            </w:tcBorders>
          </w:tcPr>
          <w:p w14:paraId="01714611" w14:textId="77777777" w:rsidR="00CB319A" w:rsidRDefault="00000000">
            <w:pPr>
              <w:pStyle w:val="TableParagraph"/>
              <w:numPr>
                <w:ilvl w:val="0"/>
                <w:numId w:val="58"/>
              </w:numPr>
              <w:tabs>
                <w:tab w:val="left" w:pos="827"/>
              </w:tabs>
              <w:spacing w:before="0" w:after="0" w:line="275" w:lineRule="exact"/>
              <w:ind w:left="827" w:hanging="359"/>
              <w:jc w:val="left"/>
            </w:pPr>
            <w:r>
              <w:t>O sistema verifica se o documento pertence a uma propriedade do usuário (E01).</w:t>
            </w:r>
          </w:p>
          <w:p w14:paraId="71999D17" w14:textId="77777777" w:rsidR="00CB319A" w:rsidRDefault="00000000">
            <w:pPr>
              <w:pStyle w:val="TableParagraph"/>
              <w:numPr>
                <w:ilvl w:val="0"/>
                <w:numId w:val="58"/>
              </w:numPr>
              <w:tabs>
                <w:tab w:val="left" w:pos="827"/>
              </w:tabs>
              <w:spacing w:before="0" w:after="0" w:line="275" w:lineRule="exact"/>
              <w:ind w:left="827" w:hanging="359"/>
              <w:jc w:val="left"/>
            </w:pPr>
            <w:r>
              <w:t>O sistema recupera o arquivo armazenado (E02).</w:t>
            </w:r>
          </w:p>
          <w:p w14:paraId="2D2C6DEC" w14:textId="77777777" w:rsidR="00CB319A" w:rsidRDefault="00000000">
            <w:pPr>
              <w:pStyle w:val="TableParagraph"/>
              <w:numPr>
                <w:ilvl w:val="0"/>
                <w:numId w:val="58"/>
              </w:numPr>
              <w:tabs>
                <w:tab w:val="left" w:pos="827"/>
              </w:tabs>
              <w:spacing w:before="0" w:after="0" w:line="275" w:lineRule="exact"/>
              <w:ind w:left="827" w:hanging="359"/>
              <w:jc w:val="left"/>
            </w:pPr>
            <w:r>
              <w:t>O sistema entrega o arquivo ao navegador com o nome e o formato originais.</w:t>
            </w:r>
          </w:p>
        </w:tc>
      </w:tr>
      <w:tr w:rsidR="00CB319A" w14:paraId="519729B7" w14:textId="77777777">
        <w:tc>
          <w:tcPr>
            <w:tcW w:w="3209" w:type="dxa"/>
            <w:tcBorders>
              <w:top w:val="single" w:sz="4" w:space="0" w:color="000000"/>
              <w:left w:val="single" w:sz="4" w:space="0" w:color="000000"/>
              <w:bottom w:val="single" w:sz="4" w:space="0" w:color="000000"/>
              <w:right w:val="single" w:sz="4" w:space="0" w:color="000000"/>
            </w:tcBorders>
          </w:tcPr>
          <w:p w14:paraId="3B596701" w14:textId="77777777" w:rsidR="00CB319A" w:rsidRDefault="00000000">
            <w:pPr>
              <w:pStyle w:val="TableParagraph"/>
              <w:spacing w:line="275" w:lineRule="exact"/>
              <w:ind w:left="110"/>
            </w:pPr>
            <w:r>
              <w:t>6 - Fluxo Alternativo</w:t>
            </w:r>
          </w:p>
        </w:tc>
        <w:tc>
          <w:tcPr>
            <w:tcW w:w="6419" w:type="dxa"/>
            <w:tcBorders>
              <w:top w:val="single" w:sz="4" w:space="0" w:color="000000"/>
              <w:left w:val="single" w:sz="4" w:space="0" w:color="000000"/>
              <w:bottom w:val="single" w:sz="4" w:space="0" w:color="000000"/>
              <w:right w:val="single" w:sz="4" w:space="0" w:color="000000"/>
            </w:tcBorders>
          </w:tcPr>
          <w:p w14:paraId="6FD1758A" w14:textId="77777777" w:rsidR="00CB319A" w:rsidRDefault="00000000">
            <w:pPr>
              <w:pStyle w:val="TableParagraph"/>
              <w:spacing w:line="275" w:lineRule="exact"/>
              <w:ind w:left="110"/>
            </w:pPr>
            <w:r>
              <w:t>N/A</w:t>
            </w:r>
          </w:p>
        </w:tc>
      </w:tr>
      <w:tr w:rsidR="00CB319A" w14:paraId="456E753C" w14:textId="77777777">
        <w:tc>
          <w:tcPr>
            <w:tcW w:w="3209" w:type="dxa"/>
            <w:tcBorders>
              <w:top w:val="single" w:sz="4" w:space="0" w:color="000000"/>
              <w:left w:val="single" w:sz="4" w:space="0" w:color="000000"/>
              <w:bottom w:val="single" w:sz="4" w:space="0" w:color="000000"/>
              <w:right w:val="single" w:sz="4" w:space="0" w:color="000000"/>
            </w:tcBorders>
          </w:tcPr>
          <w:p w14:paraId="2F28319D" w14:textId="77777777" w:rsidR="00CB319A" w:rsidRDefault="00000000">
            <w:pPr>
              <w:pStyle w:val="TableParagraph"/>
              <w:spacing w:line="275" w:lineRule="exact"/>
              <w:ind w:left="110"/>
            </w:pPr>
            <w:r>
              <w:t>7 - Fluxos de Exceção</w:t>
            </w:r>
          </w:p>
        </w:tc>
        <w:tc>
          <w:tcPr>
            <w:tcW w:w="6419" w:type="dxa"/>
            <w:tcBorders>
              <w:top w:val="single" w:sz="4" w:space="0" w:color="000000"/>
              <w:left w:val="single" w:sz="4" w:space="0" w:color="000000"/>
              <w:bottom w:val="single" w:sz="4" w:space="0" w:color="000000"/>
              <w:right w:val="single" w:sz="4" w:space="0" w:color="000000"/>
            </w:tcBorders>
          </w:tcPr>
          <w:p w14:paraId="34042F99" w14:textId="77777777" w:rsidR="00CB319A" w:rsidRDefault="00000000">
            <w:pPr>
              <w:pStyle w:val="TableParagraph"/>
              <w:spacing w:line="275" w:lineRule="exact"/>
              <w:ind w:left="110"/>
            </w:pPr>
            <w:r>
              <w:t>E01 – Acesso negado: caso o documento não pertença ao usuário, o sistema recusa a operação.</w:t>
            </w:r>
          </w:p>
          <w:p w14:paraId="1FA2D913" w14:textId="77777777" w:rsidR="00CB319A" w:rsidRDefault="00000000">
            <w:pPr>
              <w:pStyle w:val="TableParagraph"/>
              <w:spacing w:line="275" w:lineRule="exact"/>
              <w:ind w:left="110"/>
            </w:pPr>
            <w:r>
              <w:lastRenderedPageBreak/>
              <w:t>E02 – Arquivo não encontrado: caso o documento não possua arquivo anexado, o sistema informa a indisponibilidade.</w:t>
            </w:r>
          </w:p>
        </w:tc>
      </w:tr>
    </w:tbl>
    <w:p w14:paraId="5AAA66A4" w14:textId="05A0D2C2" w:rsidR="008A1321" w:rsidRPr="00DF5448" w:rsidRDefault="00000000" w:rsidP="009376FF">
      <w:pPr>
        <w:pStyle w:val="Tabela"/>
        <w:spacing w:before="240"/>
      </w:pPr>
      <w:bookmarkStart w:id="111" w:name="_Toc238690031"/>
      <w:bookmarkStart w:id="112" w:name="_Toc239631501"/>
      <w:r>
        <w:t xml:space="preserve">Tabela </w:t>
      </w:r>
      <w:fldSimple w:instr=" SEQ Tabela \* ARABIC ">
        <w:r w:rsidR="0078108D">
          <w:rPr>
            <w:noProof/>
          </w:rPr>
          <w:t>16</w:t>
        </w:r>
      </w:fldSimple>
      <w:r>
        <w:t>: UC16 – Baixar Arquivo de Documento</w:t>
      </w:r>
      <w:bookmarkEnd w:id="111"/>
      <w:bookmarkEnd w:id="112"/>
    </w:p>
    <w:p w14:paraId="002A3DFB" w14:textId="77777777" w:rsidR="000A260A" w:rsidRDefault="000A260A">
      <w:pPr>
        <w:spacing w:before="0" w:after="160" w:line="259" w:lineRule="auto"/>
        <w:jc w:val="left"/>
        <w:rPr>
          <w:rFonts w:eastAsiaTheme="majorEastAsia" w:cstheme="majorBidi"/>
          <w:b/>
          <w:caps/>
          <w:sz w:val="28"/>
          <w:szCs w:val="32"/>
        </w:rPr>
      </w:pPr>
      <w:r>
        <w:br w:type="page"/>
      </w:r>
    </w:p>
    <w:p w14:paraId="2C131F75" w14:textId="05C20AF0" w:rsidR="00DF5448" w:rsidRDefault="00DF5448">
      <w:pPr>
        <w:pStyle w:val="Ttulo1"/>
      </w:pPr>
      <w:bookmarkStart w:id="113" w:name="_Toc239631559"/>
      <w:r>
        <w:lastRenderedPageBreak/>
        <w:t>Desenvolvimento do projeto</w:t>
      </w:r>
      <w:bookmarkEnd w:id="113"/>
    </w:p>
    <w:p w14:paraId="7F741F02" w14:textId="77777777" w:rsidR="00B0084B" w:rsidRDefault="00B0084B" w:rsidP="00B0084B">
      <w:r>
        <w:t>Após o detalhamento das narrativas e a definição das regras de negócio, a etapa seguinte, de prototipagem das interações, foi fundamental para validar a usabilidade e o fluxo de navegação do sistema. Utilizando a ferramenta Figma, foram desenvolvidos protótipos de alta fidelidade, transparecendo de forma visual as etapas funcionais em interfaces e priorizando a agilidade e a simplicidade necessária ao cotidiano do produtor rural.</w:t>
      </w:r>
    </w:p>
    <w:p w14:paraId="11D3A52B" w14:textId="297DFD51" w:rsidR="00B0084B" w:rsidRPr="00B0084B" w:rsidRDefault="00B0084B" w:rsidP="00B0084B">
      <w:r>
        <w:t>Esta etapa permitiu demonstrar qual seria a jornada do usuário, garantindo que a simulação da informação fosse aplicada de forma coerente e eficiente antes da implementação definitiva.</w:t>
      </w:r>
    </w:p>
    <w:p w14:paraId="265AF03B" w14:textId="77777777" w:rsidR="00CB319A" w:rsidRDefault="00000000">
      <w:pPr>
        <w:pStyle w:val="Ttulo2"/>
      </w:pPr>
      <w:bookmarkStart w:id="114" w:name="_Toc238691000"/>
      <w:bookmarkStart w:id="115" w:name="_Toc239631560"/>
      <w:r>
        <w:t>Arquitetura e organização do desenvolvimento</w:t>
      </w:r>
      <w:bookmarkEnd w:id="114"/>
      <w:bookmarkEnd w:id="115"/>
    </w:p>
    <w:p w14:paraId="09BEC6AD" w14:textId="7090B319" w:rsidR="00CB319A" w:rsidRDefault="00000000">
      <w:r>
        <w:t xml:space="preserve">A construção do </w:t>
      </w:r>
      <w:r w:rsidR="00201B0A">
        <w:t>sistema</w:t>
      </w:r>
      <w:r>
        <w:t xml:space="preserve"> foi conduzida de forma incremental, módulo a módulo, partindo dos cadastros mais simples até o módulo de gestão documental. A solução foi estruturada em duas aplicações independentes que se comunicam por uma interface de programação (API) no padrão REST escrita em Java com o </w:t>
      </w:r>
      <w:r w:rsidRPr="009E29F9">
        <w:rPr>
          <w:i/>
          <w:iCs/>
        </w:rPr>
        <w:t>framework</w:t>
      </w:r>
      <w:r>
        <w:t xml:space="preserve"> Spring Boot, que concentra as regras de negócio e a persistência dos dados e uma aplicação desenvolvida em Angular, responsável pela interface e pela experiência de uso. Essa separação permitiu que as duas frentes </w:t>
      </w:r>
      <w:r w:rsidR="002F6248">
        <w:t>funcionassem</w:t>
      </w:r>
      <w:r>
        <w:t xml:space="preserve"> de maneira paralela e que a camada de negócio permanecesse independent</w:t>
      </w:r>
      <w:r w:rsidR="009E29F9">
        <w:t>e</w:t>
      </w:r>
      <w:r>
        <w:t>.</w:t>
      </w:r>
    </w:p>
    <w:p w14:paraId="76D89A02" w14:textId="66F0541D" w:rsidR="00CB319A" w:rsidRDefault="00000000">
      <w:r>
        <w:t>No servidor, adotou-se uma organização em camadas. Os controladores recebem as requisições HTTP</w:t>
      </w:r>
      <w:r w:rsidR="009E29F9">
        <w:t xml:space="preserve"> (</w:t>
      </w:r>
      <w:r w:rsidR="009E29F9">
        <w:rPr>
          <w:rFonts w:eastAsia="Calibri" w:cs="Tahoma"/>
        </w:rPr>
        <w:t>Hypertext Transfer Protocol</w:t>
      </w:r>
      <w:r w:rsidR="009E29F9">
        <w:t>)</w:t>
      </w:r>
      <w:r>
        <w:t xml:space="preserve"> e delegam o processamento aos serviços, onde residem as regras de negócio e as validações</w:t>
      </w:r>
      <w:r w:rsidR="002F6248">
        <w:t>, esses controladores</w:t>
      </w:r>
      <w:r>
        <w:t xml:space="preserve">, acessam o banco de dados por meio dos repositórios, implementados com </w:t>
      </w:r>
      <w:r w:rsidR="009E29F9">
        <w:t xml:space="preserve">a ferramenta do </w:t>
      </w:r>
      <w:r>
        <w:t xml:space="preserve">Spring </w:t>
      </w:r>
      <w:r w:rsidR="009E29F9">
        <w:t xml:space="preserve">Boot, o </w:t>
      </w:r>
      <w:r>
        <w:t>Data JPA</w:t>
      </w:r>
      <w:r w:rsidR="009E29F9">
        <w:t xml:space="preserve"> (Java Persistence API)</w:t>
      </w:r>
      <w:r>
        <w:t>. As entidades de persistência nunca são devolvidas diretamente pela API</w:t>
      </w:r>
      <w:r w:rsidR="002F6248">
        <w:t>,</w:t>
      </w:r>
      <w:r>
        <w:t xml:space="preserve"> toda a comunicação ocorre por meio de DTO</w:t>
      </w:r>
      <w:r w:rsidR="009E29F9">
        <w:t xml:space="preserve"> (Data Transfer Object)</w:t>
      </w:r>
      <w:r>
        <w:t xml:space="preserve"> específicos para requisição e para resposta. Essa decisão evitou o acoplamento entre o modelo de dados e a interface e, no caso do módulo documental, impediu que o conteúdo binário dos arquivos trafegasse desnecessariamente nas listagens.</w:t>
      </w:r>
    </w:p>
    <w:p w14:paraId="6E9943A6" w14:textId="4ACDA1DA" w:rsidR="00CB319A" w:rsidRDefault="00000000">
      <w:r>
        <w:t>O controle de acesso foi implementado por meio de autenticação baseada em token JWT</w:t>
      </w:r>
      <w:r w:rsidR="00CE1430">
        <w:t xml:space="preserve">. </w:t>
      </w:r>
      <w:r>
        <w:t xml:space="preserve">A cada requisição, um filtro intercepta a chamada, valida o token e identifica o usuário </w:t>
      </w:r>
      <w:r>
        <w:lastRenderedPageBreak/>
        <w:t>autenticado. A essa verificação somou-se uma segunda camada de proteção, aplicada em todos os serviços: antes de ler, alterar ou excluir qualquer registro, o sistema confirma que a propriedade à qual o dado pertence é de titularidade do usuário autenticado. Sem esse cuidado, seria possível acessar informações de outra conta apenas alterando o identificador enviado na requisição.</w:t>
      </w:r>
    </w:p>
    <w:p w14:paraId="08C51A24" w14:textId="1C5B7910" w:rsidR="00CB319A" w:rsidRDefault="002F6248">
      <w:r>
        <w:t xml:space="preserve">Cada módulo foi implementado como um componente Angular acompanhado de seu respectivo serviço de comunicação com a API. Um serviço de contexto, compartilhado por toda a aplicação esse contexto é </w:t>
      </w:r>
      <w:r w:rsidR="00107E85">
        <w:t>compartilhado</w:t>
      </w:r>
      <w:r>
        <w:t xml:space="preserve"> de forma reativa</w:t>
      </w:r>
      <w:r w:rsidR="00107E85">
        <w:t xml:space="preserve"> assim </w:t>
      </w:r>
      <w:r>
        <w:t>todas as telas abertas recarregam automaticamente os seus dados quando o usuário troca de propriedade</w:t>
      </w:r>
      <w:r w:rsidR="00107E85">
        <w:t>,</w:t>
      </w:r>
      <w:r>
        <w:t xml:space="preserve"> o que garante que informações de propriedades distintas nunca sejam exibidas simultaneamente.</w:t>
      </w:r>
    </w:p>
    <w:p w14:paraId="0C887AAC" w14:textId="77777777" w:rsidR="00CB319A" w:rsidRDefault="00000000">
      <w:pPr>
        <w:pStyle w:val="Ttulo2"/>
      </w:pPr>
      <w:bookmarkStart w:id="116" w:name="_Toc238691001"/>
      <w:bookmarkStart w:id="117" w:name="_Toc239631561"/>
      <w:r>
        <w:t>Modelagem e persistência dos dados</w:t>
      </w:r>
      <w:bookmarkEnd w:id="116"/>
      <w:bookmarkEnd w:id="117"/>
    </w:p>
    <w:p w14:paraId="6AD6D6AC" w14:textId="5CC898D8" w:rsidR="00CB319A" w:rsidRDefault="00000000">
      <w:r>
        <w:t xml:space="preserve">O sistema gerenciador de banco de dados escolhido foi o PostgreSQL, e o esquema físico é derivado do </w:t>
      </w:r>
      <w:r w:rsidR="009376FF">
        <w:t xml:space="preserve">ORM </w:t>
      </w:r>
      <w:r>
        <w:t>das entidades por meio do Hibernate. O modelo final é composto por onze entidades, das quais duas concentram a maior complexidade do domínio, por reunirem tanto o registro operacional quanto o valor de negócio do sistema: Documento e Clima.</w:t>
      </w:r>
    </w:p>
    <w:p w14:paraId="4EF67B8B" w14:textId="09204C64" w:rsidR="00CB319A" w:rsidRDefault="00000000">
      <w:r>
        <w:t xml:space="preserve">A entidade </w:t>
      </w:r>
      <w:r w:rsidR="00107E85">
        <w:t>Usuário</w:t>
      </w:r>
      <w:r>
        <w:t xml:space="preserve"> representa a conta de acesso e armazena </w:t>
      </w:r>
      <w:r w:rsidR="00107E85">
        <w:t>suas principais características</w:t>
      </w:r>
      <w:r>
        <w:t>. A entidade Sitio representa a propriedade rural e ocupa a posição central do modelo</w:t>
      </w:r>
      <w:r w:rsidR="00107E85">
        <w:t>, e</w:t>
      </w:r>
      <w:r>
        <w:t>ssa escolha estabeleceu o que ao longo do desenvolvimento</w:t>
      </w:r>
      <w:r w:rsidR="00107E85">
        <w:t xml:space="preserve"> passou a ser chamado de </w:t>
      </w:r>
      <w:r>
        <w:t>propriedade.</w:t>
      </w:r>
    </w:p>
    <w:p w14:paraId="60EE7576" w14:textId="41510C34" w:rsidR="00CB319A" w:rsidRDefault="00000000">
      <w:r>
        <w:t xml:space="preserve">Os cadastros operacionais derivam diretamente da propriedade. Setor representa as subdivisões ou talhões, e guarda a </w:t>
      </w:r>
      <w:r w:rsidR="00107E85">
        <w:t>as suas características como</w:t>
      </w:r>
      <w:r>
        <w:t xml:space="preserve"> a cultura plantada e um status que acompanha o ciclo produtivo. Equipamento </w:t>
      </w:r>
      <w:r w:rsidR="00107E85">
        <w:t xml:space="preserve">possibilita </w:t>
      </w:r>
      <w:r>
        <w:t>registra</w:t>
      </w:r>
      <w:r w:rsidR="00107E85">
        <w:t>r</w:t>
      </w:r>
      <w:r>
        <w:t xml:space="preserve"> tratores, implementos e ferramentas, com marca, ano e as datas de aquisição e de venda. </w:t>
      </w:r>
      <w:r w:rsidR="00A850C8">
        <w:t>Funcionário</w:t>
      </w:r>
      <w:r>
        <w:t xml:space="preserve"> armazena os responsáveis pelas operações de campo, com cargo, contato e situação cadastral. Insumo controla o estoque de sementes, fertilizantes e defensivos, indicando categoria, unidade de medida, quantidade disponível e fornecedor.</w:t>
      </w:r>
    </w:p>
    <w:p w14:paraId="371D1446" w14:textId="0628AEAF" w:rsidR="00CB319A" w:rsidRDefault="00000000">
      <w:r>
        <w:t xml:space="preserve">O histórico operacional é formado por duas entidades. </w:t>
      </w:r>
      <w:r w:rsidR="00DE0E47">
        <w:t>O modelo “</w:t>
      </w:r>
      <w:r>
        <w:t>TipoAtividade</w:t>
      </w:r>
      <w:r w:rsidR="00DE0E47">
        <w:t>”</w:t>
      </w:r>
      <w:r>
        <w:t xml:space="preserve"> funciona como um </w:t>
      </w:r>
      <w:r w:rsidR="00107E85">
        <w:t>catálogo</w:t>
      </w:r>
      <w:r>
        <w:t xml:space="preserve"> personalizável por propriedade, permitindo que cada produtor nomeie </w:t>
      </w:r>
      <w:r>
        <w:lastRenderedPageBreak/>
        <w:t xml:space="preserve">suas operações </w:t>
      </w:r>
      <w:r w:rsidR="00107E85">
        <w:t>como</w:t>
      </w:r>
      <w:r>
        <w:t xml:space="preserve"> pulverização, colheita ou poda. </w:t>
      </w:r>
      <w:r w:rsidR="00DE0E47">
        <w:t>Em “</w:t>
      </w:r>
      <w:r>
        <w:t>HistoricoAtividade</w:t>
      </w:r>
      <w:r w:rsidR="00DE0E47">
        <w:t>”</w:t>
      </w:r>
      <w:r>
        <w:t xml:space="preserve"> registra</w:t>
      </w:r>
      <w:r w:rsidR="00DE0E47">
        <w:t xml:space="preserve">-se </w:t>
      </w:r>
      <w:r>
        <w:t xml:space="preserve">a execução propriamente dita, relacionando-se com o setor onde a operação ocorreu, com o tipo que a classifica, com o funcionário responsável e com o equipamento </w:t>
      </w:r>
      <w:r w:rsidR="00107E85">
        <w:t>utilizado</w:t>
      </w:r>
      <w:r>
        <w:t>.</w:t>
      </w:r>
    </w:p>
    <w:p w14:paraId="719F8430" w14:textId="42872993" w:rsidR="00CB319A" w:rsidRDefault="00000000">
      <w:r>
        <w:t xml:space="preserve">A entidade Clima </w:t>
      </w:r>
      <w:r w:rsidR="00107E85">
        <w:t>implementa</w:t>
      </w:r>
      <w:r>
        <w:t xml:space="preserve"> o acompanhamento meteorológico da propriedade. Cada registro guarda a data e a hora da observação, a condição do tempo, o volume de precipitação e uma descrição livre</w:t>
      </w:r>
      <w:r w:rsidR="00107E85">
        <w:t>.</w:t>
      </w:r>
      <w:r>
        <w:t xml:space="preserve"> É a partir dessa entidade que o sistema calcula tanto o resumo do período exibido na própria tela de clima quanto o total de chuva do mês apresentado no painel geral, estabelecendo a correlação entre o regime de chuvas e as operações realizadas em campo.</w:t>
      </w:r>
    </w:p>
    <w:p w14:paraId="0F9F1F93" w14:textId="401D9C24" w:rsidR="00CB319A" w:rsidRDefault="00000000">
      <w:r>
        <w:t>A entidade Documento constitui o núcleo do sistema e é a que melhor traduz o propósito do trabalho</w:t>
      </w:r>
      <w:r w:rsidR="00107E85">
        <w:t xml:space="preserve">, </w:t>
      </w:r>
      <w:r>
        <w:t>ela armazena o próprio arquivo em um campo binário acompanhado de dois metadados o nome original do arquivo e o seu tipo de conteúdo.</w:t>
      </w:r>
    </w:p>
    <w:p w14:paraId="668B00E0" w14:textId="185DE496" w:rsidR="00CB319A" w:rsidRDefault="00000000">
      <w:r>
        <w:t>O que diferencia essa entidade das demais é o seu duplo papel.</w:t>
      </w:r>
      <w:r w:rsidR="00107E85">
        <w:t xml:space="preserve"> O </w:t>
      </w:r>
      <w:r>
        <w:t>Documento carrega um indicador de receita ou despesa e um campo de valor monetário, também definido como decimal para evitar imprecisões em somatórios financeiros. Com isso, um mesmo registro cumpre simultaneamente a função de guarda documental e de lançamento financeiro, permitindo que a tela de documentos apresente o balanço entre receitas e despesas sem que fosse necessário criar um módulo contábil independente.</w:t>
      </w:r>
    </w:p>
    <w:p w14:paraId="616BC3B9" w14:textId="185DE496" w:rsidR="00B0084B" w:rsidRDefault="00B0084B" w:rsidP="00B0084B">
      <w:pPr>
        <w:pStyle w:val="Ttulo2"/>
      </w:pPr>
      <w:bookmarkStart w:id="118" w:name="_Toc239631562"/>
      <w:r>
        <w:t>Tela Clima</w:t>
      </w:r>
      <w:bookmarkEnd w:id="118"/>
    </w:p>
    <w:p w14:paraId="11B7A106" w14:textId="7FD22B3B" w:rsidR="00CB319A" w:rsidRDefault="00000000">
      <w:r>
        <w:t>A tela de clima</w:t>
      </w:r>
      <w:r w:rsidR="00BB21AE">
        <w:t xml:space="preserve"> é representada na figura 5</w:t>
      </w:r>
      <w:r>
        <w:t xml:space="preserve"> concentra o acompanhamento meteorológico da propriedade e ilustra o padrão de interface adotado em todo o sistema. Na região superior, a barra fixa apresenta, à esquerda, o seletor da propriedade em uso</w:t>
      </w:r>
      <w:r w:rsidR="005A386A">
        <w:t xml:space="preserve">, </w:t>
      </w:r>
      <w:r>
        <w:t>à direita, exibem-se a identificação do usuário autenticado e a opção de encerrar a sessão. O menu lateral relaciona todos os módulos disponíveis, com destaque visual para o item corrente, permitindo ao usuário situar-se dentro da aplicação.</w:t>
      </w:r>
    </w:p>
    <w:p w14:paraId="0FD3C5D1" w14:textId="384F6552" w:rsidR="00CB319A" w:rsidRDefault="005A386A">
      <w:r>
        <w:t xml:space="preserve">O conjunto de dados permite delimitar a busca dos registros por período, mediante a informação das datas inicial e final. Os apontamentos são organizados em uma tabela do registro mais recente para o mais antigo, com as informações de data, horário, condição do tempo, volume de precipitação em milímetros e descrição. Esses recursos possibilitam permitir a leitura imediata do padrão climático do período. A coluna </w:t>
      </w:r>
      <w:r w:rsidR="00DE0E47">
        <w:t>“Aç</w:t>
      </w:r>
      <w:r>
        <w:t>ões</w:t>
      </w:r>
      <w:r w:rsidR="00DE0E47">
        <w:t xml:space="preserve">” permite realizar </w:t>
      </w:r>
      <w:r w:rsidR="00DE0E47">
        <w:lastRenderedPageBreak/>
        <w:t xml:space="preserve">a edição e </w:t>
      </w:r>
      <w:r>
        <w:t xml:space="preserve">exclusão de cada registro, </w:t>
      </w:r>
      <w:r w:rsidR="00DE0E47">
        <w:t>sendo que</w:t>
      </w:r>
      <w:r w:rsidR="00BB21AE">
        <w:t>,</w:t>
      </w:r>
      <w:r w:rsidR="00DE0E47">
        <w:t xml:space="preserve"> ao tentar excluir um dado é necessário realizar uma confirmação</w:t>
      </w:r>
      <w:r w:rsidR="00BB21AE">
        <w:t xml:space="preserve">, </w:t>
      </w:r>
      <w:r w:rsidR="00DE0E47">
        <w:t xml:space="preserve">protegendo </w:t>
      </w:r>
      <w:r w:rsidR="00BB21AE">
        <w:t>a</w:t>
      </w:r>
      <w:r w:rsidR="00DE0E47">
        <w:t xml:space="preserve"> </w:t>
      </w:r>
      <w:r w:rsidR="00BB21AE">
        <w:t xml:space="preserve">informação </w:t>
      </w:r>
      <w:r>
        <w:t xml:space="preserve">por </w:t>
      </w:r>
      <w:r w:rsidR="00DE0E47">
        <w:t xml:space="preserve">meio de </w:t>
      </w:r>
      <w:r>
        <w:t xml:space="preserve">um </w:t>
      </w:r>
      <w:r w:rsidR="00BB21AE" w:rsidRPr="00BB21AE">
        <w:rPr>
          <w:i/>
          <w:iCs/>
        </w:rPr>
        <w:t>dialog</w:t>
      </w:r>
      <w:r w:rsidR="00BB21AE">
        <w:t xml:space="preserve"> que confirma a ação, este padrão se repete durante o software</w:t>
      </w:r>
      <w:r>
        <w:t>.</w:t>
      </w:r>
    </w:p>
    <w:p w14:paraId="1BF0F762" w14:textId="7F907A7C" w:rsidR="008B5DC5" w:rsidRDefault="00000000">
      <w:r>
        <w:t xml:space="preserve">Ao final da tela, a seção de resumo </w:t>
      </w:r>
      <w:r w:rsidR="005A386A">
        <w:t xml:space="preserve">permite visualizar </w:t>
      </w:r>
      <w:r>
        <w:t>o período filtrado em quatro indicadores: o total acumulado de milímetros de chuva, a quantidade de dias com precipitação e as contagens de dias ensolarados e nublados.</w:t>
      </w:r>
    </w:p>
    <w:p w14:paraId="0F3EAF91" w14:textId="6270E4E7" w:rsidR="00752112" w:rsidRDefault="003B5E7D" w:rsidP="00752112">
      <w:pPr>
        <w:keepNext/>
        <w:jc w:val="center"/>
      </w:pPr>
      <w:r w:rsidRPr="003B5E7D">
        <w:drawing>
          <wp:inline distT="0" distB="0" distL="0" distR="0" wp14:anchorId="200A6D1A" wp14:editId="3024DCF9">
            <wp:extent cx="6120130" cy="4317365"/>
            <wp:effectExtent l="0" t="0" r="0" b="6985"/>
            <wp:docPr id="21147385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38554" name=""/>
                    <pic:cNvPicPr/>
                  </pic:nvPicPr>
                  <pic:blipFill>
                    <a:blip r:embed="rId17"/>
                    <a:stretch>
                      <a:fillRect/>
                    </a:stretch>
                  </pic:blipFill>
                  <pic:spPr>
                    <a:xfrm>
                      <a:off x="0" y="0"/>
                      <a:ext cx="6120130" cy="4317365"/>
                    </a:xfrm>
                    <a:prstGeom prst="rect">
                      <a:avLst/>
                    </a:prstGeom>
                  </pic:spPr>
                </pic:pic>
              </a:graphicData>
            </a:graphic>
          </wp:inline>
        </w:drawing>
      </w:r>
    </w:p>
    <w:p w14:paraId="2F40CA33" w14:textId="77777777" w:rsidR="009376FF" w:rsidRDefault="00752112" w:rsidP="00AC3AA4">
      <w:pPr>
        <w:pStyle w:val="Legenda"/>
      </w:pPr>
      <w:bookmarkStart w:id="119" w:name="_Toc239631577"/>
      <w:r>
        <w:t xml:space="preserve">Figura </w:t>
      </w:r>
      <w:fldSimple w:instr=" SEQ Figura \* ARABIC ">
        <w:r w:rsidR="008862E1">
          <w:rPr>
            <w:noProof/>
          </w:rPr>
          <w:t>5</w:t>
        </w:r>
      </w:fldSimple>
      <w:r>
        <w:t xml:space="preserve">: </w:t>
      </w:r>
      <w:r w:rsidRPr="009376FF">
        <w:rPr>
          <w:b w:val="0"/>
          <w:bCs/>
        </w:rPr>
        <w:t>Tela de Clima</w:t>
      </w:r>
      <w:r w:rsidR="009376FF" w:rsidRPr="009376FF">
        <w:rPr>
          <w:b w:val="0"/>
          <w:bCs/>
        </w:rPr>
        <w:t>.</w:t>
      </w:r>
      <w:bookmarkEnd w:id="119"/>
      <w:r w:rsidR="009376FF">
        <w:t xml:space="preserve"> </w:t>
      </w:r>
    </w:p>
    <w:p w14:paraId="555CE88E" w14:textId="7978ED9E" w:rsidR="00752112" w:rsidRDefault="009376FF" w:rsidP="00AC3AA4">
      <w:pPr>
        <w:pStyle w:val="Legenda"/>
      </w:pPr>
      <w:r w:rsidRPr="009376FF">
        <w:t>Fonte</w:t>
      </w:r>
      <w:r>
        <w:rPr>
          <w:b w:val="0"/>
          <w:bCs/>
        </w:rPr>
        <w:t>: Autoria própria.</w:t>
      </w:r>
    </w:p>
    <w:p w14:paraId="4C054BBE" w14:textId="58EED081" w:rsidR="00346569" w:rsidRDefault="00346569" w:rsidP="00346569">
      <w:pPr>
        <w:pStyle w:val="Ttulo2"/>
      </w:pPr>
      <w:bookmarkStart w:id="120" w:name="_Toc239631563"/>
      <w:r>
        <w:t>Tela de Documento</w:t>
      </w:r>
      <w:r w:rsidR="00BB21AE">
        <w:t>s</w:t>
      </w:r>
      <w:bookmarkEnd w:id="120"/>
    </w:p>
    <w:p w14:paraId="436960C5" w14:textId="34D47E55" w:rsidR="00CB319A" w:rsidRDefault="00000000">
      <w:r>
        <w:t>A tela de documentos representa a funcionalidade central do sistema e reúne, em um mesmo espaço, a guarda dos comprovantes</w:t>
      </w:r>
      <w:r w:rsidR="00BB21AE">
        <w:t>,</w:t>
      </w:r>
      <w:r w:rsidR="005A386A">
        <w:t xml:space="preserve"> documentos</w:t>
      </w:r>
      <w:r>
        <w:t xml:space="preserve"> e o acompanhamento financeiro da propriedad</w:t>
      </w:r>
      <w:r w:rsidR="005A386A">
        <w:t>e</w:t>
      </w:r>
      <w:r w:rsidR="00BB21AE">
        <w:t xml:space="preserve"> como ilustrado na figura 6</w:t>
      </w:r>
      <w:r>
        <w:t>. A estrutura de navegação repete o padrão das demais telas, com a barra superior de contexto e o menu lateral, o que preserva a familiaridade do usuário ao transitar entre os módulos.</w:t>
      </w:r>
    </w:p>
    <w:p w14:paraId="1F6D90FA" w14:textId="62EE67D8" w:rsidR="00CB319A" w:rsidRDefault="005A386A">
      <w:r>
        <w:lastRenderedPageBreak/>
        <w:t>Logo abaixo do título, três indicadores sintetizam a situação financeira estabelecendo o total de receitas, o total de despesas e o saldo resultante. A faixa de filtros oferece critérios</w:t>
      </w:r>
      <w:r w:rsidR="00BB21AE">
        <w:t>,</w:t>
      </w:r>
      <w:r w:rsidR="008B5DC5">
        <w:t xml:space="preserve"> dentre eles</w:t>
      </w:r>
      <w:r>
        <w:t xml:space="preserve"> a busca pelo nome do documento, a seleção por categoria, a seleção pelo tipo de registro vinculado e a separação entre receitas e despesas.</w:t>
      </w:r>
    </w:p>
    <w:p w14:paraId="495F99FE" w14:textId="00D30CC7" w:rsidR="00CB319A" w:rsidRDefault="00000000">
      <w:r>
        <w:t>Cada cartão identifica o documento distinguindo</w:t>
      </w:r>
      <w:r w:rsidR="008B5DC5">
        <w:t xml:space="preserve"> </w:t>
      </w:r>
      <w:r>
        <w:t xml:space="preserve">documentos </w:t>
      </w:r>
      <w:r w:rsidR="008B5DC5">
        <w:t>de forma independente,</w:t>
      </w:r>
      <w:r>
        <w:t xml:space="preserve"> seguido do valor do lançamento, em verde quando se trata de receita e em vermelho quando de despesa. Abaixo, apresentam-se o nome do documento, a etiqueta da categoria à qual pertence, o registro ao qual está vinculado e a data de referência. Quando nenhum vínculo específico foi informado, o cartão indica tratar-se de um documento geral da propriedade</w:t>
      </w:r>
      <w:r w:rsidR="008B5DC5">
        <w:t>, logo abaixo no</w:t>
      </w:r>
      <w:r>
        <w:t xml:space="preserve"> rodapé do cartão reúne as ações disponíveis</w:t>
      </w:r>
      <w:r w:rsidR="008B5DC5">
        <w:t>:</w:t>
      </w:r>
      <w:r>
        <w:t xml:space="preserve"> baixar o arquivo original, editar as informações e excluir o registro.</w:t>
      </w:r>
    </w:p>
    <w:p w14:paraId="6AA2D36E" w14:textId="4C1292A4" w:rsidR="00346569" w:rsidRDefault="00000000" w:rsidP="00346569">
      <w:r>
        <w:t xml:space="preserve">O cadastro de um novo documento ocorre em uma janela sobreposta, na qual o usuário informa </w:t>
      </w:r>
      <w:r w:rsidR="008B5DC5">
        <w:t>os dados</w:t>
      </w:r>
      <w:r>
        <w:t>. Um campo de seleção define o tipo de registro a ser vinculad</w:t>
      </w:r>
      <w:r w:rsidR="008B5DC5">
        <w:t>o, dentre eles</w:t>
      </w:r>
      <w:r>
        <w:t xml:space="preserve"> setor, equipamento, insumo, funcionário ou atividade</w:t>
      </w:r>
      <w:r w:rsidR="008B5DC5">
        <w:t>,</w:t>
      </w:r>
      <w:r>
        <w:t xml:space="preserve"> a partir dessa escolha, o sistema carrega apenas os registros da propriedade ativa correspondentes àquele tipo, evitando vínculos inconsistentes.</w:t>
      </w:r>
    </w:p>
    <w:p w14:paraId="61A9CC7E" w14:textId="556F9CC2" w:rsidR="008862E1" w:rsidRDefault="003B5E7D" w:rsidP="008862E1">
      <w:pPr>
        <w:keepNext/>
        <w:jc w:val="center"/>
      </w:pPr>
      <w:r w:rsidRPr="003B5E7D">
        <w:drawing>
          <wp:inline distT="0" distB="0" distL="0" distR="0" wp14:anchorId="35DD9804" wp14:editId="66315E71">
            <wp:extent cx="6261748" cy="2706624"/>
            <wp:effectExtent l="0" t="0" r="5715" b="0"/>
            <wp:docPr id="5451111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11125" name=""/>
                    <pic:cNvPicPr/>
                  </pic:nvPicPr>
                  <pic:blipFill>
                    <a:blip r:embed="rId18"/>
                    <a:stretch>
                      <a:fillRect/>
                    </a:stretch>
                  </pic:blipFill>
                  <pic:spPr>
                    <a:xfrm>
                      <a:off x="0" y="0"/>
                      <a:ext cx="6277079" cy="2713251"/>
                    </a:xfrm>
                    <a:prstGeom prst="rect">
                      <a:avLst/>
                    </a:prstGeom>
                  </pic:spPr>
                </pic:pic>
              </a:graphicData>
            </a:graphic>
          </wp:inline>
        </w:drawing>
      </w:r>
    </w:p>
    <w:p w14:paraId="4C1F7AE4" w14:textId="77777777" w:rsidR="009376FF" w:rsidRDefault="008862E1" w:rsidP="00AC3AA4">
      <w:pPr>
        <w:pStyle w:val="Legenda"/>
      </w:pPr>
      <w:bookmarkStart w:id="121" w:name="_Toc239631578"/>
      <w:r>
        <w:t xml:space="preserve">Figura </w:t>
      </w:r>
      <w:fldSimple w:instr=" SEQ Figura \* ARABIC ">
        <w:r>
          <w:rPr>
            <w:noProof/>
          </w:rPr>
          <w:t>6</w:t>
        </w:r>
      </w:fldSimple>
      <w:r>
        <w:t xml:space="preserve">: </w:t>
      </w:r>
      <w:r w:rsidRPr="009376FF">
        <w:rPr>
          <w:b w:val="0"/>
          <w:bCs/>
        </w:rPr>
        <w:t>Tela de Documento</w:t>
      </w:r>
      <w:bookmarkStart w:id="122" w:name="_Toc434956076"/>
      <w:r w:rsidR="009376FF" w:rsidRPr="009376FF">
        <w:rPr>
          <w:b w:val="0"/>
          <w:bCs/>
        </w:rPr>
        <w:t>.</w:t>
      </w:r>
      <w:bookmarkEnd w:id="121"/>
      <w:r w:rsidR="009376FF">
        <w:t xml:space="preserve"> </w:t>
      </w:r>
    </w:p>
    <w:p w14:paraId="22F1CCC8" w14:textId="5D060CA2" w:rsidR="008B5DC5" w:rsidRPr="008B5DC5" w:rsidRDefault="009376FF" w:rsidP="00AC3AA4">
      <w:pPr>
        <w:pStyle w:val="Legenda"/>
      </w:pPr>
      <w:r w:rsidRPr="009376FF">
        <w:t>Fonte</w:t>
      </w:r>
      <w:r>
        <w:rPr>
          <w:b w:val="0"/>
          <w:bCs/>
        </w:rPr>
        <w:t>: Autoria própria.</w:t>
      </w:r>
    </w:p>
    <w:p w14:paraId="32CAE7A3" w14:textId="77777777" w:rsidR="003B5E7D" w:rsidRDefault="003B5E7D">
      <w:pPr>
        <w:spacing w:before="0" w:after="160" w:line="259" w:lineRule="auto"/>
        <w:jc w:val="left"/>
        <w:rPr>
          <w:rFonts w:eastAsiaTheme="majorEastAsia" w:cstheme="majorBidi"/>
          <w:b/>
          <w:caps/>
          <w:sz w:val="28"/>
          <w:szCs w:val="32"/>
        </w:rPr>
      </w:pPr>
      <w:r>
        <w:br w:type="page"/>
      </w:r>
    </w:p>
    <w:p w14:paraId="46BC2748" w14:textId="0F00F530" w:rsidR="004B6E96" w:rsidRDefault="004B6E96">
      <w:pPr>
        <w:pStyle w:val="Ttulo1"/>
      </w:pPr>
      <w:bookmarkStart w:id="123" w:name="_Toc239631564"/>
      <w:r>
        <w:lastRenderedPageBreak/>
        <w:t>Conclusões</w:t>
      </w:r>
      <w:bookmarkEnd w:id="123"/>
    </w:p>
    <w:p w14:paraId="5BF61967" w14:textId="4320BA44" w:rsidR="00F5129C" w:rsidRDefault="00F5129C" w:rsidP="00F5129C">
      <w:pPr>
        <w:pStyle w:val="Corpodetexto"/>
        <w:spacing w:before="120" w:after="120" w:line="360" w:lineRule="auto"/>
      </w:pPr>
      <w:r>
        <w:t xml:space="preserve">A elaboração deste projeto permitiu a concepção de uma solução tecnológica robusta e direcionada às dores latentes do pequeno empreendedor rural. Ao longo do desenvolvimento, ficou evidente que a maior barreira para a gestão eficiente no campo não é apenas a falta de dados, mas a desorganização e a fragmentação das informações. O sistema proposto </w:t>
      </w:r>
      <w:r w:rsidR="00DA4A96">
        <w:t>obteve</w:t>
      </w:r>
      <w:r>
        <w:t xml:space="preserve"> êxito ao integrar, em uma arquitetura única, o controle operacional das atividades de campo com a gestão rigorosa de documentos e comprovantes fiscais.</w:t>
      </w:r>
    </w:p>
    <w:p w14:paraId="31566F3C" w14:textId="5EE848B1" w:rsidR="00F5129C" w:rsidRPr="00F5129C" w:rsidRDefault="00F5129C" w:rsidP="00F5129C">
      <w:r>
        <w:t>A modelagem de dados e os diagramas de casos de uso apresentados comprovam que o software oferece a integridade necessária para se tornar o repositório oficial de memória da propriedade. Com as funcionalidades de rastreabilidade de maquinário, histórico pluviométrico e a centralização de recibos, o produtor passa a deter o controle real sobre seus ativos e obrigações, transformando registros isolados em inteligência de negócio capaz de suportar decisões estratégicas e auditorias futuras.</w:t>
      </w:r>
    </w:p>
    <w:p w14:paraId="740E444C" w14:textId="77777777" w:rsidR="00473F66" w:rsidRDefault="00000000">
      <w:r>
        <w:t>Entre os aspectos evidenciados por este trabalho, o registro documental ocupou posição central. Para a microempresa agrícola, a nota fiscal de um insumo, o comprovante de manutenção de um trator ou o recibo de pagamento de um trabalhador não constituem apenas papéis de valor contábil, mas sim o registro de que determinada operação existiu. A perda desses documentos implica a perda da própria prova, uma vez que, sem a nota fiscal, não se aciona a garantia do maquinário, sem o comprovante de aquisição não se justifica a despesa perante a contabilidade e, sem o histórico organizado, não se demonstra a origem dos insumos aplicados na lavoura. Conforme observado por Bellotto (2006), o documento adquire significado a partir da função e da atividade que o gerou, motivo pelo qual o sistema não se limitou a armazenar arquivos, mas vinculou cada documento à entidade que lhe deu origem, seja ela uma propriedade, um setor, um equipamento, um insumo, um funcionário ou uma atividade de campo.</w:t>
      </w:r>
    </w:p>
    <w:p w14:paraId="625EFFD5" w14:textId="77777777" w:rsidR="00473F66" w:rsidRDefault="00000000">
      <w:r>
        <w:t xml:space="preserve">Esse vínculo é o que diferencia o armazenamento simples da gestão documental propriamente dita. Uma pasta de arquivos digitalizados preserva o conteúdo, porém não preserva o contexto, ao passo que o registro estruturado permite recuperar todos os comprovantes associados a determinado maquinário ou a determinado período produtivo. Para o pequeno produtor, cuja rotina se apoia frequentemente em anotações manuais e em documentos guardados sem critério de organização, essa mudança representa a </w:t>
      </w:r>
      <w:r>
        <w:lastRenderedPageBreak/>
        <w:t>transição de uma memória frágil e dispersa para um acervo consultável, o que sustenta tanto a prestação de contas quanto a continuidade da propriedade ao longo do tempo.</w:t>
      </w:r>
    </w:p>
    <w:p w14:paraId="718981B1" w14:textId="43CA0B72" w:rsidR="00473F66" w:rsidRDefault="00000000">
      <w:r>
        <w:t>O desenvolvimento deste software proporcionou a oportunidade de aplicar, em um contexto real e integral, os conteúdos estudados ao longo do curso. A construção da aplicação exigiu percorrer todas as camadas do sistema, desde a modelagem das tabelas no PostgreSQL até a apresentação das informações na interface, passando pela implementação da API em Java com Spring Boot, pela separação entre as entidade</w:t>
      </w:r>
      <w:r w:rsidR="006432B4">
        <w:t xml:space="preserve">s e os </w:t>
      </w:r>
      <w:r>
        <w:t>DTO</w:t>
      </w:r>
      <w:r w:rsidR="006432B4">
        <w:t>s</w:t>
      </w:r>
      <w:r>
        <w:t xml:space="preserve"> e pelo consumo dos </w:t>
      </w:r>
      <w:r w:rsidRPr="006432B4">
        <w:rPr>
          <w:i/>
          <w:iCs/>
        </w:rPr>
        <w:t>endpoints</w:t>
      </w:r>
      <w:r>
        <w:t xml:space="preserve"> HTTP no </w:t>
      </w:r>
      <w:r w:rsidRPr="00EC136B">
        <w:rPr>
          <w:i/>
          <w:iCs/>
        </w:rPr>
        <w:t>frontend</w:t>
      </w:r>
      <w:r>
        <w:t xml:space="preserve"> em Angular.</w:t>
      </w:r>
    </w:p>
    <w:p w14:paraId="4341520C" w14:textId="216BE7BC" w:rsidR="00473F66" w:rsidRDefault="00000000">
      <w:r>
        <w:t xml:space="preserve">Entre as dificuldades enfrentadas, destacou-se a modelagem da entidade Documento, que precisou relacionar-se com diversas outras entidades sem perder </w:t>
      </w:r>
      <w:r w:rsidR="006432B4">
        <w:t xml:space="preserve">sua </w:t>
      </w:r>
      <w:r>
        <w:t xml:space="preserve">integridade, o que motivou revisões sucessivas do modelo de dados. Também se mostrou desafiadora a definição da regra que vincula todo registro a uma única propriedade, adotada para garantir o isolamento das informações entre diferentes usuários e que repercutiu em praticamente todos os módulos já construídos. O uso do controle de versão com Git permitiu </w:t>
      </w:r>
      <w:r w:rsidR="006432B4">
        <w:t>o versionamento seguro durante o desenvolvimento</w:t>
      </w:r>
      <w:r>
        <w:t>, enquanto a organização das tarefas em fluxo contínuo pelo Kanban ajudou a manter o desenvolvimento previsível diante do prazo acadêmico.</w:t>
      </w:r>
    </w:p>
    <w:p w14:paraId="3BF55BD2" w14:textId="77777777" w:rsidR="00473F66" w:rsidRDefault="00000000">
      <w:r>
        <w:t>Retomando o objetivo geral proposto na introdução, que consistiu em desenvolver e implementar o Horizontes do Agro como uma solução de gestão acessível e especializada para o microempreendedor agrícola, considera-se que ele foi alcançado. O sistema encontra-se funcional e contempla o controle dos fluxos financeiros por meio do registro de receitas e despesas associadas aos documentos, o acompanhamento da movimentação de insumos e, de forma central, o armazenamento organizado dos arquivos da propriedade.</w:t>
      </w:r>
    </w:p>
    <w:p w14:paraId="1E940D72" w14:textId="24FA7063" w:rsidR="00473F66" w:rsidRDefault="00000000">
      <w:r>
        <w:t>Quanto aos objetivos específicos, verificou-se</w:t>
      </w:r>
      <w:r w:rsidR="006432B4">
        <w:t xml:space="preserve"> que o</w:t>
      </w:r>
      <w:r>
        <w:t xml:space="preserve"> módulo de cadastro inicial foi integralmente implementado, com registro e autenticação do usuário por meio de token JWT e com o cadastro das propriedades a serem gerenciadas. O gerenciamento do fluxo de insumos e do registro climático também foi concluído, contemplando a entrada e a saída de insumos e o acompanhamento d</w:t>
      </w:r>
      <w:r w:rsidR="006432B4">
        <w:t xml:space="preserve">e </w:t>
      </w:r>
      <w:r>
        <w:t>índice pluviométrico. A consulta ao histórico foi igualmente atendida, uma vez que os registros permanecem disponíveis por propriedade e podem ser recuperados por meio de filtros, com destaque para a seleção por intervalo de datas nos registros climáticos.</w:t>
      </w:r>
    </w:p>
    <w:p w14:paraId="3C9B3439" w14:textId="62D2AACC" w:rsidR="00C24127" w:rsidRDefault="00000000">
      <w:r>
        <w:lastRenderedPageBreak/>
        <w:t xml:space="preserve">No que se refere à motivação que originou a pesquisa, ou seja, o reconhecimento de que a evolução tecnológica no campo se concentrou nos maquinários e deixou a sistematização dos dados em segundo plano, entende-se que o trabalho ofereceu uma resposta concreta dentro do escopo delimitado para este Trabalho de Conclusão de Curso. A lacuna de profissionalização gerencial e documental apontada na introdução foi atendida por </w:t>
      </w:r>
      <w:r w:rsidR="006432B4">
        <w:t xml:space="preserve">meio de </w:t>
      </w:r>
      <w:r>
        <w:t>uma ferramenta de baixo custo, construída sobre tecnologias de código aberto e dirigida ao pequeno produtor, público</w:t>
      </w:r>
      <w:r w:rsidR="006432B4">
        <w:t xml:space="preserve"> que,</w:t>
      </w:r>
      <w:r>
        <w:t xml:space="preserve"> raramente</w:t>
      </w:r>
      <w:r w:rsidR="006432B4">
        <w:t xml:space="preserve"> é</w:t>
      </w:r>
      <w:r>
        <w:t xml:space="preserve"> alcançado pelos sistemas de gestão voltados às grandes operações agrícolas. O sistema não elimina a necessidade de organização por parte do produtor, mas fornece a estrutura para que essa organização ocorra, substituindo a dispersão de anotações e comprovantes por um repositório único, vinculado à propriedade e consultável a qualquer momento.</w:t>
      </w:r>
    </w:p>
    <w:p w14:paraId="18052689" w14:textId="15902AD3" w:rsidR="00915E8D" w:rsidRDefault="00915E8D" w:rsidP="00915E8D">
      <w:pPr>
        <w:pStyle w:val="Ttulo2"/>
      </w:pPr>
      <w:bookmarkStart w:id="124" w:name="_Toc239631565"/>
      <w:r>
        <w:t>Trabalhos futuros</w:t>
      </w:r>
      <w:bookmarkEnd w:id="124"/>
    </w:p>
    <w:p w14:paraId="4878AF34" w14:textId="4FDEDB29" w:rsidR="002F62B8" w:rsidRDefault="002F62B8" w:rsidP="002F62B8">
      <w:r>
        <w:t xml:space="preserve">Tratando-se de um projeto delimitado pelo cronograma acadêmico, </w:t>
      </w:r>
      <w:r w:rsidR="00734D06">
        <w:t xml:space="preserve">houve </w:t>
      </w:r>
      <w:r>
        <w:t>restrições para o desenvolvimento do escopo. Para dar prosseguimento e evolução ao software concebido neste Trabalho de Conclusão de Curso, visualiza-se a implementação de um módulo de gestão de insumos, auxiliando na baixa de defensivos e fertilizantes diretamente na tabela de histórico de atividades conforme o uso em campo.</w:t>
      </w:r>
    </w:p>
    <w:p w14:paraId="379F9C88" w14:textId="5E9BDD7A" w:rsidR="008A1321" w:rsidRDefault="002F62B8" w:rsidP="006432B4">
      <w:r>
        <w:t>Além disso, embora o registro climático de forma manual possibilite a inserção de dados específicos da propriedade, considera-se possível a integração futura com APIs meteorológicas externas para uma análise e documentação climática automatizada. O projeto não se encerra como um software automatizado, mas como uma base sólida e escalável para a transformação digital na gestão</w:t>
      </w:r>
      <w:r w:rsidR="00734D06">
        <w:t xml:space="preserve"> e armazenamento de documentos de </w:t>
      </w:r>
      <w:r>
        <w:t>pequenas propriedades agrícolas.</w:t>
      </w:r>
    </w:p>
    <w:p w14:paraId="619A2B3F" w14:textId="77777777" w:rsidR="006432B4" w:rsidRDefault="006432B4" w:rsidP="006432B4"/>
    <w:p w14:paraId="4F63788E" w14:textId="77777777" w:rsidR="006432B4" w:rsidRDefault="006432B4" w:rsidP="006432B4"/>
    <w:p w14:paraId="52AA6CD3" w14:textId="77777777" w:rsidR="006432B4" w:rsidRDefault="006432B4" w:rsidP="006432B4"/>
    <w:p w14:paraId="6DA7700C" w14:textId="77777777" w:rsidR="006432B4" w:rsidRPr="002F62B8" w:rsidRDefault="006432B4" w:rsidP="006432B4"/>
    <w:bookmarkStart w:id="125" w:name="_Toc239631566" w:displacedByCustomXml="next"/>
    <w:sdt>
      <w:sdtPr>
        <w:rPr>
          <w:rFonts w:eastAsiaTheme="minorHAnsi" w:cstheme="minorBidi"/>
          <w:b w:val="0"/>
          <w:caps w:val="0"/>
          <w:sz w:val="24"/>
          <w:szCs w:val="22"/>
        </w:rPr>
        <w:id w:val="-666630279"/>
        <w:docPartObj>
          <w:docPartGallery w:val="Bibliographies"/>
          <w:docPartUnique/>
        </w:docPartObj>
      </w:sdtPr>
      <w:sdtContent>
        <w:p w14:paraId="0A43D601" w14:textId="77777777" w:rsidR="002431F6" w:rsidRDefault="002431F6" w:rsidP="00BC746B">
          <w:pPr>
            <w:pStyle w:val="Ttulo1"/>
          </w:pPr>
          <w:r>
            <w:t>Referências</w:t>
          </w:r>
          <w:bookmarkEnd w:id="122"/>
          <w:bookmarkEnd w:id="125"/>
        </w:p>
        <w:sdt>
          <w:sdtPr>
            <w:rPr>
              <w:rFonts w:eastAsiaTheme="minorHAnsi" w:cstheme="minorBidi"/>
            </w:rPr>
            <w:id w:val="-573587230"/>
            <w:bibliography/>
          </w:sdtPr>
          <w:sdtContent>
            <w:p w14:paraId="727FA0C8" w14:textId="77777777" w:rsidR="00804825" w:rsidRDefault="00554540" w:rsidP="00804825">
              <w:pPr>
                <w:pStyle w:val="Corpodetexto"/>
                <w:spacing w:line="360" w:lineRule="auto"/>
                <w:ind w:left="355" w:right="592"/>
              </w:pPr>
              <w:r>
                <w:fldChar w:fldCharType="begin"/>
              </w:r>
              <w:r>
                <w:instrText xml:space="preserve"> BIBLIOGRAPHY </w:instrText>
              </w:r>
              <w:r>
                <w:fldChar w:fldCharType="separate"/>
              </w:r>
              <w:r>
                <w:t>ANDERSON,</w:t>
              </w:r>
              <w:r>
                <w:rPr>
                  <w:spacing w:val="-5"/>
                </w:rPr>
                <w:t xml:space="preserve"> </w:t>
              </w:r>
              <w:r>
                <w:t>David</w:t>
              </w:r>
              <w:r>
                <w:rPr>
                  <w:spacing w:val="-5"/>
                </w:rPr>
                <w:t xml:space="preserve"> </w:t>
              </w:r>
              <w:r>
                <w:t>J.</w:t>
              </w:r>
              <w:r>
                <w:rPr>
                  <w:spacing w:val="-4"/>
                </w:rPr>
                <w:t xml:space="preserve"> </w:t>
              </w:r>
              <w:r w:rsidRPr="00031EB8">
                <w:rPr>
                  <w:b/>
                  <w:bCs/>
                </w:rPr>
                <w:t>Kanban:</w:t>
              </w:r>
              <w:r w:rsidRPr="00031EB8">
                <w:rPr>
                  <w:b/>
                  <w:bCs/>
                  <w:spacing w:val="-4"/>
                </w:rPr>
                <w:t xml:space="preserve"> </w:t>
              </w:r>
              <w:r w:rsidRPr="001C357C">
                <w:t>Mudança</w:t>
              </w:r>
              <w:r w:rsidRPr="001C357C">
                <w:rPr>
                  <w:spacing w:val="-5"/>
                </w:rPr>
                <w:t xml:space="preserve"> </w:t>
              </w:r>
              <w:r w:rsidRPr="001C357C">
                <w:t>Evolucionária</w:t>
              </w:r>
              <w:r w:rsidRPr="001C357C">
                <w:rPr>
                  <w:spacing w:val="-5"/>
                </w:rPr>
                <w:t xml:space="preserve"> </w:t>
              </w:r>
              <w:r w:rsidRPr="001C357C">
                <w:t>de</w:t>
              </w:r>
              <w:r w:rsidRPr="001C357C">
                <w:rPr>
                  <w:spacing w:val="-4"/>
                </w:rPr>
                <w:t xml:space="preserve"> </w:t>
              </w:r>
              <w:r w:rsidRPr="001C357C">
                <w:t>Sucesso</w:t>
              </w:r>
              <w:r w:rsidRPr="001C357C">
                <w:rPr>
                  <w:spacing w:val="-5"/>
                </w:rPr>
                <w:t xml:space="preserve"> </w:t>
              </w:r>
              <w:r w:rsidRPr="001C357C">
                <w:t>para</w:t>
              </w:r>
              <w:r w:rsidRPr="001C357C">
                <w:rPr>
                  <w:spacing w:val="-5"/>
                </w:rPr>
                <w:t xml:space="preserve"> </w:t>
              </w:r>
              <w:r w:rsidRPr="001C357C">
                <w:t>seu Negócio de Tecnologia.</w:t>
              </w:r>
              <w:r>
                <w:t xml:space="preserve"> Porto Alegre: Bookman, 2012.</w:t>
              </w:r>
            </w:p>
            <w:p w14:paraId="6B170761" w14:textId="33401EC5" w:rsidR="00804825" w:rsidRDefault="00031EB8" w:rsidP="00804825">
              <w:pPr>
                <w:pStyle w:val="Corpodetexto"/>
                <w:spacing w:line="360" w:lineRule="auto"/>
                <w:ind w:left="355" w:right="592"/>
                <w:rPr>
                  <w:spacing w:val="-2"/>
                  <w:u w:val="single"/>
                </w:rPr>
              </w:pPr>
              <w:r w:rsidRPr="00031EB8">
                <w:t xml:space="preserve">AQUILES, Alexandre; FERREIRA, Rodrigo. </w:t>
              </w:r>
              <w:r w:rsidRPr="00031EB8">
                <w:rPr>
                  <w:b/>
                  <w:bCs/>
                </w:rPr>
                <w:t>Controlando Versões com Git e GitHub</w:t>
              </w:r>
              <w:r w:rsidRPr="00031EB8">
                <w:t>. São Paulo: Casa do Código, 2014</w:t>
              </w:r>
              <w:r w:rsidR="00554540">
                <w:rPr>
                  <w:spacing w:val="-2"/>
                </w:rPr>
                <w:t>.</w:t>
              </w:r>
            </w:p>
            <w:p w14:paraId="55F6230B" w14:textId="77777777" w:rsidR="00804825" w:rsidRDefault="00554540" w:rsidP="00804825">
              <w:pPr>
                <w:pStyle w:val="Corpodetexto"/>
                <w:spacing w:line="360" w:lineRule="auto"/>
                <w:ind w:left="355" w:right="592"/>
              </w:pPr>
              <w:r w:rsidRPr="0079201B">
                <w:rPr>
                  <w:bCs/>
                </w:rPr>
                <w:t>ARANTES, Juliana A</w:t>
              </w:r>
              <w:r>
                <w:t xml:space="preserve">maral. </w:t>
              </w:r>
              <w:r>
                <w:rPr>
                  <w:b/>
                </w:rPr>
                <w:t>Modelo analítico para avaliar plataformas cliente/servidor</w:t>
              </w:r>
              <w:r>
                <w:rPr>
                  <w:b/>
                  <w:spacing w:val="-2"/>
                </w:rPr>
                <w:t xml:space="preserve"> </w:t>
              </w:r>
              <w:r>
                <w:rPr>
                  <w:b/>
                </w:rPr>
                <w:t>e</w:t>
              </w:r>
              <w:r>
                <w:rPr>
                  <w:b/>
                  <w:spacing w:val="-2"/>
                </w:rPr>
                <w:t xml:space="preserve"> </w:t>
              </w:r>
              <w:r>
                <w:rPr>
                  <w:b/>
                </w:rPr>
                <w:t>agentes</w:t>
              </w:r>
              <w:r>
                <w:rPr>
                  <w:b/>
                  <w:spacing w:val="-2"/>
                </w:rPr>
                <w:t xml:space="preserve"> </w:t>
              </w:r>
              <w:r>
                <w:rPr>
                  <w:b/>
                </w:rPr>
                <w:t>móveis</w:t>
              </w:r>
              <w:r>
                <w:rPr>
                  <w:b/>
                  <w:spacing w:val="-2"/>
                </w:rPr>
                <w:t xml:space="preserve"> </w:t>
              </w:r>
              <w:r>
                <w:rPr>
                  <w:b/>
                </w:rPr>
                <w:t>aplicado</w:t>
              </w:r>
              <w:r>
                <w:rPr>
                  <w:b/>
                  <w:spacing w:val="-2"/>
                </w:rPr>
                <w:t xml:space="preserve"> </w:t>
              </w:r>
              <w:r>
                <w:rPr>
                  <w:b/>
                </w:rPr>
                <w:t>a</w:t>
              </w:r>
              <w:r>
                <w:rPr>
                  <w:b/>
                  <w:spacing w:val="-2"/>
                </w:rPr>
                <w:t xml:space="preserve"> </w:t>
              </w:r>
              <w:r>
                <w:rPr>
                  <w:b/>
                </w:rPr>
                <w:t>gerência</w:t>
              </w:r>
              <w:r>
                <w:rPr>
                  <w:b/>
                  <w:spacing w:val="-2"/>
                </w:rPr>
                <w:t xml:space="preserve"> </w:t>
              </w:r>
              <w:r>
                <w:rPr>
                  <w:b/>
                </w:rPr>
                <w:t>de</w:t>
              </w:r>
              <w:r>
                <w:rPr>
                  <w:b/>
                  <w:spacing w:val="-2"/>
                </w:rPr>
                <w:t xml:space="preserve"> </w:t>
              </w:r>
              <w:r>
                <w:rPr>
                  <w:b/>
                </w:rPr>
                <w:t>redes</w:t>
              </w:r>
              <w:r>
                <w:t>.</w:t>
              </w:r>
              <w:r>
                <w:rPr>
                  <w:spacing w:val="-2"/>
                </w:rPr>
                <w:t xml:space="preserve"> </w:t>
              </w:r>
              <w:r>
                <w:t>2001.</w:t>
              </w:r>
              <w:r>
                <w:rPr>
                  <w:spacing w:val="-2"/>
                </w:rPr>
                <w:t xml:space="preserve"> </w:t>
              </w:r>
              <w:r>
                <w:t>Dissertação (Mestrado</w:t>
              </w:r>
              <w:r>
                <w:rPr>
                  <w:spacing w:val="-4"/>
                </w:rPr>
                <w:t xml:space="preserve"> </w:t>
              </w:r>
              <w:r>
                <w:t>em</w:t>
              </w:r>
              <w:r>
                <w:rPr>
                  <w:spacing w:val="-4"/>
                </w:rPr>
                <w:t xml:space="preserve"> </w:t>
              </w:r>
              <w:r>
                <w:t>Ciência</w:t>
              </w:r>
              <w:r>
                <w:rPr>
                  <w:spacing w:val="-5"/>
                </w:rPr>
                <w:t xml:space="preserve"> </w:t>
              </w:r>
              <w:r>
                <w:t>da</w:t>
              </w:r>
              <w:r>
                <w:rPr>
                  <w:spacing w:val="-5"/>
                </w:rPr>
                <w:t xml:space="preserve"> </w:t>
              </w:r>
              <w:r>
                <w:t>Computação)</w:t>
              </w:r>
              <w:r>
                <w:rPr>
                  <w:spacing w:val="-4"/>
                </w:rPr>
                <w:t xml:space="preserve"> </w:t>
              </w:r>
              <w:r>
                <w:t>–</w:t>
              </w:r>
              <w:r>
                <w:rPr>
                  <w:spacing w:val="-5"/>
                </w:rPr>
                <w:t xml:space="preserve"> </w:t>
              </w:r>
              <w:r>
                <w:t>Centro</w:t>
              </w:r>
              <w:r>
                <w:rPr>
                  <w:spacing w:val="-5"/>
                </w:rPr>
                <w:t xml:space="preserve"> </w:t>
              </w:r>
              <w:r>
                <w:t>Tecnológico,</w:t>
              </w:r>
              <w:r>
                <w:rPr>
                  <w:spacing w:val="-5"/>
                </w:rPr>
                <w:t xml:space="preserve"> </w:t>
              </w:r>
              <w:r>
                <w:t>Universidade</w:t>
              </w:r>
              <w:r>
                <w:rPr>
                  <w:spacing w:val="-5"/>
                </w:rPr>
                <w:t xml:space="preserve"> </w:t>
              </w:r>
              <w:r>
                <w:t>Federal</w:t>
              </w:r>
              <w:r>
                <w:rPr>
                  <w:spacing w:val="-5"/>
                </w:rPr>
                <w:t xml:space="preserve"> </w:t>
              </w:r>
              <w:r>
                <w:t xml:space="preserve">de Santa Catarina, Florianópolis, 2001. Disponível em: </w:t>
              </w:r>
              <w:hyperlink r:id="rId19">
                <w:r>
                  <w:rPr>
                    <w:u w:val="single"/>
                  </w:rPr>
                  <w:t>http://repositorio.</w:t>
                </w:r>
                <w:r>
                  <w:rPr>
                    <w:u w:val="single"/>
                  </w:rPr>
                  <w:t>u</w:t>
                </w:r>
                <w:r>
                  <w:rPr>
                    <w:u w:val="single"/>
                  </w:rPr>
                  <w:t>fsc.br/xmlui/handle/123456789/80003</w:t>
                </w:r>
                <w:r>
                  <w:t>.</w:t>
                </w:r>
              </w:hyperlink>
              <w:r>
                <w:t xml:space="preserve"> Acesso em: 24 mar. 2026.</w:t>
              </w:r>
            </w:p>
            <w:p w14:paraId="2F3C6232" w14:textId="77777777" w:rsidR="00804825" w:rsidRDefault="00554540" w:rsidP="00804825">
              <w:pPr>
                <w:pStyle w:val="Corpodetexto"/>
                <w:spacing w:line="360" w:lineRule="auto"/>
                <w:ind w:left="355" w:right="592"/>
              </w:pPr>
              <w:r>
                <w:t>BATALHA,</w:t>
              </w:r>
              <w:r>
                <w:rPr>
                  <w:spacing w:val="-1"/>
                </w:rPr>
                <w:t xml:space="preserve"> </w:t>
              </w:r>
              <w:r>
                <w:t>Mário</w:t>
              </w:r>
              <w:r>
                <w:rPr>
                  <w:spacing w:val="-2"/>
                </w:rPr>
                <w:t xml:space="preserve"> </w:t>
              </w:r>
              <w:r>
                <w:t>Otávio;</w:t>
              </w:r>
              <w:r>
                <w:rPr>
                  <w:spacing w:val="-2"/>
                </w:rPr>
                <w:t xml:space="preserve"> </w:t>
              </w:r>
              <w:r>
                <w:t>BUAINAIN,</w:t>
              </w:r>
              <w:r>
                <w:rPr>
                  <w:spacing w:val="-2"/>
                </w:rPr>
                <w:t xml:space="preserve"> </w:t>
              </w:r>
              <w:r>
                <w:t>Antônio</w:t>
              </w:r>
              <w:r>
                <w:rPr>
                  <w:spacing w:val="-2"/>
                </w:rPr>
                <w:t xml:space="preserve"> </w:t>
              </w:r>
              <w:r>
                <w:t>Márcio;</w:t>
              </w:r>
              <w:r>
                <w:rPr>
                  <w:spacing w:val="-2"/>
                </w:rPr>
                <w:t xml:space="preserve"> </w:t>
              </w:r>
              <w:r>
                <w:t>SOUZA</w:t>
              </w:r>
              <w:r>
                <w:rPr>
                  <w:spacing w:val="-2"/>
                </w:rPr>
                <w:t xml:space="preserve"> </w:t>
              </w:r>
              <w:r>
                <w:t>FILHO,</w:t>
              </w:r>
              <w:r>
                <w:rPr>
                  <w:spacing w:val="-2"/>
                </w:rPr>
                <w:t xml:space="preserve"> </w:t>
              </w:r>
              <w:r>
                <w:t>HM</w:t>
              </w:r>
              <w:r>
                <w:rPr>
                  <w:spacing w:val="-2"/>
                </w:rPr>
                <w:t xml:space="preserve"> </w:t>
              </w:r>
              <w:r>
                <w:t>de.</w:t>
              </w:r>
              <w:r>
                <w:rPr>
                  <w:spacing w:val="-2"/>
                </w:rPr>
                <w:t xml:space="preserve"> </w:t>
              </w:r>
              <w:r>
                <w:t xml:space="preserve">Tecnologia de gestão e agricultura familiar. </w:t>
              </w:r>
              <w:r>
                <w:rPr>
                  <w:b/>
                </w:rPr>
                <w:t>Gestão Integrada da Agricultura Familiar. São Carlos (Brasil): EDUFSCAR</w:t>
              </w:r>
              <w:r>
                <w:t>, p. 43-66, 2005.</w:t>
              </w:r>
            </w:p>
            <w:p w14:paraId="02C41E1A" w14:textId="77777777" w:rsidR="00804825" w:rsidRDefault="00554540" w:rsidP="00804825">
              <w:pPr>
                <w:pStyle w:val="Corpodetexto"/>
                <w:spacing w:line="360" w:lineRule="auto"/>
                <w:ind w:left="355" w:right="592"/>
              </w:pPr>
              <w:r w:rsidRPr="0079201B">
                <w:rPr>
                  <w:bCs/>
                </w:rPr>
                <w:t>BELLOTTO, Heloísa</w:t>
              </w:r>
              <w:r>
                <w:t xml:space="preserve"> Liberalli. </w:t>
              </w:r>
              <w:r>
                <w:rPr>
                  <w:b/>
                </w:rPr>
                <w:t>Arquivos permanentes</w:t>
              </w:r>
              <w:r>
                <w:t>: tratamento documental. 4. ed. Rio de Janeiro: FGV, 2006.</w:t>
              </w:r>
            </w:p>
            <w:p w14:paraId="7FFD8151" w14:textId="77777777" w:rsidR="00804825" w:rsidRDefault="00554540" w:rsidP="00804825">
              <w:pPr>
                <w:pStyle w:val="Corpodetexto"/>
                <w:spacing w:line="360" w:lineRule="auto"/>
                <w:ind w:left="355" w:right="592"/>
              </w:pPr>
              <w:r w:rsidRPr="0079201B">
                <w:rPr>
                  <w:bCs/>
                </w:rPr>
                <w:t>BEZERRA, E</w:t>
              </w:r>
              <w:r>
                <w:t xml:space="preserve">duardo. </w:t>
              </w:r>
              <w:r>
                <w:rPr>
                  <w:b/>
                </w:rPr>
                <w:t>Princípios de análise e projeto de sistemas com UML</w:t>
              </w:r>
              <w:r>
                <w:t>. 3. ed. Rio de Janeiro: Elsevier, 2014.</w:t>
              </w:r>
            </w:p>
            <w:p w14:paraId="2265D92D" w14:textId="77777777" w:rsidR="00804825" w:rsidRDefault="00554540" w:rsidP="00804825">
              <w:pPr>
                <w:pStyle w:val="Corpodetexto"/>
                <w:spacing w:line="360" w:lineRule="auto"/>
                <w:ind w:left="355" w:right="592"/>
              </w:pPr>
              <w:r w:rsidRPr="0079201B">
                <w:rPr>
                  <w:bCs/>
                </w:rPr>
                <w:t>BUZAN, T</w:t>
              </w:r>
              <w:r>
                <w:t xml:space="preserve">ony. </w:t>
              </w:r>
              <w:r>
                <w:rPr>
                  <w:b/>
                </w:rPr>
                <w:t>Mapas mentais</w:t>
              </w:r>
              <w:r>
                <w:t>: métodos criativos para estimular o raciocínio e usar ao máximo o potencial do seu cérebro. Rio de Janeiro: Sextante, 2009.</w:t>
              </w:r>
            </w:p>
            <w:p w14:paraId="2EA14EF3" w14:textId="77777777" w:rsidR="00804825" w:rsidRDefault="00554540" w:rsidP="00804825">
              <w:pPr>
                <w:pStyle w:val="Corpodetexto"/>
                <w:spacing w:line="360" w:lineRule="auto"/>
                <w:ind w:left="355" w:right="592"/>
              </w:pPr>
              <w:r w:rsidRPr="0079201B">
                <w:rPr>
                  <w:bCs/>
                </w:rPr>
                <w:t xml:space="preserve">CAVALHEIRO, </w:t>
              </w:r>
              <w:r>
                <w:t xml:space="preserve">Diego da Silva </w:t>
              </w:r>
              <w:r>
                <w:rPr>
                  <w:i/>
                </w:rPr>
                <w:t>et al</w:t>
              </w:r>
              <w:r>
                <w:t xml:space="preserve">. A Tecnologia da Informação no Agronegócio: uma Revisão Bibliográfica. </w:t>
              </w:r>
              <w:r>
                <w:rPr>
                  <w:b/>
                </w:rPr>
                <w:t>Anais da Mostra de Iniciação Científica, Pós-graduação, Pesquisa e Extensão</w:t>
              </w:r>
              <w:r>
                <w:t>, Caxias do Sul, v. 1, n. 17, 2018.</w:t>
              </w:r>
            </w:p>
            <w:p w14:paraId="4EACDE74" w14:textId="77777777" w:rsidR="00804825" w:rsidRDefault="00554540" w:rsidP="00804825">
              <w:pPr>
                <w:pStyle w:val="Corpodetexto"/>
                <w:spacing w:line="360" w:lineRule="auto"/>
                <w:ind w:left="355" w:right="592"/>
                <w:rPr>
                  <w:spacing w:val="-2"/>
                  <w:lang w:val="en-US"/>
                </w:rPr>
              </w:pPr>
              <w:r w:rsidRPr="0079201B">
                <w:rPr>
                  <w:bCs/>
                  <w:lang w:val="en-US"/>
                </w:rPr>
                <w:t>COCKBURN,</w:t>
              </w:r>
              <w:r w:rsidRPr="0079201B">
                <w:rPr>
                  <w:bCs/>
                  <w:spacing w:val="-8"/>
                  <w:lang w:val="en-US"/>
                </w:rPr>
                <w:t xml:space="preserve"> </w:t>
              </w:r>
              <w:r w:rsidRPr="00976ED1">
                <w:rPr>
                  <w:lang w:val="en-US"/>
                </w:rPr>
                <w:t>Alistair.</w:t>
              </w:r>
              <w:r w:rsidRPr="00976ED1">
                <w:rPr>
                  <w:spacing w:val="-4"/>
                  <w:lang w:val="en-US"/>
                </w:rPr>
                <w:t xml:space="preserve"> </w:t>
              </w:r>
              <w:r w:rsidRPr="00976ED1">
                <w:rPr>
                  <w:b/>
                  <w:lang w:val="en-US"/>
                </w:rPr>
                <w:t>Writing</w:t>
              </w:r>
              <w:r w:rsidRPr="00976ED1">
                <w:rPr>
                  <w:b/>
                  <w:spacing w:val="-4"/>
                  <w:lang w:val="en-US"/>
                </w:rPr>
                <w:t xml:space="preserve"> </w:t>
              </w:r>
              <w:r w:rsidRPr="00976ED1">
                <w:rPr>
                  <w:b/>
                  <w:lang w:val="en-US"/>
                </w:rPr>
                <w:t>effective</w:t>
              </w:r>
              <w:r w:rsidRPr="00976ED1">
                <w:rPr>
                  <w:b/>
                  <w:spacing w:val="-6"/>
                  <w:lang w:val="en-US"/>
                </w:rPr>
                <w:t xml:space="preserve"> </w:t>
              </w:r>
              <w:r w:rsidRPr="00976ED1">
                <w:rPr>
                  <w:b/>
                  <w:lang w:val="en-US"/>
                </w:rPr>
                <w:t>use</w:t>
              </w:r>
              <w:r w:rsidRPr="00976ED1">
                <w:rPr>
                  <w:b/>
                  <w:spacing w:val="-5"/>
                  <w:lang w:val="en-US"/>
                </w:rPr>
                <w:t xml:space="preserve"> </w:t>
              </w:r>
              <w:r w:rsidRPr="00976ED1">
                <w:rPr>
                  <w:b/>
                  <w:lang w:val="en-US"/>
                </w:rPr>
                <w:t>cases</w:t>
              </w:r>
              <w:r w:rsidRPr="00976ED1">
                <w:rPr>
                  <w:lang w:val="en-US"/>
                </w:rPr>
                <w:t>.</w:t>
              </w:r>
              <w:r w:rsidRPr="00976ED1">
                <w:rPr>
                  <w:spacing w:val="-5"/>
                  <w:lang w:val="en-US"/>
                </w:rPr>
                <w:t xml:space="preserve"> </w:t>
              </w:r>
              <w:r w:rsidRPr="00976ED1">
                <w:rPr>
                  <w:lang w:val="en-US"/>
                </w:rPr>
                <w:t>Boston:</w:t>
              </w:r>
              <w:r w:rsidRPr="00976ED1">
                <w:rPr>
                  <w:spacing w:val="-5"/>
                  <w:lang w:val="en-US"/>
                </w:rPr>
                <w:t xml:space="preserve"> </w:t>
              </w:r>
              <w:r w:rsidRPr="00976ED1">
                <w:rPr>
                  <w:lang w:val="en-US"/>
                </w:rPr>
                <w:t>Addison-Wesley,</w:t>
              </w:r>
              <w:r w:rsidRPr="00976ED1">
                <w:rPr>
                  <w:spacing w:val="-4"/>
                  <w:lang w:val="en-US"/>
                </w:rPr>
                <w:t xml:space="preserve"> </w:t>
              </w:r>
              <w:r w:rsidRPr="00976ED1">
                <w:rPr>
                  <w:spacing w:val="-2"/>
                  <w:lang w:val="en-US"/>
                </w:rPr>
                <w:t>2001.</w:t>
              </w:r>
            </w:p>
            <w:p w14:paraId="2279EDF2" w14:textId="77777777" w:rsidR="00804825" w:rsidRDefault="00554540" w:rsidP="00804825">
              <w:pPr>
                <w:pStyle w:val="Corpodetexto"/>
                <w:spacing w:line="360" w:lineRule="auto"/>
                <w:ind w:left="355" w:right="592"/>
              </w:pPr>
              <w:r w:rsidRPr="00976ED1">
                <w:rPr>
                  <w:lang w:val="en-US"/>
                </w:rPr>
                <w:t xml:space="preserve">CONRAD, A. </w:t>
              </w:r>
              <w:r w:rsidRPr="001C357C">
                <w:rPr>
                  <w:b/>
                  <w:bCs/>
                  <w:lang w:val="en-US"/>
                </w:rPr>
                <w:t>Database of the Year</w:t>
              </w:r>
              <w:r w:rsidRPr="00976ED1">
                <w:rPr>
                  <w:lang w:val="en-US"/>
                </w:rPr>
                <w:t xml:space="preserve">: Postgres. IEEE Software, [S. l.], v. 38, n. 5, p. 130- </w:t>
              </w:r>
              <w:r w:rsidRPr="00976ED1">
                <w:rPr>
                  <w:spacing w:val="-4"/>
                  <w:lang w:val="en-US"/>
                </w:rPr>
                <w:t xml:space="preserve">132, </w:t>
              </w:r>
              <w:r w:rsidRPr="00976ED1">
                <w:rPr>
                  <w:spacing w:val="-2"/>
                  <w:lang w:val="en-US"/>
                </w:rPr>
                <w:t>set./out.</w:t>
              </w:r>
              <w:r w:rsidRPr="00976ED1">
                <w:rPr>
                  <w:spacing w:val="-4"/>
                  <w:lang w:val="en-US"/>
                </w:rPr>
                <w:t xml:space="preserve">2021. </w:t>
              </w:r>
              <w:r>
                <w:rPr>
                  <w:spacing w:val="-2"/>
                </w:rPr>
                <w:t xml:space="preserve">Disponível </w:t>
              </w:r>
              <w:r>
                <w:rPr>
                  <w:spacing w:val="-5"/>
                </w:rPr>
                <w:t xml:space="preserve">em: </w:t>
              </w:r>
              <w:r>
                <w:rPr>
                  <w:u w:val="single"/>
                </w:rPr>
                <w:t>https://ieeexplore.ieee.org/abstract/document/9520330.</w:t>
              </w:r>
              <w:r>
                <w:t xml:space="preserve"> Acesso em: 19 fev. 2026.</w:t>
              </w:r>
            </w:p>
            <w:p w14:paraId="197CC648" w14:textId="77777777" w:rsidR="00804825" w:rsidRDefault="00554540" w:rsidP="00804825">
              <w:pPr>
                <w:pStyle w:val="Corpodetexto"/>
                <w:spacing w:line="360" w:lineRule="auto"/>
                <w:ind w:left="355" w:right="592"/>
              </w:pPr>
              <w:r>
                <w:lastRenderedPageBreak/>
                <w:t>CUNHA,</w:t>
              </w:r>
              <w:r>
                <w:rPr>
                  <w:spacing w:val="40"/>
                </w:rPr>
                <w:t xml:space="preserve"> </w:t>
              </w:r>
              <w:r>
                <w:t>E.</w:t>
              </w:r>
              <w:r>
                <w:rPr>
                  <w:spacing w:val="40"/>
                </w:rPr>
                <w:t xml:space="preserve"> </w:t>
              </w:r>
              <w:r>
                <w:t>M.</w:t>
              </w:r>
              <w:r>
                <w:rPr>
                  <w:spacing w:val="40"/>
                </w:rPr>
                <w:t xml:space="preserve"> </w:t>
              </w:r>
              <w:r>
                <w:t>da</w:t>
              </w:r>
              <w:r>
                <w:rPr>
                  <w:spacing w:val="40"/>
                </w:rPr>
                <w:t xml:space="preserve"> </w:t>
              </w:r>
              <w:r>
                <w:t>S.</w:t>
              </w:r>
              <w:r>
                <w:rPr>
                  <w:spacing w:val="40"/>
                </w:rPr>
                <w:t xml:space="preserve"> </w:t>
              </w:r>
              <w:r w:rsidRPr="001C357C">
                <w:rPr>
                  <w:b/>
                  <w:bCs/>
                  <w:iCs/>
                </w:rPr>
                <w:t>Gestão</w:t>
              </w:r>
              <w:r w:rsidRPr="001C357C">
                <w:rPr>
                  <w:b/>
                  <w:bCs/>
                  <w:iCs/>
                  <w:spacing w:val="40"/>
                </w:rPr>
                <w:t xml:space="preserve"> </w:t>
              </w:r>
              <w:r w:rsidRPr="001C357C">
                <w:rPr>
                  <w:b/>
                  <w:bCs/>
                  <w:iCs/>
                </w:rPr>
                <w:t>e</w:t>
              </w:r>
              <w:r w:rsidRPr="001C357C">
                <w:rPr>
                  <w:b/>
                  <w:bCs/>
                  <w:iCs/>
                  <w:spacing w:val="40"/>
                </w:rPr>
                <w:t xml:space="preserve"> </w:t>
              </w:r>
              <w:r w:rsidRPr="001C357C">
                <w:rPr>
                  <w:b/>
                  <w:bCs/>
                  <w:iCs/>
                </w:rPr>
                <w:t>desenvolvimento</w:t>
              </w:r>
              <w:r w:rsidRPr="001C357C">
                <w:rPr>
                  <w:b/>
                  <w:bCs/>
                  <w:iCs/>
                  <w:spacing w:val="40"/>
                </w:rPr>
                <w:t xml:space="preserve"> </w:t>
              </w:r>
              <w:r w:rsidRPr="001C357C">
                <w:rPr>
                  <w:b/>
                  <w:bCs/>
                  <w:iCs/>
                </w:rPr>
                <w:t>nas</w:t>
              </w:r>
              <w:r w:rsidRPr="001C357C">
                <w:rPr>
                  <w:b/>
                  <w:bCs/>
                  <w:iCs/>
                  <w:spacing w:val="40"/>
                </w:rPr>
                <w:t xml:space="preserve"> </w:t>
              </w:r>
              <w:r w:rsidRPr="001C357C">
                <w:rPr>
                  <w:b/>
                  <w:bCs/>
                  <w:iCs/>
                </w:rPr>
                <w:t>pequenas</w:t>
              </w:r>
              <w:r w:rsidRPr="001C357C">
                <w:rPr>
                  <w:b/>
                  <w:bCs/>
                  <w:iCs/>
                  <w:spacing w:val="40"/>
                </w:rPr>
                <w:t xml:space="preserve"> </w:t>
              </w:r>
              <w:r w:rsidRPr="001C357C">
                <w:rPr>
                  <w:b/>
                  <w:bCs/>
                  <w:iCs/>
                </w:rPr>
                <w:t>propriedades</w:t>
              </w:r>
              <w:r w:rsidRPr="001C357C">
                <w:rPr>
                  <w:b/>
                  <w:bCs/>
                  <w:iCs/>
                  <w:spacing w:val="40"/>
                </w:rPr>
                <w:t xml:space="preserve"> </w:t>
              </w:r>
              <w:r w:rsidRPr="001C357C">
                <w:rPr>
                  <w:b/>
                  <w:bCs/>
                  <w:iCs/>
                </w:rPr>
                <w:t>rurais.</w:t>
              </w:r>
              <w:r>
                <w:rPr>
                  <w:i/>
                </w:rPr>
                <w:t xml:space="preserve"> </w:t>
              </w:r>
              <w:r>
                <w:t>2023. 43 f. Trabalho de Conclusão de Curso (Graduação em Administração) – Instituto Federal do Espírito Santo, Barra de São Francisco - ES, 2023.</w:t>
              </w:r>
            </w:p>
            <w:p w14:paraId="17A6B8D3" w14:textId="2D7C6D60" w:rsidR="00717280" w:rsidRDefault="00000000" w:rsidP="00804825">
              <w:pPr>
                <w:pStyle w:val="Corpodetexto"/>
                <w:spacing w:line="360" w:lineRule="auto"/>
                <w:ind w:left="355" w:right="592"/>
              </w:pPr>
              <w:r w:rsidRPr="0032568E">
                <w:t xml:space="preserve">DBDIAGRAM.IO. </w:t>
              </w:r>
              <w:r w:rsidRPr="0032568E">
                <w:rPr>
                  <w:b/>
                </w:rPr>
                <w:t xml:space="preserve">dbdiagram.io: </w:t>
              </w:r>
              <w:r w:rsidRPr="001C357C">
                <w:rPr>
                  <w:bCs/>
                </w:rPr>
                <w:t>database relationship diagrams design tool.</w:t>
              </w:r>
              <w:r w:rsidRPr="0032568E">
                <w:t xml:space="preserve"> </w:t>
              </w:r>
              <w:r>
                <w:t>[S. l.], 2026. Disponível em: https://dbdiagram.io. Acesso em: 19 fev. 2026.</w:t>
              </w:r>
            </w:p>
            <w:p w14:paraId="6F00D667" w14:textId="77777777" w:rsidR="00804825" w:rsidRDefault="00554540" w:rsidP="00804825">
              <w:pPr>
                <w:pStyle w:val="Corpodetexto"/>
                <w:tabs>
                  <w:tab w:val="left" w:pos="2335"/>
                  <w:tab w:val="left" w:pos="4701"/>
                  <w:tab w:val="left" w:pos="6814"/>
                  <w:tab w:val="left" w:pos="9447"/>
                </w:tabs>
                <w:spacing w:line="360" w:lineRule="auto"/>
                <w:ind w:left="355" w:right="116"/>
              </w:pPr>
              <w:r w:rsidRPr="0079201B">
                <w:rPr>
                  <w:bCs/>
                </w:rPr>
                <w:t xml:space="preserve">ELMASRI, </w:t>
              </w:r>
              <w:r>
                <w:t xml:space="preserve">Ramez; </w:t>
              </w:r>
              <w:r w:rsidRPr="001C357C">
                <w:rPr>
                  <w:bCs/>
                </w:rPr>
                <w:t>NAVATHE</w:t>
              </w:r>
              <w:r>
                <w:t xml:space="preserve">, Shamkant B. </w:t>
              </w:r>
              <w:r>
                <w:rPr>
                  <w:b/>
                </w:rPr>
                <w:t>Sistemas de banco de dados</w:t>
              </w:r>
              <w:r>
                <w:t>. 6. ed. São Paulo: Pearson Addison Wesley, 2011.</w:t>
              </w:r>
            </w:p>
            <w:p w14:paraId="680BD72B" w14:textId="77777777" w:rsidR="00804825" w:rsidRDefault="00554540" w:rsidP="00804825">
              <w:pPr>
                <w:pStyle w:val="Corpodetexto"/>
                <w:tabs>
                  <w:tab w:val="left" w:pos="2335"/>
                  <w:tab w:val="left" w:pos="4701"/>
                  <w:tab w:val="left" w:pos="6814"/>
                  <w:tab w:val="left" w:pos="9447"/>
                </w:tabs>
                <w:spacing w:line="360" w:lineRule="auto"/>
                <w:ind w:left="355" w:right="116"/>
                <w:rPr>
                  <w:spacing w:val="-2"/>
                </w:rPr>
              </w:pPr>
              <w:r w:rsidRPr="0079201B">
                <w:rPr>
                  <w:bCs/>
                </w:rPr>
                <w:t>FARIAS,</w:t>
              </w:r>
              <w:r>
                <w:t xml:space="preserve"> Kleinner. </w:t>
              </w:r>
              <w:r>
                <w:rPr>
                  <w:b/>
                </w:rPr>
                <w:t>Arquitetura de software</w:t>
              </w:r>
              <w:r>
                <w:t xml:space="preserve">. São Leopoldo: Unisinos, 2016. Disponível em: </w:t>
              </w:r>
              <w:r>
                <w:rPr>
                  <w:u w:val="single"/>
                </w:rPr>
                <w:t>https://kleinnerfarias.github.io/pdf/books/book-arqsoft-2016.pdf</w:t>
              </w:r>
              <w:r>
                <w:t xml:space="preserve">. Acesso em: 11 mar. </w:t>
              </w:r>
              <w:r>
                <w:rPr>
                  <w:spacing w:val="-2"/>
                </w:rPr>
                <w:t>2026.</w:t>
              </w:r>
            </w:p>
            <w:p w14:paraId="21D6A478" w14:textId="77777777" w:rsidR="00804825" w:rsidRDefault="00554540" w:rsidP="00804825">
              <w:pPr>
                <w:pStyle w:val="Corpodetexto"/>
                <w:tabs>
                  <w:tab w:val="left" w:pos="2335"/>
                  <w:tab w:val="left" w:pos="4701"/>
                  <w:tab w:val="left" w:pos="6814"/>
                  <w:tab w:val="left" w:pos="9447"/>
                </w:tabs>
                <w:spacing w:line="360" w:lineRule="auto"/>
                <w:ind w:left="355" w:right="116"/>
              </w:pPr>
              <w:r w:rsidRPr="0079201B">
                <w:rPr>
                  <w:bCs/>
                </w:rPr>
                <w:t xml:space="preserve">FOWLER, </w:t>
              </w:r>
              <w:r>
                <w:t xml:space="preserve">Martin. </w:t>
              </w:r>
              <w:r>
                <w:rPr>
                  <w:b/>
                </w:rPr>
                <w:t>UML destilado</w:t>
              </w:r>
              <w:r>
                <w:t>: um guia prático para a linguagem de modelagem unificada. 3. ed. Porto Alegre: Bookman, 2004.</w:t>
              </w:r>
            </w:p>
            <w:p w14:paraId="73003DA6" w14:textId="31867934" w:rsidR="00804825" w:rsidRDefault="00554540" w:rsidP="00804825">
              <w:pPr>
                <w:pStyle w:val="Corpodetexto"/>
                <w:tabs>
                  <w:tab w:val="left" w:pos="2335"/>
                  <w:tab w:val="left" w:pos="4701"/>
                  <w:tab w:val="left" w:pos="6814"/>
                  <w:tab w:val="left" w:pos="9447"/>
                </w:tabs>
                <w:spacing w:line="360" w:lineRule="auto"/>
                <w:ind w:left="355" w:right="116"/>
              </w:pPr>
              <w:r>
                <w:t xml:space="preserve">GALINDO JUNIOR, Edemilton Alcides; ROCHA, Romeu Dias; SOUZA, Ronierison de. Desenvolvimento de API REST com Spring Boot. RIOS - </w:t>
              </w:r>
              <w:r w:rsidRPr="001C357C">
                <w:rPr>
                  <w:b/>
                  <w:bCs/>
                </w:rPr>
                <w:t>Revista Científica do Centro Universitário do Rio São Francisco</w:t>
              </w:r>
              <w:r w:rsidR="001C357C" w:rsidRPr="001C357C">
                <w:t>,</w:t>
              </w:r>
              <w:r>
                <w:t xml:space="preserve"> Paulo Afonso, v. 15, n. 29, p. 119-131, jun. 2021. Disponível em: </w:t>
              </w:r>
              <w:hyperlink r:id="rId20">
                <w:r>
                  <w:rPr>
                    <w:u w:val="single"/>
                  </w:rPr>
                  <w:t>www.publicacoes.unirios.edu.br</w:t>
                </w:r>
                <w:r>
                  <w:t>.</w:t>
                </w:r>
              </w:hyperlink>
              <w:r>
                <w:t xml:space="preserve"> Acesso em: 18 fev. 2026.</w:t>
              </w:r>
            </w:p>
            <w:p w14:paraId="6DEDAD0A" w14:textId="77777777" w:rsidR="00804825" w:rsidRDefault="00554540" w:rsidP="00804825">
              <w:pPr>
                <w:pStyle w:val="Corpodetexto"/>
                <w:tabs>
                  <w:tab w:val="left" w:pos="2335"/>
                  <w:tab w:val="left" w:pos="4701"/>
                  <w:tab w:val="left" w:pos="6814"/>
                  <w:tab w:val="left" w:pos="9447"/>
                </w:tabs>
                <w:spacing w:line="360" w:lineRule="auto"/>
                <w:ind w:left="355" w:right="116"/>
                <w:rPr>
                  <w:spacing w:val="-2"/>
                </w:rPr>
              </w:pPr>
              <w:r w:rsidRPr="0079201B">
                <w:rPr>
                  <w:bCs/>
                </w:rPr>
                <w:t>GUEDES,</w:t>
              </w:r>
              <w:r>
                <w:rPr>
                  <w:spacing w:val="-6"/>
                </w:rPr>
                <w:t xml:space="preserve"> </w:t>
              </w:r>
              <w:r>
                <w:t>Gilleanes</w:t>
              </w:r>
              <w:r>
                <w:rPr>
                  <w:spacing w:val="-3"/>
                </w:rPr>
                <w:t xml:space="preserve"> </w:t>
              </w:r>
              <w:r>
                <w:t>T.</w:t>
              </w:r>
              <w:r>
                <w:rPr>
                  <w:spacing w:val="-3"/>
                </w:rPr>
                <w:t xml:space="preserve"> </w:t>
              </w:r>
              <w:r>
                <w:t>A.</w:t>
              </w:r>
              <w:r>
                <w:rPr>
                  <w:spacing w:val="-2"/>
                </w:rPr>
                <w:t xml:space="preserve"> </w:t>
              </w:r>
              <w:r>
                <w:rPr>
                  <w:b/>
                </w:rPr>
                <w:t>UML</w:t>
              </w:r>
              <w:r>
                <w:rPr>
                  <w:b/>
                  <w:spacing w:val="-3"/>
                </w:rPr>
                <w:t xml:space="preserve"> </w:t>
              </w:r>
              <w:r>
                <w:rPr>
                  <w:b/>
                </w:rPr>
                <w:t>2</w:t>
              </w:r>
              <w:r>
                <w:t>:</w:t>
              </w:r>
              <w:r>
                <w:rPr>
                  <w:spacing w:val="-4"/>
                </w:rPr>
                <w:t xml:space="preserve"> </w:t>
              </w:r>
              <w:r>
                <w:t>uma</w:t>
              </w:r>
              <w:r>
                <w:rPr>
                  <w:spacing w:val="-3"/>
                </w:rPr>
                <w:t xml:space="preserve"> </w:t>
              </w:r>
              <w:r>
                <w:t>abordagem</w:t>
              </w:r>
              <w:r>
                <w:rPr>
                  <w:spacing w:val="-4"/>
                </w:rPr>
                <w:t xml:space="preserve"> </w:t>
              </w:r>
              <w:r>
                <w:t>prática.</w:t>
              </w:r>
              <w:r>
                <w:rPr>
                  <w:spacing w:val="-3"/>
                </w:rPr>
                <w:t xml:space="preserve"> </w:t>
              </w:r>
              <w:r>
                <w:t>São</w:t>
              </w:r>
              <w:r>
                <w:rPr>
                  <w:spacing w:val="-3"/>
                </w:rPr>
                <w:t xml:space="preserve"> </w:t>
              </w:r>
              <w:r>
                <w:t>Paulo:</w:t>
              </w:r>
              <w:r>
                <w:rPr>
                  <w:spacing w:val="-4"/>
                </w:rPr>
                <w:t xml:space="preserve"> </w:t>
              </w:r>
              <w:r>
                <w:t>Novatec,</w:t>
              </w:r>
              <w:r>
                <w:rPr>
                  <w:spacing w:val="-2"/>
                </w:rPr>
                <w:t xml:space="preserve"> 2011.</w:t>
              </w:r>
            </w:p>
            <w:p w14:paraId="396CB979" w14:textId="77777777" w:rsidR="00804825" w:rsidRDefault="00554540" w:rsidP="00804825">
              <w:pPr>
                <w:pStyle w:val="Corpodetexto"/>
                <w:tabs>
                  <w:tab w:val="left" w:pos="2335"/>
                  <w:tab w:val="left" w:pos="4701"/>
                  <w:tab w:val="left" w:pos="6814"/>
                  <w:tab w:val="left" w:pos="9447"/>
                </w:tabs>
                <w:spacing w:line="360" w:lineRule="auto"/>
                <w:ind w:left="355" w:right="116"/>
                <w:rPr>
                  <w:spacing w:val="-2"/>
                </w:rPr>
              </w:pPr>
              <w:r w:rsidRPr="0079201B">
                <w:rPr>
                  <w:bCs/>
                </w:rPr>
                <w:t xml:space="preserve">HEUSER, </w:t>
              </w:r>
              <w:r>
                <w:t xml:space="preserve">Carlos Alberto. </w:t>
              </w:r>
              <w:r>
                <w:rPr>
                  <w:b/>
                </w:rPr>
                <w:t>Projeto de banco de dados</w:t>
              </w:r>
              <w:r>
                <w:t xml:space="preserve">. 6. ed. Porto Alegre: Bookman, </w:t>
              </w:r>
              <w:r>
                <w:rPr>
                  <w:spacing w:val="-2"/>
                </w:rPr>
                <w:t>2009.</w:t>
              </w:r>
            </w:p>
            <w:p w14:paraId="598020A9" w14:textId="77777777" w:rsidR="00804825" w:rsidRDefault="00554540" w:rsidP="00804825">
              <w:pPr>
                <w:pStyle w:val="Corpodetexto"/>
                <w:tabs>
                  <w:tab w:val="left" w:pos="2335"/>
                  <w:tab w:val="left" w:pos="4701"/>
                  <w:tab w:val="left" w:pos="6814"/>
                  <w:tab w:val="left" w:pos="9447"/>
                </w:tabs>
                <w:spacing w:line="360" w:lineRule="auto"/>
                <w:ind w:left="355" w:right="116"/>
                <w:rPr>
                  <w:spacing w:val="-2"/>
                  <w:lang w:val="en-US"/>
                </w:rPr>
              </w:pPr>
              <w:r>
                <w:t xml:space="preserve">IGNÁCIO, Sergio Aparecido. </w:t>
              </w:r>
              <w:r w:rsidRPr="001C357C">
                <w:rPr>
                  <w:b/>
                  <w:bCs/>
                  <w:iCs/>
                </w:rPr>
                <w:t>Importância da Estatística para o Processo de Conhecimento e Tomada de Decisão</w:t>
              </w:r>
              <w:r>
                <w:t xml:space="preserve">. Revista Paranaense de Desenvolvimento - RPD, </w:t>
              </w:r>
              <w:r>
                <w:rPr>
                  <w:i/>
                </w:rPr>
                <w:t>[S. l.]</w:t>
              </w:r>
              <w:r>
                <w:t xml:space="preserve">, n. 118, p. 175–192, 2012. Disponível em: </w:t>
              </w:r>
              <w:r>
                <w:rPr>
                  <w:u w:val="single"/>
                </w:rPr>
                <w:t>https://ipardes.emnuvens.com.br/revistaparanaense/article/view/89</w:t>
              </w:r>
              <w:r>
                <w:t xml:space="preserve">. </w:t>
              </w:r>
              <w:r w:rsidRPr="00976ED1">
                <w:rPr>
                  <w:lang w:val="en-US"/>
                </w:rPr>
                <w:t xml:space="preserve">Acesso em: 13 out. </w:t>
              </w:r>
              <w:r w:rsidRPr="00976ED1">
                <w:rPr>
                  <w:spacing w:val="-2"/>
                  <w:lang w:val="en-US"/>
                </w:rPr>
                <w:t>2025.</w:t>
              </w:r>
            </w:p>
            <w:p w14:paraId="1188E7F7" w14:textId="77777777" w:rsidR="00804825" w:rsidRPr="001C357C" w:rsidRDefault="00554540" w:rsidP="00804825">
              <w:pPr>
                <w:pStyle w:val="Corpodetexto"/>
                <w:tabs>
                  <w:tab w:val="left" w:pos="2335"/>
                  <w:tab w:val="left" w:pos="4701"/>
                  <w:tab w:val="left" w:pos="6814"/>
                  <w:tab w:val="left" w:pos="9447"/>
                </w:tabs>
                <w:spacing w:line="360" w:lineRule="auto"/>
                <w:ind w:left="355" w:right="116"/>
                <w:rPr>
                  <w:lang w:val="en-US"/>
                </w:rPr>
              </w:pPr>
              <w:r w:rsidRPr="0079201B">
                <w:rPr>
                  <w:bCs/>
                  <w:lang w:val="en-US"/>
                </w:rPr>
                <w:t>JACOBSON,</w:t>
              </w:r>
              <w:r w:rsidRPr="0079201B">
                <w:rPr>
                  <w:bCs/>
                  <w:spacing w:val="80"/>
                  <w:lang w:val="en-US"/>
                </w:rPr>
                <w:t xml:space="preserve"> </w:t>
              </w:r>
              <w:r w:rsidRPr="0079201B">
                <w:rPr>
                  <w:bCs/>
                  <w:lang w:val="en-US"/>
                </w:rPr>
                <w:t>I</w:t>
              </w:r>
              <w:r w:rsidRPr="00976ED1">
                <w:rPr>
                  <w:lang w:val="en-US"/>
                </w:rPr>
                <w:t>var;</w:t>
              </w:r>
              <w:r w:rsidRPr="00976ED1">
                <w:rPr>
                  <w:spacing w:val="80"/>
                  <w:lang w:val="en-US"/>
                </w:rPr>
                <w:t xml:space="preserve"> </w:t>
              </w:r>
              <w:r w:rsidRPr="00976ED1">
                <w:rPr>
                  <w:lang w:val="en-US"/>
                </w:rPr>
                <w:t>BOOCH,</w:t>
              </w:r>
              <w:r w:rsidRPr="00976ED1">
                <w:rPr>
                  <w:spacing w:val="80"/>
                  <w:lang w:val="en-US"/>
                </w:rPr>
                <w:t xml:space="preserve"> </w:t>
              </w:r>
              <w:r w:rsidRPr="00976ED1">
                <w:rPr>
                  <w:lang w:val="en-US"/>
                </w:rPr>
                <w:t>Grady;</w:t>
              </w:r>
              <w:r w:rsidRPr="00976ED1">
                <w:rPr>
                  <w:spacing w:val="80"/>
                  <w:lang w:val="en-US"/>
                </w:rPr>
                <w:t xml:space="preserve"> </w:t>
              </w:r>
              <w:r w:rsidRPr="00976ED1">
                <w:rPr>
                  <w:lang w:val="en-US"/>
                </w:rPr>
                <w:t>RUMBAUGH,</w:t>
              </w:r>
              <w:r w:rsidRPr="00976ED1">
                <w:rPr>
                  <w:spacing w:val="80"/>
                  <w:lang w:val="en-US"/>
                </w:rPr>
                <w:t xml:space="preserve"> </w:t>
              </w:r>
              <w:r w:rsidRPr="00976ED1">
                <w:rPr>
                  <w:lang w:val="en-US"/>
                </w:rPr>
                <w:t>James.</w:t>
              </w:r>
              <w:r w:rsidRPr="00976ED1">
                <w:rPr>
                  <w:spacing w:val="80"/>
                  <w:lang w:val="en-US"/>
                </w:rPr>
                <w:t xml:space="preserve"> </w:t>
              </w:r>
              <w:r w:rsidRPr="00976ED1">
                <w:rPr>
                  <w:b/>
                  <w:lang w:val="en-US"/>
                </w:rPr>
                <w:t>The</w:t>
              </w:r>
              <w:r w:rsidRPr="00976ED1">
                <w:rPr>
                  <w:b/>
                  <w:spacing w:val="80"/>
                  <w:lang w:val="en-US"/>
                </w:rPr>
                <w:t xml:space="preserve"> </w:t>
              </w:r>
              <w:r w:rsidRPr="00976ED1">
                <w:rPr>
                  <w:b/>
                  <w:lang w:val="en-US"/>
                </w:rPr>
                <w:t>unified</w:t>
              </w:r>
              <w:r w:rsidRPr="00976ED1">
                <w:rPr>
                  <w:b/>
                  <w:spacing w:val="80"/>
                  <w:lang w:val="en-US"/>
                </w:rPr>
                <w:t xml:space="preserve"> </w:t>
              </w:r>
              <w:r w:rsidRPr="00976ED1">
                <w:rPr>
                  <w:b/>
                  <w:lang w:val="en-US"/>
                </w:rPr>
                <w:t>software development process</w:t>
              </w:r>
              <w:r w:rsidRPr="00976ED1">
                <w:rPr>
                  <w:lang w:val="en-US"/>
                </w:rPr>
                <w:t xml:space="preserve">. </w:t>
              </w:r>
              <w:r w:rsidRPr="001C357C">
                <w:rPr>
                  <w:lang w:val="en-US"/>
                </w:rPr>
                <w:t>Reading: Addison-Wesley, 1999.</w:t>
              </w:r>
            </w:p>
            <w:p w14:paraId="3B5781C0" w14:textId="2C35B92B" w:rsidR="00804825" w:rsidRPr="001C357C" w:rsidRDefault="00554540" w:rsidP="001C357C">
              <w:pPr>
                <w:pStyle w:val="Corpodetexto"/>
                <w:tabs>
                  <w:tab w:val="left" w:pos="2335"/>
                  <w:tab w:val="left" w:pos="4701"/>
                  <w:tab w:val="left" w:pos="6814"/>
                  <w:tab w:val="left" w:pos="9447"/>
                </w:tabs>
                <w:spacing w:line="360" w:lineRule="auto"/>
                <w:ind w:left="355" w:right="116"/>
              </w:pPr>
              <w:r>
                <w:t>JETBRAINS.</w:t>
              </w:r>
              <w:r>
                <w:rPr>
                  <w:spacing w:val="-4"/>
                </w:rPr>
                <w:t xml:space="preserve"> </w:t>
              </w:r>
              <w:r w:rsidRPr="009F0A02">
                <w:rPr>
                  <w:b/>
                  <w:bCs/>
                </w:rPr>
                <w:t>25</w:t>
              </w:r>
              <w:r w:rsidRPr="009F0A02">
                <w:rPr>
                  <w:b/>
                  <w:bCs/>
                  <w:spacing w:val="-4"/>
                </w:rPr>
                <w:t xml:space="preserve"> </w:t>
              </w:r>
              <w:r w:rsidRPr="009F0A02">
                <w:rPr>
                  <w:b/>
                  <w:bCs/>
                </w:rPr>
                <w:t>coisas</w:t>
              </w:r>
              <w:r w:rsidRPr="009F0A02">
                <w:rPr>
                  <w:b/>
                  <w:bCs/>
                  <w:spacing w:val="-3"/>
                </w:rPr>
                <w:t xml:space="preserve"> </w:t>
              </w:r>
              <w:r w:rsidRPr="009F0A02">
                <w:rPr>
                  <w:b/>
                  <w:bCs/>
                </w:rPr>
                <w:t>que</w:t>
              </w:r>
              <w:r w:rsidRPr="009F0A02">
                <w:rPr>
                  <w:b/>
                  <w:bCs/>
                  <w:spacing w:val="-4"/>
                </w:rPr>
                <w:t xml:space="preserve"> </w:t>
              </w:r>
              <w:r w:rsidRPr="009F0A02">
                <w:rPr>
                  <w:b/>
                  <w:bCs/>
                </w:rPr>
                <w:t>nós</w:t>
              </w:r>
              <w:r w:rsidRPr="009F0A02">
                <w:rPr>
                  <w:b/>
                  <w:bCs/>
                  <w:spacing w:val="-3"/>
                </w:rPr>
                <w:t xml:space="preserve"> </w:t>
              </w:r>
              <w:r w:rsidRPr="009F0A02">
                <w:rPr>
                  <w:b/>
                  <w:bCs/>
                </w:rPr>
                <w:t>amamos</w:t>
              </w:r>
              <w:r w:rsidRPr="009F0A02">
                <w:rPr>
                  <w:b/>
                  <w:bCs/>
                  <w:spacing w:val="-3"/>
                </w:rPr>
                <w:t xml:space="preserve"> </w:t>
              </w:r>
              <w:r w:rsidRPr="009F0A02">
                <w:rPr>
                  <w:b/>
                  <w:bCs/>
                </w:rPr>
                <w:t>no</w:t>
              </w:r>
              <w:r w:rsidRPr="009F0A02">
                <w:rPr>
                  <w:b/>
                  <w:bCs/>
                  <w:spacing w:val="-4"/>
                </w:rPr>
                <w:t xml:space="preserve"> </w:t>
              </w:r>
              <w:r w:rsidRPr="009F0A02">
                <w:rPr>
                  <w:b/>
                  <w:bCs/>
                </w:rPr>
                <w:t>Java</w:t>
              </w:r>
              <w:r>
                <w:t>.</w:t>
              </w:r>
              <w:r>
                <w:rPr>
                  <w:spacing w:val="-5"/>
                </w:rPr>
                <w:t xml:space="preserve"> </w:t>
              </w:r>
              <w:r>
                <w:t>[S.</w:t>
              </w:r>
              <w:r>
                <w:rPr>
                  <w:spacing w:val="-4"/>
                </w:rPr>
                <w:t xml:space="preserve"> </w:t>
              </w:r>
              <w:r>
                <w:t>l.],</w:t>
              </w:r>
              <w:r>
                <w:rPr>
                  <w:spacing w:val="-4"/>
                </w:rPr>
                <w:t xml:space="preserve"> </w:t>
              </w:r>
              <w:r>
                <w:t>25</w:t>
              </w:r>
              <w:r>
                <w:rPr>
                  <w:spacing w:val="-4"/>
                </w:rPr>
                <w:t xml:space="preserve"> </w:t>
              </w:r>
              <w:r>
                <w:t>maio</w:t>
              </w:r>
              <w:r>
                <w:rPr>
                  <w:spacing w:val="-4"/>
                </w:rPr>
                <w:t xml:space="preserve"> </w:t>
              </w:r>
              <w:r>
                <w:t>2020.</w:t>
              </w:r>
              <w:r>
                <w:rPr>
                  <w:spacing w:val="-4"/>
                </w:rPr>
                <w:t xml:space="preserve"> </w:t>
              </w:r>
              <w:r>
                <w:t>Disponível</w:t>
              </w:r>
              <w:r>
                <w:rPr>
                  <w:spacing w:val="-4"/>
                </w:rPr>
                <w:t xml:space="preserve"> </w:t>
              </w:r>
              <w:r>
                <w:t>em:</w:t>
              </w:r>
              <w:r>
                <w:rPr>
                  <w:spacing w:val="-2"/>
                  <w:u w:val="single"/>
                </w:rPr>
                <w:t>https://blog.jetbrains.com/pt-br/2020/05/25/25_coisas_que_nos_amamos_no_java/.</w:t>
              </w:r>
              <w:r w:rsidR="001C357C">
                <w:t xml:space="preserve"> </w:t>
              </w:r>
              <w:r>
                <w:t>Acesso</w:t>
              </w:r>
              <w:r>
                <w:rPr>
                  <w:spacing w:val="-4"/>
                </w:rPr>
                <w:t xml:space="preserve"> </w:t>
              </w:r>
              <w:r>
                <w:t>em:</w:t>
              </w:r>
              <w:r>
                <w:rPr>
                  <w:spacing w:val="-3"/>
                </w:rPr>
                <w:t xml:space="preserve"> </w:t>
              </w:r>
              <w:r>
                <w:t>18</w:t>
              </w:r>
              <w:r>
                <w:rPr>
                  <w:spacing w:val="-2"/>
                </w:rPr>
                <w:t xml:space="preserve"> </w:t>
              </w:r>
              <w:r>
                <w:t>fev.</w:t>
              </w:r>
              <w:r>
                <w:rPr>
                  <w:spacing w:val="-3"/>
                </w:rPr>
                <w:t xml:space="preserve"> </w:t>
              </w:r>
              <w:r>
                <w:rPr>
                  <w:spacing w:val="-2"/>
                </w:rPr>
                <w:t>2026.</w:t>
              </w:r>
            </w:p>
            <w:p w14:paraId="766A628B" w14:textId="77777777" w:rsidR="00804825" w:rsidRDefault="00554540" w:rsidP="00804825">
              <w:pPr>
                <w:pStyle w:val="Corpodetexto"/>
                <w:spacing w:line="360" w:lineRule="auto"/>
                <w:ind w:left="355"/>
                <w:rPr>
                  <w:spacing w:val="-2"/>
                </w:rPr>
              </w:pPr>
              <w:r w:rsidRPr="0079201B">
                <w:rPr>
                  <w:bCs/>
                </w:rPr>
                <w:lastRenderedPageBreak/>
                <w:t>LARMAN, C</w:t>
              </w:r>
              <w:r>
                <w:t xml:space="preserve">raig. </w:t>
              </w:r>
              <w:r>
                <w:rPr>
                  <w:b/>
                </w:rPr>
                <w:t>Utilizando UML e padrões</w:t>
              </w:r>
              <w:r>
                <w:t>: uma introdução à análise e ao projeto</w:t>
              </w:r>
              <w:r w:rsidR="00804825">
                <w:t xml:space="preserve"> </w:t>
              </w:r>
              <w:r>
                <w:t xml:space="preserve">orientados a objetos e ao desenvolvimento iterativo. 3. ed. Porto Alegre: Bookman, </w:t>
              </w:r>
              <w:r>
                <w:rPr>
                  <w:spacing w:val="-2"/>
                </w:rPr>
                <w:t>2007.</w:t>
              </w:r>
            </w:p>
            <w:p w14:paraId="37D341C9" w14:textId="77777777" w:rsidR="00804825" w:rsidRDefault="00554540" w:rsidP="00804825">
              <w:pPr>
                <w:pStyle w:val="Corpodetexto"/>
                <w:spacing w:line="360" w:lineRule="auto"/>
                <w:ind w:left="355"/>
              </w:pPr>
              <w:r>
                <w:t>MARINHO,</w:t>
              </w:r>
              <w:r>
                <w:rPr>
                  <w:spacing w:val="-5"/>
                </w:rPr>
                <w:t xml:space="preserve"> </w:t>
              </w:r>
              <w:r>
                <w:t>Lucas</w:t>
              </w:r>
              <w:r>
                <w:rPr>
                  <w:spacing w:val="-5"/>
                </w:rPr>
                <w:t xml:space="preserve"> </w:t>
              </w:r>
              <w:r>
                <w:t>Frota;</w:t>
              </w:r>
              <w:r>
                <w:rPr>
                  <w:spacing w:val="-4"/>
                </w:rPr>
                <w:t xml:space="preserve"> </w:t>
              </w:r>
              <w:r>
                <w:t>GARCIA,</w:t>
              </w:r>
              <w:r>
                <w:rPr>
                  <w:spacing w:val="-5"/>
                </w:rPr>
                <w:t xml:space="preserve"> </w:t>
              </w:r>
              <w:r>
                <w:t>Mario</w:t>
              </w:r>
              <w:r>
                <w:rPr>
                  <w:spacing w:val="-5"/>
                </w:rPr>
                <w:t xml:space="preserve"> </w:t>
              </w:r>
              <w:r>
                <w:t>Angel</w:t>
              </w:r>
              <w:r>
                <w:rPr>
                  <w:spacing w:val="-5"/>
                </w:rPr>
                <w:t xml:space="preserve"> </w:t>
              </w:r>
              <w:r>
                <w:t xml:space="preserve">Praia. </w:t>
              </w:r>
              <w:r w:rsidRPr="009F0A02">
                <w:rPr>
                  <w:b/>
                  <w:bCs/>
                </w:rPr>
                <w:t>Desenvolvimento</w:t>
              </w:r>
              <w:r w:rsidRPr="009F0A02">
                <w:rPr>
                  <w:b/>
                  <w:bCs/>
                  <w:spacing w:val="-5"/>
                </w:rPr>
                <w:t xml:space="preserve"> </w:t>
              </w:r>
              <w:r w:rsidRPr="009F0A02">
                <w:rPr>
                  <w:b/>
                  <w:bCs/>
                </w:rPr>
                <w:t>de</w:t>
              </w:r>
              <w:r w:rsidRPr="009F0A02">
                <w:rPr>
                  <w:b/>
                  <w:bCs/>
                  <w:spacing w:val="-5"/>
                </w:rPr>
                <w:t xml:space="preserve"> </w:t>
              </w:r>
              <w:r w:rsidRPr="009F0A02">
                <w:rPr>
                  <w:b/>
                  <w:bCs/>
                </w:rPr>
                <w:t>softwares usando ferramentas front-end baseadas em componentes</w:t>
              </w:r>
              <w:r>
                <w:t>. 2021. 52 f. Trabalho de Conclusão</w:t>
              </w:r>
              <w:r>
                <w:rPr>
                  <w:spacing w:val="-3"/>
                </w:rPr>
                <w:t xml:space="preserve"> </w:t>
              </w:r>
              <w:r>
                <w:t>de</w:t>
              </w:r>
              <w:r>
                <w:rPr>
                  <w:spacing w:val="-3"/>
                </w:rPr>
                <w:t xml:space="preserve"> </w:t>
              </w:r>
              <w:r>
                <w:t>Curso</w:t>
              </w:r>
              <w:r>
                <w:rPr>
                  <w:spacing w:val="-3"/>
                </w:rPr>
                <w:t xml:space="preserve"> </w:t>
              </w:r>
              <w:r>
                <w:t>(Graduação</w:t>
              </w:r>
              <w:r>
                <w:rPr>
                  <w:spacing w:val="-3"/>
                </w:rPr>
                <w:t xml:space="preserve"> </w:t>
              </w:r>
              <w:r>
                <w:t>em</w:t>
              </w:r>
              <w:r>
                <w:rPr>
                  <w:spacing w:val="-2"/>
                </w:rPr>
                <w:t xml:space="preserve"> </w:t>
              </w:r>
              <w:r>
                <w:t>Engenharia</w:t>
              </w:r>
              <w:r>
                <w:rPr>
                  <w:spacing w:val="-3"/>
                </w:rPr>
                <w:t xml:space="preserve"> </w:t>
              </w:r>
              <w:r>
                <w:t>de</w:t>
              </w:r>
              <w:r>
                <w:rPr>
                  <w:spacing w:val="-3"/>
                </w:rPr>
                <w:t xml:space="preserve"> </w:t>
              </w:r>
              <w:r>
                <w:t>Software)</w:t>
              </w:r>
              <w:r>
                <w:rPr>
                  <w:spacing w:val="-2"/>
                </w:rPr>
                <w:t xml:space="preserve"> </w:t>
              </w:r>
              <w:r>
                <w:t>–</w:t>
              </w:r>
              <w:r>
                <w:rPr>
                  <w:spacing w:val="-3"/>
                </w:rPr>
                <w:t xml:space="preserve"> </w:t>
              </w:r>
              <w:r>
                <w:t>Centro</w:t>
              </w:r>
              <w:r>
                <w:rPr>
                  <w:spacing w:val="-3"/>
                </w:rPr>
                <w:t xml:space="preserve"> </w:t>
              </w:r>
              <w:r>
                <w:t>Universitário Fametro, Manaus, 2021.</w:t>
              </w:r>
            </w:p>
            <w:p w14:paraId="59529153" w14:textId="1D6E9EEA" w:rsidR="00804825" w:rsidRDefault="00000000" w:rsidP="00804825">
              <w:pPr>
                <w:pStyle w:val="Corpodetexto"/>
                <w:spacing w:line="360" w:lineRule="auto"/>
                <w:ind w:left="355"/>
              </w:pPr>
              <w:r w:rsidRPr="008A1321">
                <w:rPr>
                  <w:lang w:val="en-US"/>
                </w:rPr>
                <w:t xml:space="preserve">MERMAID. </w:t>
              </w:r>
              <w:r w:rsidRPr="008A1321">
                <w:rPr>
                  <w:b/>
                  <w:lang w:val="en-US"/>
                </w:rPr>
                <w:t>Mermaid: diagramming and charting tool</w:t>
              </w:r>
              <w:r w:rsidRPr="008A1321">
                <w:rPr>
                  <w:lang w:val="en-US"/>
                </w:rPr>
                <w:t xml:space="preserve">. </w:t>
              </w:r>
              <w:r>
                <w:t>[S. l.], 2026. Disponível em: https://mermaid.js.org. Acesso em: 19 fev. 2026.</w:t>
              </w:r>
            </w:p>
            <w:p w14:paraId="70B78BED" w14:textId="77777777" w:rsidR="00804825" w:rsidRDefault="00554540" w:rsidP="00804825">
              <w:pPr>
                <w:pStyle w:val="Corpodetexto"/>
                <w:spacing w:line="360" w:lineRule="auto"/>
                <w:ind w:left="355"/>
              </w:pPr>
              <w:r>
                <w:t>NETO,</w:t>
              </w:r>
              <w:r>
                <w:rPr>
                  <w:spacing w:val="-5"/>
                </w:rPr>
                <w:t xml:space="preserve"> </w:t>
              </w:r>
              <w:r>
                <w:t>Miguel;</w:t>
              </w:r>
              <w:r>
                <w:rPr>
                  <w:spacing w:val="-4"/>
                </w:rPr>
                <w:t xml:space="preserve"> </w:t>
              </w:r>
              <w:r>
                <w:t>PINHEIRO,</w:t>
              </w:r>
              <w:r>
                <w:rPr>
                  <w:spacing w:val="-5"/>
                </w:rPr>
                <w:t xml:space="preserve"> </w:t>
              </w:r>
              <w:r>
                <w:t>António</w:t>
              </w:r>
              <w:r>
                <w:rPr>
                  <w:spacing w:val="-5"/>
                </w:rPr>
                <w:t xml:space="preserve"> </w:t>
              </w:r>
              <w:r>
                <w:t>C.;</w:t>
              </w:r>
              <w:r>
                <w:rPr>
                  <w:spacing w:val="-6"/>
                </w:rPr>
                <w:t xml:space="preserve"> </w:t>
              </w:r>
              <w:r>
                <w:t>COELHO,</w:t>
              </w:r>
              <w:r>
                <w:rPr>
                  <w:spacing w:val="-4"/>
                </w:rPr>
                <w:t xml:space="preserve"> </w:t>
              </w:r>
              <w:r>
                <w:t>José</w:t>
              </w:r>
              <w:r>
                <w:rPr>
                  <w:spacing w:val="-6"/>
                </w:rPr>
                <w:t xml:space="preserve"> </w:t>
              </w:r>
              <w:r>
                <w:t>Castro.</w:t>
              </w:r>
              <w:r>
                <w:rPr>
                  <w:spacing w:val="-4"/>
                </w:rPr>
                <w:t xml:space="preserve"> </w:t>
              </w:r>
              <w:r w:rsidRPr="009F0A02">
                <w:rPr>
                  <w:b/>
                  <w:bCs/>
                  <w:iCs/>
                </w:rPr>
                <w:t>Gestão</w:t>
              </w:r>
              <w:r w:rsidRPr="009F0A02">
                <w:rPr>
                  <w:b/>
                  <w:bCs/>
                  <w:iCs/>
                  <w:spacing w:val="-5"/>
                </w:rPr>
                <w:t xml:space="preserve"> </w:t>
              </w:r>
              <w:r w:rsidRPr="009F0A02">
                <w:rPr>
                  <w:b/>
                  <w:bCs/>
                  <w:iCs/>
                </w:rPr>
                <w:t>da</w:t>
              </w:r>
              <w:r w:rsidRPr="009F0A02">
                <w:rPr>
                  <w:b/>
                  <w:bCs/>
                  <w:iCs/>
                  <w:spacing w:val="-6"/>
                </w:rPr>
                <w:t xml:space="preserve"> </w:t>
              </w:r>
              <w:r w:rsidRPr="009F0A02">
                <w:rPr>
                  <w:b/>
                  <w:bCs/>
                  <w:iCs/>
                </w:rPr>
                <w:t>Empresa Agrícola no</w:t>
              </w:r>
              <w:r w:rsidRPr="009F0A02">
                <w:rPr>
                  <w:b/>
                  <w:bCs/>
                  <w:iCs/>
                  <w:spacing w:val="-1"/>
                </w:rPr>
                <w:t xml:space="preserve"> </w:t>
              </w:r>
              <w:r w:rsidRPr="009F0A02">
                <w:rPr>
                  <w:b/>
                  <w:bCs/>
                  <w:iCs/>
                </w:rPr>
                <w:t>Século</w:t>
              </w:r>
              <w:r w:rsidRPr="009F0A02">
                <w:rPr>
                  <w:b/>
                  <w:bCs/>
                  <w:iCs/>
                  <w:spacing w:val="-1"/>
                </w:rPr>
                <w:t xml:space="preserve"> </w:t>
              </w:r>
              <w:r w:rsidRPr="009F0A02">
                <w:rPr>
                  <w:b/>
                  <w:bCs/>
                  <w:iCs/>
                </w:rPr>
                <w:t>XXI. Manual</w:t>
              </w:r>
              <w:r w:rsidRPr="009F0A02">
                <w:rPr>
                  <w:b/>
                  <w:bCs/>
                  <w:iCs/>
                  <w:spacing w:val="-1"/>
                </w:rPr>
                <w:t xml:space="preserve"> </w:t>
              </w:r>
              <w:r w:rsidRPr="009F0A02">
                <w:rPr>
                  <w:b/>
                  <w:bCs/>
                  <w:iCs/>
                </w:rPr>
                <w:t>III</w:t>
              </w:r>
              <w:r w:rsidRPr="009F0A02">
                <w:rPr>
                  <w:b/>
                  <w:bCs/>
                  <w:iCs/>
                  <w:spacing w:val="-1"/>
                </w:rPr>
                <w:t xml:space="preserve"> </w:t>
              </w:r>
              <w:r w:rsidRPr="009F0A02">
                <w:rPr>
                  <w:b/>
                  <w:bCs/>
                  <w:iCs/>
                </w:rPr>
                <w:t>- Tecnologias</w:t>
              </w:r>
              <w:r w:rsidRPr="009F0A02">
                <w:rPr>
                  <w:b/>
                  <w:bCs/>
                  <w:iCs/>
                  <w:spacing w:val="-1"/>
                </w:rPr>
                <w:t xml:space="preserve"> </w:t>
              </w:r>
              <w:r w:rsidRPr="009F0A02">
                <w:rPr>
                  <w:b/>
                  <w:bCs/>
                  <w:iCs/>
                </w:rPr>
                <w:t>de</w:t>
              </w:r>
              <w:r w:rsidRPr="009F0A02">
                <w:rPr>
                  <w:b/>
                  <w:bCs/>
                  <w:iCs/>
                  <w:spacing w:val="-1"/>
                </w:rPr>
                <w:t xml:space="preserve"> </w:t>
              </w:r>
              <w:r w:rsidRPr="009F0A02">
                <w:rPr>
                  <w:b/>
                  <w:bCs/>
                  <w:iCs/>
                </w:rPr>
                <w:t>Informação</w:t>
              </w:r>
              <w:r w:rsidRPr="009F0A02">
                <w:rPr>
                  <w:b/>
                  <w:bCs/>
                  <w:iCs/>
                  <w:spacing w:val="-1"/>
                </w:rPr>
                <w:t xml:space="preserve"> </w:t>
              </w:r>
              <w:r w:rsidRPr="009F0A02">
                <w:rPr>
                  <w:b/>
                  <w:bCs/>
                  <w:iCs/>
                </w:rPr>
                <w:t>e</w:t>
              </w:r>
              <w:r w:rsidRPr="009F0A02">
                <w:rPr>
                  <w:b/>
                  <w:bCs/>
                  <w:iCs/>
                  <w:spacing w:val="-1"/>
                </w:rPr>
                <w:t xml:space="preserve"> </w:t>
              </w:r>
              <w:r w:rsidRPr="009F0A02">
                <w:rPr>
                  <w:b/>
                  <w:bCs/>
                  <w:iCs/>
                </w:rPr>
                <w:t>Comunicação na Gestão da Empresa Agrícola</w:t>
              </w:r>
              <w:r>
                <w:t xml:space="preserve">. Évora: Universidade de Évora, 2007. Disponível em: </w:t>
              </w:r>
              <w:r>
                <w:rPr>
                  <w:u w:val="single"/>
                </w:rPr>
                <w:t>https://dspace.uevora.pt/rdpc/handle/10174/2004.</w:t>
              </w:r>
              <w:r>
                <w:t xml:space="preserve"> Acesso em: 13/10/2025.</w:t>
              </w:r>
            </w:p>
            <w:p w14:paraId="3C675F15" w14:textId="77777777" w:rsidR="00804825" w:rsidRDefault="00554540" w:rsidP="00804825">
              <w:pPr>
                <w:pStyle w:val="Corpodetexto"/>
                <w:spacing w:line="360" w:lineRule="auto"/>
                <w:ind w:left="355"/>
              </w:pPr>
              <w:r>
                <w:t xml:space="preserve">PAULA FILHO, Wilson de Pádua. </w:t>
              </w:r>
              <w:r>
                <w:rPr>
                  <w:b/>
                </w:rPr>
                <w:t>Engenharia de software</w:t>
              </w:r>
              <w:r>
                <w:t>: fundamentos, métodos e</w:t>
              </w:r>
              <w:r>
                <w:rPr>
                  <w:spacing w:val="40"/>
                </w:rPr>
                <w:t xml:space="preserve"> </w:t>
              </w:r>
              <w:r>
                <w:t>padrões. 3. ed. Rio de Janeiro: LTC, 2009.</w:t>
              </w:r>
            </w:p>
            <w:p w14:paraId="4C54DA4E" w14:textId="74431F41" w:rsidR="008B3261" w:rsidRDefault="008B3261" w:rsidP="00804825">
              <w:pPr>
                <w:pStyle w:val="Corpodetexto"/>
                <w:spacing w:line="360" w:lineRule="auto"/>
                <w:ind w:left="355"/>
              </w:pPr>
              <w:r w:rsidRPr="008B3261">
                <w:rPr>
                  <w:lang w:val="en-US"/>
                </w:rPr>
                <w:t xml:space="preserve">PLANTUML. </w:t>
              </w:r>
              <w:r w:rsidRPr="008B3261">
                <w:rPr>
                  <w:b/>
                  <w:bCs/>
                  <w:lang w:val="en-US"/>
                </w:rPr>
                <w:t>PlantUML</w:t>
              </w:r>
              <w:r w:rsidRPr="008B3261">
                <w:rPr>
                  <w:lang w:val="en-US"/>
                </w:rPr>
                <w:t xml:space="preserve">: open-source tool that uses simple textual descriptions to draw diagrams. </w:t>
              </w:r>
              <w:r w:rsidRPr="008B3261">
                <w:t>[S. l.], 2026. Disponível em: https://plantuml.com. Acesso em: 19 fev. 2026.</w:t>
              </w:r>
            </w:p>
            <w:p w14:paraId="2DCD1B14" w14:textId="77777777" w:rsidR="00804825" w:rsidRDefault="00554540" w:rsidP="00804825">
              <w:pPr>
                <w:pStyle w:val="Corpodetexto"/>
                <w:spacing w:line="360" w:lineRule="auto"/>
                <w:ind w:left="355"/>
              </w:pPr>
              <w:r>
                <w:t>PONUTHORAI,</w:t>
              </w:r>
              <w:r>
                <w:rPr>
                  <w:spacing w:val="-5"/>
                </w:rPr>
                <w:t xml:space="preserve"> </w:t>
              </w:r>
              <w:r>
                <w:t>Prem</w:t>
              </w:r>
              <w:r>
                <w:rPr>
                  <w:spacing w:val="-4"/>
                </w:rPr>
                <w:t xml:space="preserve"> </w:t>
              </w:r>
              <w:r>
                <w:t>Kumar;</w:t>
              </w:r>
              <w:r>
                <w:rPr>
                  <w:spacing w:val="-5"/>
                </w:rPr>
                <w:t xml:space="preserve"> </w:t>
              </w:r>
              <w:r>
                <w:t>LOELIGER,</w:t>
              </w:r>
              <w:r>
                <w:rPr>
                  <w:spacing w:val="-5"/>
                </w:rPr>
                <w:t xml:space="preserve"> </w:t>
              </w:r>
              <w:r>
                <w:t xml:space="preserve">Jon. </w:t>
              </w:r>
              <w:r w:rsidRPr="00976ED1">
                <w:rPr>
                  <w:b/>
                  <w:lang w:val="en-US"/>
                </w:rPr>
                <w:t>Version</w:t>
              </w:r>
              <w:r w:rsidRPr="00976ED1">
                <w:rPr>
                  <w:b/>
                  <w:spacing w:val="-5"/>
                  <w:lang w:val="en-US"/>
                </w:rPr>
                <w:t xml:space="preserve"> </w:t>
              </w:r>
              <w:r w:rsidRPr="00976ED1">
                <w:rPr>
                  <w:b/>
                  <w:lang w:val="en-US"/>
                </w:rPr>
                <w:t>Control</w:t>
              </w:r>
              <w:r w:rsidRPr="00976ED1">
                <w:rPr>
                  <w:b/>
                  <w:spacing w:val="-5"/>
                  <w:lang w:val="en-US"/>
                </w:rPr>
                <w:t xml:space="preserve"> </w:t>
              </w:r>
              <w:r w:rsidRPr="00976ED1">
                <w:rPr>
                  <w:b/>
                  <w:lang w:val="en-US"/>
                </w:rPr>
                <w:t>with</w:t>
              </w:r>
              <w:r w:rsidRPr="00976ED1">
                <w:rPr>
                  <w:b/>
                  <w:spacing w:val="-5"/>
                  <w:lang w:val="en-US"/>
                </w:rPr>
                <w:t xml:space="preserve"> </w:t>
              </w:r>
              <w:r w:rsidRPr="00976ED1">
                <w:rPr>
                  <w:b/>
                  <w:lang w:val="en-US"/>
                </w:rPr>
                <w:t>Git</w:t>
              </w:r>
              <w:r w:rsidRPr="00976ED1">
                <w:rPr>
                  <w:lang w:val="en-US"/>
                </w:rPr>
                <w:t>.</w:t>
              </w:r>
              <w:r w:rsidRPr="00976ED1">
                <w:rPr>
                  <w:spacing w:val="-5"/>
                  <w:lang w:val="en-US"/>
                </w:rPr>
                <w:t xml:space="preserve"> </w:t>
              </w:r>
              <w:r w:rsidRPr="00976ED1">
                <w:rPr>
                  <w:lang w:val="en-US"/>
                </w:rPr>
                <w:t>3.</w:t>
              </w:r>
              <w:r w:rsidRPr="00976ED1">
                <w:rPr>
                  <w:spacing w:val="-4"/>
                  <w:lang w:val="en-US"/>
                </w:rPr>
                <w:t xml:space="preserve"> </w:t>
              </w:r>
              <w:r w:rsidRPr="00976ED1">
                <w:rPr>
                  <w:lang w:val="en-US"/>
                </w:rPr>
                <w:t xml:space="preserve">ed. </w:t>
              </w:r>
              <w:r>
                <w:t>Sebastopol: O'Reilly Media, 2022.</w:t>
              </w:r>
            </w:p>
            <w:p w14:paraId="16DBAB34" w14:textId="77777777" w:rsidR="00804825" w:rsidRDefault="00554540" w:rsidP="00804825">
              <w:pPr>
                <w:pStyle w:val="Corpodetexto"/>
                <w:spacing w:line="360" w:lineRule="auto"/>
                <w:ind w:left="355"/>
              </w:pPr>
              <w:r w:rsidRPr="0079201B">
                <w:rPr>
                  <w:bCs/>
                </w:rPr>
                <w:t xml:space="preserve">PRESSMAN, </w:t>
              </w:r>
              <w:r>
                <w:t xml:space="preserve">Roger S.; </w:t>
              </w:r>
              <w:r w:rsidRPr="009F0A02">
                <w:rPr>
                  <w:bCs/>
                </w:rPr>
                <w:t>MAXIM</w:t>
              </w:r>
              <w:r>
                <w:t xml:space="preserve">, Bruce R. </w:t>
              </w:r>
              <w:r>
                <w:rPr>
                  <w:b/>
                </w:rPr>
                <w:t>Engenharia de software</w:t>
              </w:r>
              <w:r>
                <w:t>: uma abordagem</w:t>
              </w:r>
              <w:r>
                <w:rPr>
                  <w:spacing w:val="80"/>
                </w:rPr>
                <w:t xml:space="preserve"> </w:t>
              </w:r>
              <w:r>
                <w:t>profissional. 8. ed. Porto Alegre: AMGH, 2016.</w:t>
              </w:r>
            </w:p>
            <w:p w14:paraId="552F7F56" w14:textId="77777777" w:rsidR="00804825" w:rsidRDefault="00554540" w:rsidP="00804825">
              <w:pPr>
                <w:pStyle w:val="Corpodetexto"/>
                <w:spacing w:line="360" w:lineRule="auto"/>
                <w:ind w:left="355"/>
              </w:pPr>
              <w:r>
                <w:t>SANTOS,</w:t>
              </w:r>
              <w:r>
                <w:rPr>
                  <w:spacing w:val="-3"/>
                </w:rPr>
                <w:t xml:space="preserve"> </w:t>
              </w:r>
              <w:r>
                <w:t>B.</w:t>
              </w:r>
              <w:r>
                <w:rPr>
                  <w:spacing w:val="-4"/>
                </w:rPr>
                <w:t xml:space="preserve"> </w:t>
              </w:r>
              <w:r>
                <w:t>C.</w:t>
              </w:r>
              <w:r>
                <w:rPr>
                  <w:spacing w:val="-2"/>
                </w:rPr>
                <w:t xml:space="preserve"> </w:t>
              </w:r>
              <w:r w:rsidRPr="009F0A02">
                <w:rPr>
                  <w:b/>
                  <w:bCs/>
                  <w:iCs/>
                </w:rPr>
                <w:t>A</w:t>
              </w:r>
              <w:r w:rsidRPr="009F0A02">
                <w:rPr>
                  <w:b/>
                  <w:bCs/>
                  <w:iCs/>
                  <w:spacing w:val="-4"/>
                </w:rPr>
                <w:t xml:space="preserve"> </w:t>
              </w:r>
              <w:r w:rsidRPr="009F0A02">
                <w:rPr>
                  <w:b/>
                  <w:bCs/>
                  <w:iCs/>
                </w:rPr>
                <w:t>importância</w:t>
              </w:r>
              <w:r w:rsidRPr="009F0A02">
                <w:rPr>
                  <w:b/>
                  <w:bCs/>
                  <w:iCs/>
                  <w:spacing w:val="-4"/>
                </w:rPr>
                <w:t xml:space="preserve"> </w:t>
              </w:r>
              <w:r w:rsidRPr="009F0A02">
                <w:rPr>
                  <w:b/>
                  <w:bCs/>
                  <w:iCs/>
                </w:rPr>
                <w:t>da</w:t>
              </w:r>
              <w:r w:rsidRPr="009F0A02">
                <w:rPr>
                  <w:b/>
                  <w:bCs/>
                  <w:iCs/>
                  <w:spacing w:val="-4"/>
                </w:rPr>
                <w:t xml:space="preserve"> </w:t>
              </w:r>
              <w:r w:rsidRPr="009F0A02">
                <w:rPr>
                  <w:b/>
                  <w:bCs/>
                  <w:iCs/>
                </w:rPr>
                <w:t>gestão</w:t>
              </w:r>
              <w:r w:rsidRPr="009F0A02">
                <w:rPr>
                  <w:b/>
                  <w:bCs/>
                  <w:iCs/>
                  <w:spacing w:val="-4"/>
                </w:rPr>
                <w:t xml:space="preserve"> </w:t>
              </w:r>
              <w:r w:rsidRPr="009F0A02">
                <w:rPr>
                  <w:b/>
                  <w:bCs/>
                  <w:iCs/>
                </w:rPr>
                <w:t>financeira</w:t>
              </w:r>
              <w:r w:rsidRPr="009F0A02">
                <w:rPr>
                  <w:b/>
                  <w:bCs/>
                  <w:iCs/>
                  <w:spacing w:val="-4"/>
                </w:rPr>
                <w:t xml:space="preserve"> </w:t>
              </w:r>
              <w:r w:rsidRPr="009F0A02">
                <w:rPr>
                  <w:b/>
                  <w:bCs/>
                  <w:iCs/>
                </w:rPr>
                <w:t>para</w:t>
              </w:r>
              <w:r w:rsidRPr="009F0A02">
                <w:rPr>
                  <w:b/>
                  <w:bCs/>
                  <w:iCs/>
                  <w:spacing w:val="-4"/>
                </w:rPr>
                <w:t xml:space="preserve"> </w:t>
              </w:r>
              <w:r w:rsidRPr="009F0A02">
                <w:rPr>
                  <w:b/>
                  <w:bCs/>
                  <w:iCs/>
                </w:rPr>
                <w:t>o</w:t>
              </w:r>
              <w:r w:rsidRPr="009F0A02">
                <w:rPr>
                  <w:b/>
                  <w:bCs/>
                  <w:iCs/>
                  <w:spacing w:val="-4"/>
                </w:rPr>
                <w:t xml:space="preserve"> </w:t>
              </w:r>
              <w:r w:rsidRPr="009F0A02">
                <w:rPr>
                  <w:b/>
                  <w:bCs/>
                  <w:iCs/>
                </w:rPr>
                <w:t>pequeno</w:t>
              </w:r>
              <w:r w:rsidRPr="009F0A02">
                <w:rPr>
                  <w:b/>
                  <w:bCs/>
                  <w:iCs/>
                  <w:spacing w:val="-4"/>
                </w:rPr>
                <w:t xml:space="preserve"> </w:t>
              </w:r>
              <w:r w:rsidRPr="009F0A02">
                <w:rPr>
                  <w:b/>
                  <w:bCs/>
                  <w:iCs/>
                </w:rPr>
                <w:t>produtor</w:t>
              </w:r>
              <w:r w:rsidRPr="009F0A02">
                <w:rPr>
                  <w:b/>
                  <w:bCs/>
                  <w:iCs/>
                  <w:spacing w:val="-4"/>
                </w:rPr>
                <w:t xml:space="preserve"> </w:t>
              </w:r>
              <w:r w:rsidRPr="009F0A02">
                <w:rPr>
                  <w:b/>
                  <w:bCs/>
                  <w:iCs/>
                </w:rPr>
                <w:t>agrícola</w:t>
              </w:r>
              <w:r>
                <w:t>. 2022. 33 f. Trabalho de Conclusão de Curso (Graduação em Agronomia) – Centro Universitário Luterano de Palmas, Palmas, 2022.</w:t>
              </w:r>
            </w:p>
            <w:p w14:paraId="3294D59A" w14:textId="1CEE2082" w:rsidR="00804825" w:rsidRDefault="00554540" w:rsidP="00804825">
              <w:pPr>
                <w:pStyle w:val="Corpodetexto"/>
                <w:spacing w:line="360" w:lineRule="auto"/>
                <w:ind w:left="355"/>
              </w:pPr>
              <w:r w:rsidRPr="00976ED1">
                <w:rPr>
                  <w:lang w:val="en-US"/>
                </w:rPr>
                <w:t xml:space="preserve">SARIMBEKOV, A. </w:t>
              </w:r>
              <w:r w:rsidRPr="00976ED1">
                <w:rPr>
                  <w:i/>
                  <w:lang w:val="en-US"/>
                </w:rPr>
                <w:t>et al</w:t>
              </w:r>
              <w:r w:rsidRPr="00976ED1">
                <w:rPr>
                  <w:lang w:val="en-US"/>
                </w:rPr>
                <w:t>. Characteristics of dynamic JVM languages.</w:t>
              </w:r>
              <w:r w:rsidRPr="009F0A02">
                <w:rPr>
                  <w:b/>
                  <w:bCs/>
                  <w:lang w:val="en-US"/>
                </w:rPr>
                <w:t xml:space="preserve"> Proceedings of the</w:t>
              </w:r>
              <w:r w:rsidRPr="009F0A02">
                <w:rPr>
                  <w:b/>
                  <w:bCs/>
                  <w:spacing w:val="-3"/>
                  <w:lang w:val="en-US"/>
                </w:rPr>
                <w:t xml:space="preserve"> </w:t>
              </w:r>
              <w:r w:rsidRPr="009F0A02">
                <w:rPr>
                  <w:b/>
                  <w:bCs/>
                  <w:lang w:val="en-US"/>
                </w:rPr>
                <w:t>7th</w:t>
              </w:r>
              <w:r w:rsidRPr="009F0A02">
                <w:rPr>
                  <w:b/>
                  <w:bCs/>
                  <w:spacing w:val="-3"/>
                  <w:lang w:val="en-US"/>
                </w:rPr>
                <w:t xml:space="preserve"> </w:t>
              </w:r>
              <w:r w:rsidRPr="009F0A02">
                <w:rPr>
                  <w:b/>
                  <w:bCs/>
                  <w:lang w:val="en-US"/>
                </w:rPr>
                <w:t>ACM</w:t>
              </w:r>
              <w:r w:rsidRPr="009F0A02">
                <w:rPr>
                  <w:b/>
                  <w:bCs/>
                  <w:spacing w:val="-3"/>
                  <w:lang w:val="en-US"/>
                </w:rPr>
                <w:t xml:space="preserve"> </w:t>
              </w:r>
              <w:r w:rsidRPr="009F0A02">
                <w:rPr>
                  <w:b/>
                  <w:bCs/>
                  <w:lang w:val="en-US"/>
                </w:rPr>
                <w:t>workshop</w:t>
              </w:r>
              <w:r w:rsidRPr="009F0A02">
                <w:rPr>
                  <w:b/>
                  <w:bCs/>
                  <w:spacing w:val="-3"/>
                  <w:lang w:val="en-US"/>
                </w:rPr>
                <w:t xml:space="preserve"> </w:t>
              </w:r>
              <w:r w:rsidRPr="009F0A02">
                <w:rPr>
                  <w:b/>
                  <w:bCs/>
                  <w:lang w:val="en-US"/>
                </w:rPr>
                <w:t>on</w:t>
              </w:r>
              <w:r w:rsidRPr="009F0A02">
                <w:rPr>
                  <w:b/>
                  <w:bCs/>
                  <w:spacing w:val="-2"/>
                  <w:lang w:val="en-US"/>
                </w:rPr>
                <w:t xml:space="preserve"> </w:t>
              </w:r>
              <w:r w:rsidRPr="009F0A02">
                <w:rPr>
                  <w:b/>
                  <w:bCs/>
                  <w:lang w:val="en-US"/>
                </w:rPr>
                <w:t>Virtual</w:t>
              </w:r>
              <w:r w:rsidRPr="009F0A02">
                <w:rPr>
                  <w:b/>
                  <w:bCs/>
                  <w:spacing w:val="-3"/>
                  <w:lang w:val="en-US"/>
                </w:rPr>
                <w:t xml:space="preserve"> </w:t>
              </w:r>
              <w:r w:rsidRPr="009F0A02">
                <w:rPr>
                  <w:b/>
                  <w:bCs/>
                  <w:lang w:val="en-US"/>
                </w:rPr>
                <w:t>machines</w:t>
              </w:r>
              <w:r w:rsidRPr="009F0A02">
                <w:rPr>
                  <w:b/>
                  <w:bCs/>
                  <w:spacing w:val="-3"/>
                  <w:lang w:val="en-US"/>
                </w:rPr>
                <w:t xml:space="preserve"> </w:t>
              </w:r>
              <w:r w:rsidRPr="009F0A02">
                <w:rPr>
                  <w:b/>
                  <w:bCs/>
                  <w:lang w:val="en-US"/>
                </w:rPr>
                <w:t>and</w:t>
              </w:r>
              <w:r w:rsidRPr="009F0A02">
                <w:rPr>
                  <w:b/>
                  <w:bCs/>
                  <w:spacing w:val="-3"/>
                  <w:lang w:val="en-US"/>
                </w:rPr>
                <w:t xml:space="preserve"> </w:t>
              </w:r>
              <w:r w:rsidRPr="009F0A02">
                <w:rPr>
                  <w:b/>
                  <w:bCs/>
                  <w:lang w:val="en-US"/>
                </w:rPr>
                <w:t>intermediate</w:t>
              </w:r>
              <w:r w:rsidRPr="009F0A02">
                <w:rPr>
                  <w:b/>
                  <w:bCs/>
                  <w:spacing w:val="-3"/>
                  <w:lang w:val="en-US"/>
                </w:rPr>
                <w:t xml:space="preserve"> </w:t>
              </w:r>
              <w:r w:rsidRPr="009F0A02">
                <w:rPr>
                  <w:b/>
                  <w:bCs/>
                  <w:lang w:val="en-US"/>
                </w:rPr>
                <w:t>languages</w:t>
              </w:r>
              <w:r w:rsidRPr="009F0A02">
                <w:rPr>
                  <w:b/>
                  <w:bCs/>
                  <w:spacing w:val="-3"/>
                  <w:lang w:val="en-US"/>
                </w:rPr>
                <w:t xml:space="preserve"> </w:t>
              </w:r>
              <w:r w:rsidRPr="009F0A02">
                <w:rPr>
                  <w:b/>
                  <w:bCs/>
                  <w:lang w:val="en-US"/>
                </w:rPr>
                <w:t>(VMIL</w:t>
              </w:r>
              <w:r w:rsidRPr="009F0A02">
                <w:rPr>
                  <w:b/>
                  <w:bCs/>
                  <w:spacing w:val="-3"/>
                  <w:lang w:val="en-US"/>
                </w:rPr>
                <w:t xml:space="preserve"> </w:t>
              </w:r>
              <w:r w:rsidRPr="009F0A02">
                <w:rPr>
                  <w:b/>
                  <w:bCs/>
                  <w:lang w:val="en-US"/>
                </w:rPr>
                <w:t>'13)</w:t>
              </w:r>
              <w:r w:rsidRPr="00976ED1">
                <w:rPr>
                  <w:lang w:val="en-US"/>
                </w:rPr>
                <w:t>.</w:t>
              </w:r>
              <w:r w:rsidRPr="00976ED1">
                <w:rPr>
                  <w:spacing w:val="-3"/>
                  <w:lang w:val="en-US"/>
                </w:rPr>
                <w:t xml:space="preserve"> </w:t>
              </w:r>
              <w:r w:rsidRPr="00976ED1">
                <w:rPr>
                  <w:lang w:val="en-US"/>
                </w:rPr>
                <w:t xml:space="preserve">New York: Association for Computing Machinery, 2013. p. 11–20. Disponível em: </w:t>
              </w:r>
              <w:r w:rsidRPr="00976ED1">
                <w:rPr>
                  <w:u w:val="single"/>
                  <w:lang w:val="en-US"/>
                </w:rPr>
                <w:t>https://doi.org/10.1145/2542142.2542144</w:t>
              </w:r>
              <w:r w:rsidRPr="00976ED1">
                <w:rPr>
                  <w:lang w:val="en-US"/>
                </w:rPr>
                <w:t xml:space="preserve">. </w:t>
              </w:r>
              <w:r>
                <w:t>Acesso em: 26/03/2026.</w:t>
              </w:r>
            </w:p>
            <w:p w14:paraId="46121CD1" w14:textId="77777777" w:rsidR="00804825" w:rsidRDefault="00554540" w:rsidP="00804825">
              <w:pPr>
                <w:pStyle w:val="Corpodetexto"/>
                <w:spacing w:line="360" w:lineRule="auto"/>
                <w:ind w:left="355"/>
              </w:pPr>
              <w:r>
                <w:t>SILVA,</w:t>
              </w:r>
              <w:r>
                <w:rPr>
                  <w:spacing w:val="-4"/>
                </w:rPr>
                <w:t xml:space="preserve"> </w:t>
              </w:r>
              <w:r>
                <w:t>F.</w:t>
              </w:r>
              <w:r>
                <w:rPr>
                  <w:spacing w:val="-4"/>
                </w:rPr>
                <w:t xml:space="preserve"> </w:t>
              </w:r>
              <w:r>
                <w:t>A.</w:t>
              </w:r>
              <w:r>
                <w:rPr>
                  <w:spacing w:val="-3"/>
                </w:rPr>
                <w:t xml:space="preserve"> </w:t>
              </w:r>
              <w:r>
                <w:t>S.;</w:t>
              </w:r>
              <w:r>
                <w:rPr>
                  <w:spacing w:val="-3"/>
                </w:rPr>
                <w:t xml:space="preserve"> </w:t>
              </w:r>
              <w:r>
                <w:t>IGLESIAS,</w:t>
              </w:r>
              <w:r>
                <w:rPr>
                  <w:spacing w:val="-4"/>
                </w:rPr>
                <w:t xml:space="preserve"> </w:t>
              </w:r>
              <w:r>
                <w:t>W.</w:t>
              </w:r>
              <w:r>
                <w:rPr>
                  <w:spacing w:val="-3"/>
                </w:rPr>
                <w:t xml:space="preserve"> </w:t>
              </w:r>
              <w:r>
                <w:t>A.</w:t>
              </w:r>
              <w:r>
                <w:rPr>
                  <w:spacing w:val="-4"/>
                </w:rPr>
                <w:t xml:space="preserve"> </w:t>
              </w:r>
              <w:r>
                <w:t>N.;</w:t>
              </w:r>
              <w:r>
                <w:rPr>
                  <w:spacing w:val="-3"/>
                </w:rPr>
                <w:t xml:space="preserve"> </w:t>
              </w:r>
              <w:r>
                <w:t>BOER,</w:t>
              </w:r>
              <w:r>
                <w:rPr>
                  <w:spacing w:val="-4"/>
                </w:rPr>
                <w:t xml:space="preserve"> </w:t>
              </w:r>
              <w:r>
                <w:t>M.</w:t>
              </w:r>
              <w:r>
                <w:rPr>
                  <w:spacing w:val="-4"/>
                </w:rPr>
                <w:t xml:space="preserve"> </w:t>
              </w:r>
              <w:r>
                <w:t>T.</w:t>
              </w:r>
              <w:r w:rsidRPr="009F0A02">
                <w:rPr>
                  <w:b/>
                  <w:bCs/>
                </w:rPr>
                <w:t xml:space="preserve"> Utilização</w:t>
              </w:r>
              <w:r w:rsidRPr="009F0A02">
                <w:rPr>
                  <w:b/>
                  <w:bCs/>
                  <w:spacing w:val="-3"/>
                </w:rPr>
                <w:t xml:space="preserve"> </w:t>
              </w:r>
              <w:r w:rsidRPr="009F0A02">
                <w:rPr>
                  <w:b/>
                  <w:bCs/>
                </w:rPr>
                <w:t>da</w:t>
              </w:r>
              <w:r w:rsidRPr="009F0A02">
                <w:rPr>
                  <w:b/>
                  <w:bCs/>
                  <w:spacing w:val="-4"/>
                </w:rPr>
                <w:t xml:space="preserve"> </w:t>
              </w:r>
              <w:r w:rsidRPr="009F0A02">
                <w:rPr>
                  <w:b/>
                  <w:bCs/>
                </w:rPr>
                <w:t>prototipagem</w:t>
              </w:r>
              <w:r w:rsidRPr="009F0A02">
                <w:rPr>
                  <w:b/>
                  <w:bCs/>
                  <w:spacing w:val="-3"/>
                </w:rPr>
                <w:t xml:space="preserve"> </w:t>
              </w:r>
              <w:r w:rsidRPr="009F0A02">
                <w:rPr>
                  <w:b/>
                  <w:bCs/>
                </w:rPr>
                <w:t>e</w:t>
              </w:r>
              <w:r w:rsidRPr="009F0A02">
                <w:rPr>
                  <w:b/>
                  <w:bCs/>
                  <w:spacing w:val="-4"/>
                </w:rPr>
                <w:t xml:space="preserve"> </w:t>
              </w:r>
              <w:r w:rsidRPr="009F0A02">
                <w:rPr>
                  <w:b/>
                  <w:bCs/>
                </w:rPr>
                <w:t>criação do front-end pelo Figma para um aplicativo móvel de pets</w:t>
              </w:r>
              <w:r>
                <w:t xml:space="preserve">. 2024. Artigo de Graduação (Tecnologia em Sistemas para Internet) – Faculdade de Tecnologia Prof. </w:t>
              </w:r>
              <w:r>
                <w:lastRenderedPageBreak/>
                <w:t xml:space="preserve">José Camargo, Jales, 2024. Disponível em: </w:t>
              </w:r>
              <w:r>
                <w:rPr>
                  <w:u w:val="single"/>
                </w:rPr>
                <w:t>https://ric.cps.sp.gov.br/handle/123456789/30692</w:t>
              </w:r>
              <w:r>
                <w:t>. Acesso em: 19 fev. 2026.</w:t>
              </w:r>
            </w:p>
            <w:p w14:paraId="51A79856" w14:textId="77777777" w:rsidR="00804825" w:rsidRDefault="00554540" w:rsidP="00804825">
              <w:pPr>
                <w:pStyle w:val="Corpodetexto"/>
                <w:spacing w:line="360" w:lineRule="auto"/>
                <w:ind w:left="355"/>
                <w:rPr>
                  <w:lang w:val="en-US"/>
                </w:rPr>
              </w:pPr>
              <w:r w:rsidRPr="0079201B">
                <w:rPr>
                  <w:bCs/>
                  <w:lang w:val="en-US"/>
                </w:rPr>
                <w:t>SOMMERVILLE,</w:t>
              </w:r>
              <w:r w:rsidRPr="0079201B">
                <w:rPr>
                  <w:bCs/>
                  <w:spacing w:val="40"/>
                  <w:lang w:val="en-US"/>
                </w:rPr>
                <w:t xml:space="preserve"> </w:t>
              </w:r>
              <w:r w:rsidRPr="0079201B">
                <w:rPr>
                  <w:bCs/>
                  <w:lang w:val="en-US"/>
                </w:rPr>
                <w:t>I</w:t>
              </w:r>
              <w:r w:rsidRPr="00976ED1">
                <w:rPr>
                  <w:lang w:val="en-US"/>
                </w:rPr>
                <w:t>an.</w:t>
              </w:r>
              <w:r w:rsidRPr="00976ED1">
                <w:rPr>
                  <w:spacing w:val="40"/>
                  <w:lang w:val="en-US"/>
                </w:rPr>
                <w:t xml:space="preserve"> </w:t>
              </w:r>
              <w:r w:rsidRPr="00976ED1">
                <w:rPr>
                  <w:b/>
                  <w:lang w:val="en-US"/>
                </w:rPr>
                <w:t>Engenharia</w:t>
              </w:r>
              <w:r w:rsidRPr="00976ED1">
                <w:rPr>
                  <w:b/>
                  <w:spacing w:val="40"/>
                  <w:lang w:val="en-US"/>
                </w:rPr>
                <w:t xml:space="preserve"> </w:t>
              </w:r>
              <w:r w:rsidRPr="00976ED1">
                <w:rPr>
                  <w:b/>
                  <w:lang w:val="en-US"/>
                </w:rPr>
                <w:t>de</w:t>
              </w:r>
              <w:r w:rsidRPr="00976ED1">
                <w:rPr>
                  <w:b/>
                  <w:spacing w:val="40"/>
                  <w:lang w:val="en-US"/>
                </w:rPr>
                <w:t xml:space="preserve"> </w:t>
              </w:r>
              <w:r w:rsidRPr="00976ED1">
                <w:rPr>
                  <w:b/>
                  <w:lang w:val="en-US"/>
                </w:rPr>
                <w:t>software</w:t>
              </w:r>
              <w:r w:rsidRPr="00976ED1">
                <w:rPr>
                  <w:lang w:val="en-US"/>
                </w:rPr>
                <w:t>.</w:t>
              </w:r>
              <w:r w:rsidRPr="00976ED1">
                <w:rPr>
                  <w:spacing w:val="40"/>
                  <w:lang w:val="en-US"/>
                </w:rPr>
                <w:t xml:space="preserve"> </w:t>
              </w:r>
              <w:r w:rsidRPr="00976ED1">
                <w:rPr>
                  <w:lang w:val="en-US"/>
                </w:rPr>
                <w:t>9.</w:t>
              </w:r>
              <w:r w:rsidRPr="00976ED1">
                <w:rPr>
                  <w:spacing w:val="40"/>
                  <w:lang w:val="en-US"/>
                </w:rPr>
                <w:t xml:space="preserve"> </w:t>
              </w:r>
              <w:r w:rsidRPr="00976ED1">
                <w:rPr>
                  <w:lang w:val="en-US"/>
                </w:rPr>
                <w:t>ed.</w:t>
              </w:r>
              <w:r w:rsidRPr="00976ED1">
                <w:rPr>
                  <w:spacing w:val="40"/>
                  <w:lang w:val="en-US"/>
                </w:rPr>
                <w:t xml:space="preserve"> </w:t>
              </w:r>
              <w:r w:rsidRPr="00976ED1">
                <w:rPr>
                  <w:lang w:val="en-US"/>
                </w:rPr>
                <w:t>São</w:t>
              </w:r>
              <w:r w:rsidRPr="00976ED1">
                <w:rPr>
                  <w:spacing w:val="40"/>
                  <w:lang w:val="en-US"/>
                </w:rPr>
                <w:t xml:space="preserve"> </w:t>
              </w:r>
              <w:r w:rsidRPr="00976ED1">
                <w:rPr>
                  <w:lang w:val="en-US"/>
                </w:rPr>
                <w:t>Paulo:</w:t>
              </w:r>
              <w:r w:rsidRPr="00976ED1">
                <w:rPr>
                  <w:spacing w:val="40"/>
                  <w:lang w:val="en-US"/>
                </w:rPr>
                <w:t xml:space="preserve"> </w:t>
              </w:r>
              <w:r w:rsidRPr="00976ED1">
                <w:rPr>
                  <w:lang w:val="en-US"/>
                </w:rPr>
                <w:t>Pearson</w:t>
              </w:r>
              <w:r w:rsidRPr="00976ED1">
                <w:rPr>
                  <w:spacing w:val="40"/>
                  <w:lang w:val="en-US"/>
                </w:rPr>
                <w:t xml:space="preserve"> </w:t>
              </w:r>
              <w:r w:rsidRPr="00976ED1">
                <w:rPr>
                  <w:lang w:val="en-US"/>
                </w:rPr>
                <w:t>Prentice Hall, 2011.</w:t>
              </w:r>
            </w:p>
            <w:p w14:paraId="4DF0C745" w14:textId="53AD2E31" w:rsidR="0079201B" w:rsidRDefault="00554540" w:rsidP="00804825">
              <w:pPr>
                <w:pStyle w:val="Corpodetexto"/>
                <w:spacing w:line="360" w:lineRule="auto"/>
                <w:ind w:left="355"/>
                <w:rPr>
                  <w:spacing w:val="-2"/>
                </w:rPr>
              </w:pPr>
              <w:r w:rsidRPr="00976ED1">
                <w:rPr>
                  <w:lang w:val="en-US"/>
                </w:rPr>
                <w:t>WESTERVELD,</w:t>
              </w:r>
              <w:r w:rsidRPr="00976ED1">
                <w:rPr>
                  <w:spacing w:val="-1"/>
                  <w:lang w:val="en-US"/>
                </w:rPr>
                <w:t xml:space="preserve"> </w:t>
              </w:r>
              <w:r w:rsidRPr="00976ED1">
                <w:rPr>
                  <w:lang w:val="en-US"/>
                </w:rPr>
                <w:t xml:space="preserve">Dave. </w:t>
              </w:r>
              <w:r w:rsidRPr="009F0A02">
                <w:rPr>
                  <w:b/>
                  <w:bCs/>
                  <w:lang w:val="en-US"/>
                </w:rPr>
                <w:t>API</w:t>
              </w:r>
              <w:r w:rsidRPr="009F0A02">
                <w:rPr>
                  <w:b/>
                  <w:bCs/>
                  <w:spacing w:val="-1"/>
                  <w:lang w:val="en-US"/>
                </w:rPr>
                <w:t xml:space="preserve"> </w:t>
              </w:r>
              <w:r w:rsidRPr="009F0A02">
                <w:rPr>
                  <w:b/>
                  <w:bCs/>
                  <w:lang w:val="en-US"/>
                </w:rPr>
                <w:t>Testing</w:t>
              </w:r>
              <w:r w:rsidRPr="009F0A02">
                <w:rPr>
                  <w:b/>
                  <w:bCs/>
                  <w:spacing w:val="-1"/>
                  <w:lang w:val="en-US"/>
                </w:rPr>
                <w:t xml:space="preserve"> </w:t>
              </w:r>
              <w:r w:rsidRPr="009F0A02">
                <w:rPr>
                  <w:b/>
                  <w:bCs/>
                  <w:lang w:val="en-US"/>
                </w:rPr>
                <w:t>and</w:t>
              </w:r>
              <w:r w:rsidRPr="009F0A02">
                <w:rPr>
                  <w:b/>
                  <w:bCs/>
                  <w:spacing w:val="-1"/>
                  <w:lang w:val="en-US"/>
                </w:rPr>
                <w:t xml:space="preserve"> </w:t>
              </w:r>
              <w:r w:rsidRPr="009F0A02">
                <w:rPr>
                  <w:b/>
                  <w:bCs/>
                  <w:lang w:val="en-US"/>
                </w:rPr>
                <w:t>Development with</w:t>
              </w:r>
              <w:r w:rsidRPr="009F0A02">
                <w:rPr>
                  <w:b/>
                  <w:bCs/>
                  <w:spacing w:val="-1"/>
                  <w:lang w:val="en-US"/>
                </w:rPr>
                <w:t xml:space="preserve"> </w:t>
              </w:r>
              <w:r w:rsidRPr="009F0A02">
                <w:rPr>
                  <w:b/>
                  <w:bCs/>
                  <w:lang w:val="en-US"/>
                </w:rPr>
                <w:t>Postman</w:t>
              </w:r>
              <w:r w:rsidRPr="00976ED1">
                <w:rPr>
                  <w:lang w:val="en-US"/>
                </w:rPr>
                <w:t>:</w:t>
              </w:r>
              <w:r w:rsidRPr="00976ED1">
                <w:rPr>
                  <w:spacing w:val="-1"/>
                  <w:lang w:val="en-US"/>
                </w:rPr>
                <w:t xml:space="preserve"> </w:t>
              </w:r>
              <w:r w:rsidRPr="00976ED1">
                <w:rPr>
                  <w:lang w:val="en-US"/>
                </w:rPr>
                <w:t>a</w:t>
              </w:r>
              <w:r w:rsidRPr="00976ED1">
                <w:rPr>
                  <w:spacing w:val="-1"/>
                  <w:lang w:val="en-US"/>
                </w:rPr>
                <w:t xml:space="preserve"> </w:t>
              </w:r>
              <w:r w:rsidRPr="00976ED1">
                <w:rPr>
                  <w:lang w:val="en-US"/>
                </w:rPr>
                <w:t>practical</w:t>
              </w:r>
              <w:r w:rsidRPr="00976ED1">
                <w:rPr>
                  <w:spacing w:val="-1"/>
                  <w:lang w:val="en-US"/>
                </w:rPr>
                <w:t xml:space="preserve"> </w:t>
              </w:r>
              <w:r w:rsidRPr="00976ED1">
                <w:rPr>
                  <w:lang w:val="en-US"/>
                </w:rPr>
                <w:t>guide</w:t>
              </w:r>
              <w:r w:rsidRPr="00976ED1">
                <w:rPr>
                  <w:spacing w:val="-1"/>
                  <w:lang w:val="en-US"/>
                </w:rPr>
                <w:t xml:space="preserve"> </w:t>
              </w:r>
              <w:r w:rsidRPr="00976ED1">
                <w:rPr>
                  <w:lang w:val="en-US"/>
                </w:rPr>
                <w:t>to creating,</w:t>
              </w:r>
              <w:r w:rsidRPr="00976ED1">
                <w:rPr>
                  <w:spacing w:val="-4"/>
                  <w:lang w:val="en-US"/>
                </w:rPr>
                <w:t xml:space="preserve"> </w:t>
              </w:r>
              <w:r w:rsidRPr="00976ED1">
                <w:rPr>
                  <w:lang w:val="en-US"/>
                </w:rPr>
                <w:t>testing,</w:t>
              </w:r>
              <w:r w:rsidRPr="00976ED1">
                <w:rPr>
                  <w:spacing w:val="-5"/>
                  <w:lang w:val="en-US"/>
                </w:rPr>
                <w:t xml:space="preserve"> </w:t>
              </w:r>
              <w:r w:rsidRPr="00976ED1">
                <w:rPr>
                  <w:lang w:val="en-US"/>
                </w:rPr>
                <w:t>and</w:t>
              </w:r>
              <w:r w:rsidRPr="00976ED1">
                <w:rPr>
                  <w:spacing w:val="-5"/>
                  <w:lang w:val="en-US"/>
                </w:rPr>
                <w:t xml:space="preserve"> </w:t>
              </w:r>
              <w:r w:rsidRPr="00976ED1">
                <w:rPr>
                  <w:lang w:val="en-US"/>
                </w:rPr>
                <w:t>managing</w:t>
              </w:r>
              <w:r w:rsidRPr="00976ED1">
                <w:rPr>
                  <w:spacing w:val="-5"/>
                  <w:lang w:val="en-US"/>
                </w:rPr>
                <w:t xml:space="preserve"> </w:t>
              </w:r>
              <w:r w:rsidRPr="00976ED1">
                <w:rPr>
                  <w:lang w:val="en-US"/>
                </w:rPr>
                <w:t>APIs</w:t>
              </w:r>
              <w:r w:rsidRPr="00976ED1">
                <w:rPr>
                  <w:spacing w:val="-4"/>
                  <w:lang w:val="en-US"/>
                </w:rPr>
                <w:t xml:space="preserve"> </w:t>
              </w:r>
              <w:r w:rsidRPr="00976ED1">
                <w:rPr>
                  <w:lang w:val="en-US"/>
                </w:rPr>
                <w:t>for</w:t>
              </w:r>
              <w:r w:rsidRPr="00976ED1">
                <w:rPr>
                  <w:spacing w:val="-5"/>
                  <w:lang w:val="en-US"/>
                </w:rPr>
                <w:t xml:space="preserve"> </w:t>
              </w:r>
              <w:r w:rsidRPr="00976ED1">
                <w:rPr>
                  <w:lang w:val="en-US"/>
                </w:rPr>
                <w:t>automated</w:t>
              </w:r>
              <w:r w:rsidRPr="00976ED1">
                <w:rPr>
                  <w:spacing w:val="-5"/>
                  <w:lang w:val="en-US"/>
                </w:rPr>
                <w:t xml:space="preserve"> </w:t>
              </w:r>
              <w:r w:rsidRPr="00976ED1">
                <w:rPr>
                  <w:lang w:val="en-US"/>
                </w:rPr>
                <w:t>software</w:t>
              </w:r>
              <w:r w:rsidRPr="00976ED1">
                <w:rPr>
                  <w:spacing w:val="-5"/>
                  <w:lang w:val="en-US"/>
                </w:rPr>
                <w:t xml:space="preserve"> </w:t>
              </w:r>
              <w:r w:rsidRPr="00976ED1">
                <w:rPr>
                  <w:lang w:val="en-US"/>
                </w:rPr>
                <w:t>testing.</w:t>
              </w:r>
              <w:r w:rsidRPr="00976ED1">
                <w:rPr>
                  <w:spacing w:val="-5"/>
                  <w:lang w:val="en-US"/>
                </w:rPr>
                <w:t xml:space="preserve"> </w:t>
              </w:r>
              <w:r>
                <w:t>Birmingham:</w:t>
              </w:r>
              <w:r>
                <w:rPr>
                  <w:spacing w:val="-5"/>
                </w:rPr>
                <w:t xml:space="preserve"> </w:t>
              </w:r>
              <w:r>
                <w:t>Packt Publishing, 2021. 226 p. Disponível em:</w:t>
              </w:r>
              <w:r w:rsidR="0079201B">
                <w:t xml:space="preserve"> </w:t>
              </w:r>
              <w:r>
                <w:rPr>
                  <w:u w:val="single"/>
                </w:rPr>
                <w:t>https://reference-global.com/book/9781800565739?tab=resources</w:t>
              </w:r>
              <w:r>
                <w:t>.</w:t>
              </w:r>
              <w:r>
                <w:rPr>
                  <w:spacing w:val="-13"/>
                </w:rPr>
                <w:t xml:space="preserve"> </w:t>
              </w:r>
              <w:r>
                <w:t>Acesso</w:t>
              </w:r>
              <w:r>
                <w:rPr>
                  <w:spacing w:val="-9"/>
                </w:rPr>
                <w:t xml:space="preserve"> </w:t>
              </w:r>
              <w:r>
                <w:t>em:</w:t>
              </w:r>
              <w:r>
                <w:rPr>
                  <w:spacing w:val="-9"/>
                </w:rPr>
                <w:t xml:space="preserve"> </w:t>
              </w:r>
              <w:r>
                <w:t>19</w:t>
              </w:r>
              <w:r>
                <w:rPr>
                  <w:spacing w:val="-9"/>
                </w:rPr>
                <w:t xml:space="preserve"> </w:t>
              </w:r>
              <w:r>
                <w:rPr>
                  <w:spacing w:val="-4"/>
                </w:rPr>
                <w:t>fev.</w:t>
              </w:r>
              <w:r>
                <w:rPr>
                  <w:spacing w:val="-2"/>
                </w:rPr>
                <w:t>2026.</w:t>
              </w:r>
            </w:p>
            <w:p w14:paraId="35C6B898" w14:textId="75796A52" w:rsidR="00554540" w:rsidRDefault="00554540" w:rsidP="00804825">
              <w:pPr>
                <w:pStyle w:val="Corpodetexto"/>
                <w:spacing w:line="360" w:lineRule="auto"/>
                <w:ind w:left="355"/>
              </w:pPr>
              <w:r w:rsidRPr="009F0A02">
                <w:rPr>
                  <w:bCs/>
                </w:rPr>
                <w:t>ZAMBALDE</w:t>
              </w:r>
              <w:r>
                <w:t xml:space="preserve">, André Luiz </w:t>
              </w:r>
              <w:r>
                <w:rPr>
                  <w:i/>
                </w:rPr>
                <w:t>et al</w:t>
              </w:r>
              <w:r>
                <w:t xml:space="preserve">. Tecnologia da informação no agronegócio. </w:t>
              </w:r>
              <w:r>
                <w:rPr>
                  <w:i/>
                </w:rPr>
                <w:t>Em</w:t>
              </w:r>
              <w:r>
                <w:t xml:space="preserve">: </w:t>
              </w:r>
              <w:r>
                <w:rPr>
                  <w:b/>
                </w:rPr>
                <w:t>Agricultura</w:t>
              </w:r>
              <w:r>
                <w:rPr>
                  <w:b/>
                  <w:spacing w:val="-6"/>
                </w:rPr>
                <w:t xml:space="preserve"> </w:t>
              </w:r>
              <w:r>
                <w:rPr>
                  <w:b/>
                </w:rPr>
                <w:t>Digital:</w:t>
              </w:r>
              <w:r>
                <w:rPr>
                  <w:b/>
                  <w:spacing w:val="-4"/>
                </w:rPr>
                <w:t xml:space="preserve"> </w:t>
              </w:r>
              <w:r>
                <w:t>pesquisa,</w:t>
              </w:r>
              <w:r>
                <w:rPr>
                  <w:spacing w:val="-6"/>
                </w:rPr>
                <w:t xml:space="preserve"> </w:t>
              </w:r>
              <w:r>
                <w:t>desenvolvimento</w:t>
              </w:r>
              <w:r>
                <w:rPr>
                  <w:spacing w:val="-6"/>
                </w:rPr>
                <w:t xml:space="preserve"> </w:t>
              </w:r>
              <w:r>
                <w:t>e</w:t>
              </w:r>
              <w:r>
                <w:rPr>
                  <w:spacing w:val="-6"/>
                </w:rPr>
                <w:t xml:space="preserve"> </w:t>
              </w:r>
              <w:r>
                <w:t>inovação</w:t>
              </w:r>
              <w:r>
                <w:rPr>
                  <w:spacing w:val="-5"/>
                </w:rPr>
                <w:t xml:space="preserve"> </w:t>
              </w:r>
              <w:r>
                <w:t>nas</w:t>
              </w:r>
              <w:r>
                <w:rPr>
                  <w:spacing w:val="-5"/>
                </w:rPr>
                <w:t xml:space="preserve"> </w:t>
              </w:r>
              <w:r>
                <w:t>cadeias</w:t>
              </w:r>
              <w:r>
                <w:rPr>
                  <w:spacing w:val="-5"/>
                </w:rPr>
                <w:t xml:space="preserve"> </w:t>
              </w:r>
              <w:r>
                <w:t>produtivas. Brasília: Embrapa, 2011. p. 55-80.</w:t>
              </w:r>
            </w:p>
            <w:p w14:paraId="06D187F8" w14:textId="65A249B1" w:rsidR="007F711D" w:rsidRPr="007F711D" w:rsidRDefault="00554540" w:rsidP="009E7E5C">
              <w:r>
                <w:fldChar w:fldCharType="end"/>
              </w:r>
            </w:p>
          </w:sdtContent>
        </w:sdt>
      </w:sdtContent>
    </w:sdt>
    <w:sectPr w:rsidR="007F711D" w:rsidRPr="007F711D" w:rsidSect="00521DC1">
      <w:headerReference w:type="default" r:id="rId21"/>
      <w:pgSz w:w="11906" w:h="16838"/>
      <w:pgMar w:top="1701" w:right="1134" w:bottom="1134" w:left="1134" w:header="1134"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el_mendoca" w:date="2015-11-10T18:20:00Z" w:initials="c">
    <w:p w14:paraId="1D2A3B76" w14:textId="77777777" w:rsidR="000D6419" w:rsidRDefault="000D6419">
      <w:pPr>
        <w:spacing w:before="0" w:after="0" w:line="240" w:lineRule="auto"/>
        <w:jc w:val="left"/>
      </w:pPr>
      <w:r>
        <w:annotationRef/>
      </w:r>
      <w:r>
        <w:rPr>
          <w:rFonts w:ascii="Calibri" w:hAnsi="Calibri"/>
          <w:sz w:val="22"/>
        </w:rPr>
        <w:t>Inserir o nome do curso.</w:t>
      </w:r>
    </w:p>
  </w:comment>
  <w:comment w:id="1" w:author="cel_mendoca" w:date="2015-11-10T19:44:00Z" w:initials="c">
    <w:p w14:paraId="0126995E" w14:textId="77777777" w:rsidR="00F019E2" w:rsidRDefault="00F019E2">
      <w:pPr>
        <w:pStyle w:val="Textodecomentrio"/>
      </w:pPr>
      <w:r>
        <w:rPr>
          <w:rStyle w:val="Refdecomentrio"/>
        </w:rPr>
        <w:annotationRef/>
      </w:r>
      <w:r>
        <w:t>Preencher conforme cada caso.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2A3B76" w15:done="0"/>
  <w15:commentEx w15:paraId="012699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2A3B76" w16cid:durableId="6F6D61DB"/>
  <w16cid:commentId w16cid:paraId="0126995E" w16cid:durableId="012699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35348" w14:textId="77777777" w:rsidR="00624692" w:rsidRDefault="00624692" w:rsidP="00774571">
      <w:pPr>
        <w:spacing w:before="0" w:after="0" w:line="240" w:lineRule="auto"/>
      </w:pPr>
      <w:r>
        <w:separator/>
      </w:r>
    </w:p>
  </w:endnote>
  <w:endnote w:type="continuationSeparator" w:id="0">
    <w:p w14:paraId="5AAF7E05" w14:textId="77777777" w:rsidR="00624692" w:rsidRDefault="00624692" w:rsidP="007745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39427" w14:textId="77777777" w:rsidR="00624692" w:rsidRDefault="00624692" w:rsidP="00774571">
      <w:pPr>
        <w:spacing w:before="0" w:after="0" w:line="240" w:lineRule="auto"/>
      </w:pPr>
      <w:r>
        <w:separator/>
      </w:r>
    </w:p>
  </w:footnote>
  <w:footnote w:type="continuationSeparator" w:id="0">
    <w:p w14:paraId="7D37EAC0" w14:textId="77777777" w:rsidR="00624692" w:rsidRDefault="00624692" w:rsidP="007745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D282C" w14:textId="77777777" w:rsidR="009E519B" w:rsidRDefault="009E519B">
    <w:pPr>
      <w:pStyle w:val="Cabealho"/>
      <w:jc w:val="right"/>
    </w:pPr>
  </w:p>
  <w:p w14:paraId="702AF327" w14:textId="77777777" w:rsidR="009E519B" w:rsidRDefault="009E519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074404981"/>
      <w:docPartObj>
        <w:docPartGallery w:val="Page Numbers (Top of Page)"/>
        <w:docPartUnique/>
      </w:docPartObj>
    </w:sdtPr>
    <w:sdtContent>
      <w:p w14:paraId="4EF5AA59" w14:textId="77777777" w:rsidR="009E519B" w:rsidRPr="00521DC1" w:rsidRDefault="009E519B" w:rsidP="002956D4">
        <w:pPr>
          <w:pStyle w:val="Cabealho"/>
          <w:jc w:val="right"/>
          <w:rPr>
            <w:sz w:val="20"/>
            <w:szCs w:val="20"/>
          </w:rPr>
        </w:pPr>
        <w:r w:rsidRPr="00521DC1">
          <w:rPr>
            <w:sz w:val="20"/>
            <w:szCs w:val="20"/>
          </w:rPr>
          <w:fldChar w:fldCharType="begin"/>
        </w:r>
        <w:r w:rsidRPr="00521DC1">
          <w:rPr>
            <w:sz w:val="20"/>
            <w:szCs w:val="20"/>
          </w:rPr>
          <w:instrText>PAGE   \* MERGEFORMAT</w:instrText>
        </w:r>
        <w:r w:rsidRPr="00521DC1">
          <w:rPr>
            <w:sz w:val="20"/>
            <w:szCs w:val="20"/>
          </w:rPr>
          <w:fldChar w:fldCharType="separate"/>
        </w:r>
        <w:r w:rsidR="006F13B5">
          <w:rPr>
            <w:noProof/>
            <w:sz w:val="20"/>
            <w:szCs w:val="20"/>
          </w:rPr>
          <w:t>19</w:t>
        </w:r>
        <w:r w:rsidRPr="00521DC1">
          <w:rPr>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6B30"/>
    <w:multiLevelType w:val="hybridMultilevel"/>
    <w:tmpl w:val="DB96BB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C982B23"/>
    <w:multiLevelType w:val="hybridMultilevel"/>
    <w:tmpl w:val="424842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826D8A"/>
    <w:multiLevelType w:val="hybridMultilevel"/>
    <w:tmpl w:val="21D8B9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2F82A9D"/>
    <w:multiLevelType w:val="multilevel"/>
    <w:tmpl w:val="28BC0A7E"/>
    <w:lvl w:ilvl="0">
      <w:start w:val="1"/>
      <w:numFmt w:val="decimal"/>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EF32D1"/>
    <w:multiLevelType w:val="hybridMultilevel"/>
    <w:tmpl w:val="699600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18976B4"/>
    <w:multiLevelType w:val="multilevel"/>
    <w:tmpl w:val="C464D572"/>
    <w:lvl w:ilvl="0">
      <w:start w:val="1"/>
      <w:numFmt w:val="decimal"/>
      <w:pStyle w:val="Ttulo1"/>
      <w:lvlText w:val="%1."/>
      <w:lvlJc w:val="left"/>
      <w:pPr>
        <w:ind w:left="2345"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BC92F89"/>
    <w:multiLevelType w:val="multilevel"/>
    <w:tmpl w:val="D43CA3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630207434">
    <w:abstractNumId w:val="5"/>
  </w:num>
  <w:num w:numId="2" w16cid:durableId="1446005088">
    <w:abstractNumId w:val="2"/>
  </w:num>
  <w:num w:numId="3" w16cid:durableId="258031366">
    <w:abstractNumId w:val="1"/>
  </w:num>
  <w:num w:numId="4" w16cid:durableId="376857615">
    <w:abstractNumId w:val="6"/>
  </w:num>
  <w:num w:numId="5" w16cid:durableId="1679236576">
    <w:abstractNumId w:val="4"/>
  </w:num>
  <w:num w:numId="6" w16cid:durableId="1077049362">
    <w:abstractNumId w:val="0"/>
  </w:num>
  <w:num w:numId="7" w16cid:durableId="444809328">
    <w:abstractNumId w:val="3"/>
    <w:lvlOverride w:ilvl="0">
      <w:startOverride w:val="1"/>
    </w:lvlOverride>
  </w:num>
  <w:num w:numId="8" w16cid:durableId="1977567465">
    <w:abstractNumId w:val="3"/>
    <w:lvlOverride w:ilvl="0">
      <w:startOverride w:val="1"/>
    </w:lvlOverride>
  </w:num>
  <w:num w:numId="9" w16cid:durableId="10689735">
    <w:abstractNumId w:val="3"/>
    <w:lvlOverride w:ilvl="0">
      <w:startOverride w:val="1"/>
    </w:lvlOverride>
  </w:num>
  <w:num w:numId="10" w16cid:durableId="1135487867">
    <w:abstractNumId w:val="3"/>
    <w:lvlOverride w:ilvl="0">
      <w:startOverride w:val="1"/>
    </w:lvlOverride>
  </w:num>
  <w:num w:numId="11" w16cid:durableId="1108309762">
    <w:abstractNumId w:val="3"/>
    <w:lvlOverride w:ilvl="0">
      <w:startOverride w:val="1"/>
    </w:lvlOverride>
  </w:num>
  <w:num w:numId="12" w16cid:durableId="1615670344">
    <w:abstractNumId w:val="3"/>
    <w:lvlOverride w:ilvl="0">
      <w:startOverride w:val="1"/>
    </w:lvlOverride>
  </w:num>
  <w:num w:numId="13" w16cid:durableId="2041737943">
    <w:abstractNumId w:val="3"/>
    <w:lvlOverride w:ilvl="0">
      <w:startOverride w:val="1"/>
    </w:lvlOverride>
  </w:num>
  <w:num w:numId="14" w16cid:durableId="364478308">
    <w:abstractNumId w:val="3"/>
    <w:lvlOverride w:ilvl="0">
      <w:startOverride w:val="1"/>
    </w:lvlOverride>
  </w:num>
  <w:num w:numId="15" w16cid:durableId="625044613">
    <w:abstractNumId w:val="3"/>
    <w:lvlOverride w:ilvl="0">
      <w:startOverride w:val="1"/>
    </w:lvlOverride>
  </w:num>
  <w:num w:numId="16" w16cid:durableId="938367953">
    <w:abstractNumId w:val="3"/>
    <w:lvlOverride w:ilvl="0">
      <w:startOverride w:val="1"/>
    </w:lvlOverride>
  </w:num>
  <w:num w:numId="17" w16cid:durableId="930313157">
    <w:abstractNumId w:val="3"/>
    <w:lvlOverride w:ilvl="0">
      <w:startOverride w:val="1"/>
    </w:lvlOverride>
  </w:num>
  <w:num w:numId="18" w16cid:durableId="1701861628">
    <w:abstractNumId w:val="3"/>
    <w:lvlOverride w:ilvl="0">
      <w:startOverride w:val="1"/>
    </w:lvlOverride>
  </w:num>
  <w:num w:numId="19" w16cid:durableId="1227909828">
    <w:abstractNumId w:val="3"/>
    <w:lvlOverride w:ilvl="0">
      <w:startOverride w:val="1"/>
    </w:lvlOverride>
  </w:num>
  <w:num w:numId="20" w16cid:durableId="599721347">
    <w:abstractNumId w:val="3"/>
    <w:lvlOverride w:ilvl="0">
      <w:startOverride w:val="1"/>
    </w:lvlOverride>
  </w:num>
  <w:num w:numId="21" w16cid:durableId="388765096">
    <w:abstractNumId w:val="3"/>
    <w:lvlOverride w:ilvl="0">
      <w:startOverride w:val="1"/>
    </w:lvlOverride>
  </w:num>
  <w:num w:numId="22" w16cid:durableId="1866480137">
    <w:abstractNumId w:val="3"/>
    <w:lvlOverride w:ilvl="0">
      <w:startOverride w:val="1"/>
    </w:lvlOverride>
  </w:num>
  <w:num w:numId="23" w16cid:durableId="1149634923">
    <w:abstractNumId w:val="3"/>
    <w:lvlOverride w:ilvl="0">
      <w:startOverride w:val="1"/>
    </w:lvlOverride>
  </w:num>
  <w:num w:numId="24" w16cid:durableId="1216046532">
    <w:abstractNumId w:val="3"/>
    <w:lvlOverride w:ilvl="0">
      <w:startOverride w:val="1"/>
    </w:lvlOverride>
  </w:num>
  <w:num w:numId="25" w16cid:durableId="2081294916">
    <w:abstractNumId w:val="3"/>
    <w:lvlOverride w:ilvl="0">
      <w:startOverride w:val="1"/>
    </w:lvlOverride>
  </w:num>
  <w:num w:numId="26" w16cid:durableId="1235428398">
    <w:abstractNumId w:val="3"/>
    <w:lvlOverride w:ilvl="0">
      <w:startOverride w:val="1"/>
    </w:lvlOverride>
  </w:num>
  <w:num w:numId="27" w16cid:durableId="940066446">
    <w:abstractNumId w:val="3"/>
    <w:lvlOverride w:ilvl="0">
      <w:startOverride w:val="1"/>
    </w:lvlOverride>
  </w:num>
  <w:num w:numId="28" w16cid:durableId="247271240">
    <w:abstractNumId w:val="3"/>
    <w:lvlOverride w:ilvl="0">
      <w:startOverride w:val="1"/>
    </w:lvlOverride>
  </w:num>
  <w:num w:numId="29" w16cid:durableId="1672835698">
    <w:abstractNumId w:val="3"/>
    <w:lvlOverride w:ilvl="0">
      <w:startOverride w:val="1"/>
    </w:lvlOverride>
  </w:num>
  <w:num w:numId="30" w16cid:durableId="524488558">
    <w:abstractNumId w:val="3"/>
    <w:lvlOverride w:ilvl="0">
      <w:startOverride w:val="1"/>
    </w:lvlOverride>
  </w:num>
  <w:num w:numId="31" w16cid:durableId="585501319">
    <w:abstractNumId w:val="3"/>
    <w:lvlOverride w:ilvl="0">
      <w:startOverride w:val="1"/>
    </w:lvlOverride>
  </w:num>
  <w:num w:numId="32" w16cid:durableId="1872648075">
    <w:abstractNumId w:val="3"/>
    <w:lvlOverride w:ilvl="0">
      <w:startOverride w:val="1"/>
    </w:lvlOverride>
  </w:num>
  <w:num w:numId="33" w16cid:durableId="2065057329">
    <w:abstractNumId w:val="3"/>
    <w:lvlOverride w:ilvl="0">
      <w:startOverride w:val="1"/>
    </w:lvlOverride>
  </w:num>
  <w:num w:numId="34" w16cid:durableId="2133667197">
    <w:abstractNumId w:val="3"/>
    <w:lvlOverride w:ilvl="0">
      <w:startOverride w:val="1"/>
    </w:lvlOverride>
  </w:num>
  <w:num w:numId="35" w16cid:durableId="546991542">
    <w:abstractNumId w:val="3"/>
    <w:lvlOverride w:ilvl="0">
      <w:startOverride w:val="1"/>
    </w:lvlOverride>
  </w:num>
  <w:num w:numId="36" w16cid:durableId="334185998">
    <w:abstractNumId w:val="3"/>
    <w:lvlOverride w:ilvl="0">
      <w:startOverride w:val="1"/>
    </w:lvlOverride>
  </w:num>
  <w:num w:numId="37" w16cid:durableId="834803745">
    <w:abstractNumId w:val="3"/>
    <w:lvlOverride w:ilvl="0">
      <w:startOverride w:val="1"/>
    </w:lvlOverride>
  </w:num>
  <w:num w:numId="38" w16cid:durableId="285966333">
    <w:abstractNumId w:val="3"/>
    <w:lvlOverride w:ilvl="0">
      <w:startOverride w:val="1"/>
    </w:lvlOverride>
  </w:num>
  <w:num w:numId="39" w16cid:durableId="2017149462">
    <w:abstractNumId w:val="3"/>
    <w:lvlOverride w:ilvl="0">
      <w:startOverride w:val="1"/>
    </w:lvlOverride>
  </w:num>
  <w:num w:numId="40" w16cid:durableId="1724133683">
    <w:abstractNumId w:val="3"/>
    <w:lvlOverride w:ilvl="0">
      <w:startOverride w:val="1"/>
    </w:lvlOverride>
  </w:num>
  <w:num w:numId="41" w16cid:durableId="233393966">
    <w:abstractNumId w:val="3"/>
    <w:lvlOverride w:ilvl="0">
      <w:startOverride w:val="1"/>
    </w:lvlOverride>
  </w:num>
  <w:num w:numId="42" w16cid:durableId="1134638703">
    <w:abstractNumId w:val="3"/>
    <w:lvlOverride w:ilvl="0">
      <w:startOverride w:val="1"/>
    </w:lvlOverride>
  </w:num>
  <w:num w:numId="43" w16cid:durableId="723135759">
    <w:abstractNumId w:val="3"/>
    <w:lvlOverride w:ilvl="0">
      <w:startOverride w:val="1"/>
    </w:lvlOverride>
  </w:num>
  <w:num w:numId="44" w16cid:durableId="913394178">
    <w:abstractNumId w:val="3"/>
    <w:lvlOverride w:ilvl="0">
      <w:startOverride w:val="1"/>
    </w:lvlOverride>
  </w:num>
  <w:num w:numId="45" w16cid:durableId="1644581273">
    <w:abstractNumId w:val="3"/>
    <w:lvlOverride w:ilvl="0">
      <w:startOverride w:val="1"/>
    </w:lvlOverride>
  </w:num>
  <w:num w:numId="46" w16cid:durableId="317341678">
    <w:abstractNumId w:val="3"/>
    <w:lvlOverride w:ilvl="0">
      <w:startOverride w:val="1"/>
    </w:lvlOverride>
  </w:num>
  <w:num w:numId="47" w16cid:durableId="582489155">
    <w:abstractNumId w:val="3"/>
    <w:lvlOverride w:ilvl="0">
      <w:startOverride w:val="1"/>
    </w:lvlOverride>
  </w:num>
  <w:num w:numId="48" w16cid:durableId="2056418886">
    <w:abstractNumId w:val="3"/>
    <w:lvlOverride w:ilvl="0">
      <w:startOverride w:val="1"/>
    </w:lvlOverride>
  </w:num>
  <w:num w:numId="49" w16cid:durableId="1550338322">
    <w:abstractNumId w:val="3"/>
    <w:lvlOverride w:ilvl="0">
      <w:startOverride w:val="1"/>
    </w:lvlOverride>
  </w:num>
  <w:num w:numId="50" w16cid:durableId="1917323356">
    <w:abstractNumId w:val="3"/>
    <w:lvlOverride w:ilvl="0">
      <w:startOverride w:val="1"/>
    </w:lvlOverride>
  </w:num>
  <w:num w:numId="51" w16cid:durableId="330572544">
    <w:abstractNumId w:val="3"/>
    <w:lvlOverride w:ilvl="0">
      <w:startOverride w:val="1"/>
    </w:lvlOverride>
  </w:num>
  <w:num w:numId="52" w16cid:durableId="945186862">
    <w:abstractNumId w:val="3"/>
    <w:lvlOverride w:ilvl="0">
      <w:startOverride w:val="1"/>
    </w:lvlOverride>
  </w:num>
  <w:num w:numId="53" w16cid:durableId="1270352160">
    <w:abstractNumId w:val="3"/>
    <w:lvlOverride w:ilvl="0">
      <w:startOverride w:val="1"/>
    </w:lvlOverride>
  </w:num>
  <w:num w:numId="54" w16cid:durableId="680861594">
    <w:abstractNumId w:val="3"/>
    <w:lvlOverride w:ilvl="0">
      <w:startOverride w:val="1"/>
    </w:lvlOverride>
  </w:num>
  <w:num w:numId="55" w16cid:durableId="1069157221">
    <w:abstractNumId w:val="3"/>
    <w:lvlOverride w:ilvl="0">
      <w:startOverride w:val="1"/>
    </w:lvlOverride>
  </w:num>
  <w:num w:numId="56" w16cid:durableId="1374698512">
    <w:abstractNumId w:val="3"/>
    <w:lvlOverride w:ilvl="0">
      <w:startOverride w:val="1"/>
    </w:lvlOverride>
  </w:num>
  <w:num w:numId="57" w16cid:durableId="384767533">
    <w:abstractNumId w:val="3"/>
    <w:lvlOverride w:ilvl="0">
      <w:startOverride w:val="1"/>
    </w:lvlOverride>
  </w:num>
  <w:num w:numId="58" w16cid:durableId="628442657">
    <w:abstractNumId w:val="3"/>
    <w:lvlOverride w:ilvl="0">
      <w:startOverride w:val="1"/>
    </w:lvlOverride>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l_mendoca">
    <w15:presenceInfo w15:providerId="None" w15:userId="cel_mendo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11"/>
    <w:rsid w:val="00002DBD"/>
    <w:rsid w:val="00005EA9"/>
    <w:rsid w:val="00007B63"/>
    <w:rsid w:val="000176E6"/>
    <w:rsid w:val="000245FD"/>
    <w:rsid w:val="00031D11"/>
    <w:rsid w:val="00031EB8"/>
    <w:rsid w:val="000420A1"/>
    <w:rsid w:val="00045405"/>
    <w:rsid w:val="00053C44"/>
    <w:rsid w:val="000541D8"/>
    <w:rsid w:val="000555C1"/>
    <w:rsid w:val="00065C3C"/>
    <w:rsid w:val="00073C12"/>
    <w:rsid w:val="000A260A"/>
    <w:rsid w:val="000A451D"/>
    <w:rsid w:val="000A62D3"/>
    <w:rsid w:val="000B1413"/>
    <w:rsid w:val="000D3879"/>
    <w:rsid w:val="000D6419"/>
    <w:rsid w:val="000F2E4A"/>
    <w:rsid w:val="00100D62"/>
    <w:rsid w:val="00103C40"/>
    <w:rsid w:val="00107E85"/>
    <w:rsid w:val="001109DC"/>
    <w:rsid w:val="001350E7"/>
    <w:rsid w:val="00147DF3"/>
    <w:rsid w:val="00152B94"/>
    <w:rsid w:val="001A5BFB"/>
    <w:rsid w:val="001B5857"/>
    <w:rsid w:val="001C357C"/>
    <w:rsid w:val="001C6492"/>
    <w:rsid w:val="001E5A40"/>
    <w:rsid w:val="0020087F"/>
    <w:rsid w:val="00200FC3"/>
    <w:rsid w:val="00201B0A"/>
    <w:rsid w:val="002128D6"/>
    <w:rsid w:val="002431F6"/>
    <w:rsid w:val="00263A17"/>
    <w:rsid w:val="00264863"/>
    <w:rsid w:val="0029065B"/>
    <w:rsid w:val="002956D4"/>
    <w:rsid w:val="002A26D6"/>
    <w:rsid w:val="002A47D9"/>
    <w:rsid w:val="002C1B97"/>
    <w:rsid w:val="002C22F6"/>
    <w:rsid w:val="002E1F45"/>
    <w:rsid w:val="002E2706"/>
    <w:rsid w:val="002E68D8"/>
    <w:rsid w:val="002E6CD5"/>
    <w:rsid w:val="002F1AA3"/>
    <w:rsid w:val="002F6248"/>
    <w:rsid w:val="002F62B8"/>
    <w:rsid w:val="00302D54"/>
    <w:rsid w:val="00304253"/>
    <w:rsid w:val="00313023"/>
    <w:rsid w:val="00324766"/>
    <w:rsid w:val="0032568E"/>
    <w:rsid w:val="00325D4E"/>
    <w:rsid w:val="003356BC"/>
    <w:rsid w:val="00346569"/>
    <w:rsid w:val="003652C4"/>
    <w:rsid w:val="0037059D"/>
    <w:rsid w:val="00386C81"/>
    <w:rsid w:val="00392703"/>
    <w:rsid w:val="003B5E7D"/>
    <w:rsid w:val="003B6B91"/>
    <w:rsid w:val="003C456D"/>
    <w:rsid w:val="003C47B2"/>
    <w:rsid w:val="003C58E2"/>
    <w:rsid w:val="003E1D19"/>
    <w:rsid w:val="003F2AA8"/>
    <w:rsid w:val="0045464D"/>
    <w:rsid w:val="00473F66"/>
    <w:rsid w:val="004871FE"/>
    <w:rsid w:val="00497D39"/>
    <w:rsid w:val="004A417E"/>
    <w:rsid w:val="004B6E96"/>
    <w:rsid w:val="004E1ADC"/>
    <w:rsid w:val="004E1E94"/>
    <w:rsid w:val="004F31CC"/>
    <w:rsid w:val="00503C22"/>
    <w:rsid w:val="00505441"/>
    <w:rsid w:val="00521DC1"/>
    <w:rsid w:val="0052384D"/>
    <w:rsid w:val="00554540"/>
    <w:rsid w:val="00562B36"/>
    <w:rsid w:val="0058320B"/>
    <w:rsid w:val="005A386A"/>
    <w:rsid w:val="005A7E0C"/>
    <w:rsid w:val="005B1908"/>
    <w:rsid w:val="005B7DAF"/>
    <w:rsid w:val="005C2237"/>
    <w:rsid w:val="005C3536"/>
    <w:rsid w:val="005D7ED3"/>
    <w:rsid w:val="005F5FC0"/>
    <w:rsid w:val="00611038"/>
    <w:rsid w:val="00624692"/>
    <w:rsid w:val="00631D86"/>
    <w:rsid w:val="00636C66"/>
    <w:rsid w:val="006432B4"/>
    <w:rsid w:val="006652C1"/>
    <w:rsid w:val="0067068A"/>
    <w:rsid w:val="00693C96"/>
    <w:rsid w:val="00695559"/>
    <w:rsid w:val="006B10FA"/>
    <w:rsid w:val="006D4645"/>
    <w:rsid w:val="006D547C"/>
    <w:rsid w:val="006E0F8D"/>
    <w:rsid w:val="006E50C0"/>
    <w:rsid w:val="006F13B5"/>
    <w:rsid w:val="00717280"/>
    <w:rsid w:val="0072733F"/>
    <w:rsid w:val="00734D06"/>
    <w:rsid w:val="007420DE"/>
    <w:rsid w:val="00752112"/>
    <w:rsid w:val="00755DF3"/>
    <w:rsid w:val="00774571"/>
    <w:rsid w:val="0078108D"/>
    <w:rsid w:val="00786780"/>
    <w:rsid w:val="0079201B"/>
    <w:rsid w:val="007A5E31"/>
    <w:rsid w:val="007D245B"/>
    <w:rsid w:val="007F711D"/>
    <w:rsid w:val="00804825"/>
    <w:rsid w:val="00804A9C"/>
    <w:rsid w:val="00806587"/>
    <w:rsid w:val="00820618"/>
    <w:rsid w:val="0083011A"/>
    <w:rsid w:val="00853B74"/>
    <w:rsid w:val="0085612C"/>
    <w:rsid w:val="0087386B"/>
    <w:rsid w:val="00880888"/>
    <w:rsid w:val="008862E1"/>
    <w:rsid w:val="008A1321"/>
    <w:rsid w:val="008B3261"/>
    <w:rsid w:val="008B5DC5"/>
    <w:rsid w:val="008B7FB1"/>
    <w:rsid w:val="008D3A58"/>
    <w:rsid w:val="008D5594"/>
    <w:rsid w:val="008E75DE"/>
    <w:rsid w:val="008F6757"/>
    <w:rsid w:val="0090081B"/>
    <w:rsid w:val="00915E8D"/>
    <w:rsid w:val="00915FA7"/>
    <w:rsid w:val="00932CD8"/>
    <w:rsid w:val="009376FF"/>
    <w:rsid w:val="00951C57"/>
    <w:rsid w:val="00965C90"/>
    <w:rsid w:val="00970D4C"/>
    <w:rsid w:val="009838B8"/>
    <w:rsid w:val="009A62CF"/>
    <w:rsid w:val="009D6BC0"/>
    <w:rsid w:val="009E1784"/>
    <w:rsid w:val="009E29F9"/>
    <w:rsid w:val="009E519B"/>
    <w:rsid w:val="009E7E5C"/>
    <w:rsid w:val="009F0A02"/>
    <w:rsid w:val="009F12CD"/>
    <w:rsid w:val="00A071AF"/>
    <w:rsid w:val="00A12D15"/>
    <w:rsid w:val="00A22F70"/>
    <w:rsid w:val="00A23A07"/>
    <w:rsid w:val="00A5072E"/>
    <w:rsid w:val="00A519FC"/>
    <w:rsid w:val="00A81ED7"/>
    <w:rsid w:val="00A8365A"/>
    <w:rsid w:val="00A850C8"/>
    <w:rsid w:val="00AA3A9A"/>
    <w:rsid w:val="00AB2905"/>
    <w:rsid w:val="00AC3AA4"/>
    <w:rsid w:val="00AC3C10"/>
    <w:rsid w:val="00AC6DBB"/>
    <w:rsid w:val="00AF5D22"/>
    <w:rsid w:val="00B0084B"/>
    <w:rsid w:val="00B21F61"/>
    <w:rsid w:val="00B454D6"/>
    <w:rsid w:val="00B769A0"/>
    <w:rsid w:val="00B91613"/>
    <w:rsid w:val="00B94E34"/>
    <w:rsid w:val="00B961C2"/>
    <w:rsid w:val="00BA12C5"/>
    <w:rsid w:val="00BB0EBA"/>
    <w:rsid w:val="00BB21AE"/>
    <w:rsid w:val="00BC11CF"/>
    <w:rsid w:val="00BC746B"/>
    <w:rsid w:val="00BD3651"/>
    <w:rsid w:val="00C231A5"/>
    <w:rsid w:val="00C24127"/>
    <w:rsid w:val="00C40014"/>
    <w:rsid w:val="00C5699D"/>
    <w:rsid w:val="00C57E3D"/>
    <w:rsid w:val="00C602F0"/>
    <w:rsid w:val="00C62F99"/>
    <w:rsid w:val="00C80233"/>
    <w:rsid w:val="00C84DEC"/>
    <w:rsid w:val="00CA0D64"/>
    <w:rsid w:val="00CB319A"/>
    <w:rsid w:val="00CE1430"/>
    <w:rsid w:val="00D13E1C"/>
    <w:rsid w:val="00D3417F"/>
    <w:rsid w:val="00D6165C"/>
    <w:rsid w:val="00D640DF"/>
    <w:rsid w:val="00D72E51"/>
    <w:rsid w:val="00DA4A96"/>
    <w:rsid w:val="00DD5222"/>
    <w:rsid w:val="00DE0E47"/>
    <w:rsid w:val="00DF424F"/>
    <w:rsid w:val="00DF5448"/>
    <w:rsid w:val="00E13655"/>
    <w:rsid w:val="00E426D3"/>
    <w:rsid w:val="00E67794"/>
    <w:rsid w:val="00E76ECE"/>
    <w:rsid w:val="00EA20FA"/>
    <w:rsid w:val="00EB6115"/>
    <w:rsid w:val="00EC136B"/>
    <w:rsid w:val="00EC31D4"/>
    <w:rsid w:val="00ED6A89"/>
    <w:rsid w:val="00F019E2"/>
    <w:rsid w:val="00F107D7"/>
    <w:rsid w:val="00F13A91"/>
    <w:rsid w:val="00F5129C"/>
    <w:rsid w:val="00F55834"/>
    <w:rsid w:val="00F71C3E"/>
    <w:rsid w:val="00F826E5"/>
    <w:rsid w:val="00F83B03"/>
    <w:rsid w:val="00FA43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9ED1"/>
  <w15:docId w15:val="{DE9B5C98-BE00-4AC3-A606-2187129A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o do texto"/>
    <w:qFormat/>
    <w:rsid w:val="003652C4"/>
    <w:pPr>
      <w:spacing w:before="120" w:after="120" w:line="360" w:lineRule="auto"/>
      <w:jc w:val="both"/>
    </w:pPr>
    <w:rPr>
      <w:rFonts w:ascii="Arial" w:hAnsi="Arial"/>
      <w:sz w:val="24"/>
    </w:rPr>
  </w:style>
  <w:style w:type="paragraph" w:styleId="Ttulo1">
    <w:name w:val="heading 1"/>
    <w:aliases w:val="Título de capítulo"/>
    <w:basedOn w:val="Normal"/>
    <w:next w:val="Normal"/>
    <w:link w:val="Ttulo1Char"/>
    <w:uiPriority w:val="9"/>
    <w:qFormat/>
    <w:rsid w:val="00BC746B"/>
    <w:pPr>
      <w:keepNext/>
      <w:keepLines/>
      <w:numPr>
        <w:numId w:val="1"/>
      </w:numPr>
      <w:spacing w:before="0" w:after="960" w:line="240" w:lineRule="auto"/>
      <w:ind w:left="720"/>
      <w:outlineLvl w:val="0"/>
    </w:pPr>
    <w:rPr>
      <w:rFonts w:eastAsiaTheme="majorEastAsia" w:cstheme="majorBidi"/>
      <w:b/>
      <w:caps/>
      <w:sz w:val="28"/>
      <w:szCs w:val="32"/>
    </w:rPr>
  </w:style>
  <w:style w:type="paragraph" w:styleId="Ttulo2">
    <w:name w:val="heading 2"/>
    <w:aliases w:val="Título de seção"/>
    <w:basedOn w:val="Normal"/>
    <w:next w:val="Normal"/>
    <w:link w:val="Ttulo2Char"/>
    <w:uiPriority w:val="9"/>
    <w:unhideWhenUsed/>
    <w:qFormat/>
    <w:rsid w:val="00D6165C"/>
    <w:pPr>
      <w:keepNext/>
      <w:keepLines/>
      <w:numPr>
        <w:ilvl w:val="1"/>
        <w:numId w:val="1"/>
      </w:numPr>
      <w:spacing w:before="480" w:after="480" w:line="240" w:lineRule="auto"/>
      <w:outlineLvl w:val="1"/>
    </w:pPr>
    <w:rPr>
      <w:rFonts w:eastAsiaTheme="majorEastAsia" w:cstheme="majorBidi"/>
      <w:caps/>
      <w:sz w:val="26"/>
      <w:szCs w:val="26"/>
    </w:rPr>
  </w:style>
  <w:style w:type="paragraph" w:styleId="Ttulo3">
    <w:name w:val="heading 3"/>
    <w:aliases w:val="Título de subseção"/>
    <w:basedOn w:val="Normal"/>
    <w:next w:val="Normal"/>
    <w:link w:val="Ttulo3Char"/>
    <w:uiPriority w:val="9"/>
    <w:unhideWhenUsed/>
    <w:qFormat/>
    <w:rsid w:val="00D6165C"/>
    <w:pPr>
      <w:keepNext/>
      <w:keepLines/>
      <w:numPr>
        <w:ilvl w:val="2"/>
        <w:numId w:val="1"/>
      </w:numPr>
      <w:spacing w:before="480" w:after="480" w:line="240" w:lineRule="auto"/>
      <w:outlineLvl w:val="2"/>
    </w:pPr>
    <w:rPr>
      <w:rFonts w:eastAsiaTheme="majorEastAsia" w:cstheme="majorBidi"/>
      <w:b/>
      <w:szCs w:val="24"/>
    </w:rPr>
  </w:style>
  <w:style w:type="paragraph" w:styleId="Ttulo4">
    <w:name w:val="heading 4"/>
    <w:aliases w:val="Título de item"/>
    <w:basedOn w:val="Normal"/>
    <w:next w:val="Normal"/>
    <w:link w:val="Ttulo4Char"/>
    <w:uiPriority w:val="9"/>
    <w:unhideWhenUsed/>
    <w:qFormat/>
    <w:rsid w:val="00D6165C"/>
    <w:pPr>
      <w:numPr>
        <w:ilvl w:val="3"/>
        <w:numId w:val="1"/>
      </w:numPr>
      <w:spacing w:before="480" w:after="480" w:line="240" w:lineRule="auto"/>
      <w:outlineLvl w:val="3"/>
    </w:pPr>
    <w:rPr>
      <w:rFonts w:cs="Arial"/>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itao">
    <w:name w:val="Quote"/>
    <w:aliases w:val="Citação + de 3 linhas"/>
    <w:basedOn w:val="Normal"/>
    <w:next w:val="Normal"/>
    <w:link w:val="CitaoChar"/>
    <w:uiPriority w:val="29"/>
    <w:qFormat/>
    <w:rsid w:val="00804A9C"/>
    <w:pPr>
      <w:spacing w:before="0" w:after="0" w:line="240" w:lineRule="auto"/>
      <w:ind w:left="2268"/>
    </w:pPr>
    <w:rPr>
      <w:i/>
      <w:iCs/>
      <w:color w:val="404040" w:themeColor="text1" w:themeTint="BF"/>
      <w:sz w:val="20"/>
    </w:rPr>
  </w:style>
  <w:style w:type="character" w:customStyle="1" w:styleId="CitaoChar">
    <w:name w:val="Citação Char"/>
    <w:aliases w:val="Citação + de 3 linhas Char"/>
    <w:basedOn w:val="Fontepargpadro"/>
    <w:link w:val="Citao"/>
    <w:uiPriority w:val="29"/>
    <w:rsid w:val="00804A9C"/>
    <w:rPr>
      <w:rFonts w:ascii="Arial" w:hAnsi="Arial"/>
      <w:i/>
      <w:iCs/>
      <w:color w:val="404040" w:themeColor="text1" w:themeTint="BF"/>
      <w:sz w:val="20"/>
    </w:rPr>
  </w:style>
  <w:style w:type="character" w:customStyle="1" w:styleId="Ttulo1Char">
    <w:name w:val="Título 1 Char"/>
    <w:aliases w:val="Título de capítulo Char"/>
    <w:basedOn w:val="Fontepargpadro"/>
    <w:link w:val="Ttulo1"/>
    <w:uiPriority w:val="9"/>
    <w:rsid w:val="00BC746B"/>
    <w:rPr>
      <w:rFonts w:ascii="Arial" w:eastAsiaTheme="majorEastAsia" w:hAnsi="Arial" w:cstheme="majorBidi"/>
      <w:b/>
      <w:caps/>
      <w:sz w:val="28"/>
      <w:szCs w:val="32"/>
    </w:rPr>
  </w:style>
  <w:style w:type="character" w:customStyle="1" w:styleId="Ttulo2Char">
    <w:name w:val="Título 2 Char"/>
    <w:aliases w:val="Título de seção Char"/>
    <w:basedOn w:val="Fontepargpadro"/>
    <w:link w:val="Ttulo2"/>
    <w:uiPriority w:val="9"/>
    <w:rsid w:val="00D6165C"/>
    <w:rPr>
      <w:rFonts w:ascii="Arial" w:eastAsiaTheme="majorEastAsia" w:hAnsi="Arial" w:cstheme="majorBidi"/>
      <w:caps/>
      <w:sz w:val="26"/>
      <w:szCs w:val="26"/>
    </w:rPr>
  </w:style>
  <w:style w:type="character" w:customStyle="1" w:styleId="Ttulo3Char">
    <w:name w:val="Título 3 Char"/>
    <w:aliases w:val="Título de subseção Char"/>
    <w:basedOn w:val="Fontepargpadro"/>
    <w:link w:val="Ttulo3"/>
    <w:uiPriority w:val="9"/>
    <w:rsid w:val="00D6165C"/>
    <w:rPr>
      <w:rFonts w:ascii="Arial" w:eastAsiaTheme="majorEastAsia" w:hAnsi="Arial" w:cstheme="majorBidi"/>
      <w:b/>
      <w:sz w:val="24"/>
      <w:szCs w:val="24"/>
    </w:rPr>
  </w:style>
  <w:style w:type="character" w:customStyle="1" w:styleId="Ttulo4Char">
    <w:name w:val="Título 4 Char"/>
    <w:aliases w:val="Título de item Char"/>
    <w:basedOn w:val="Fontepargpadro"/>
    <w:link w:val="Ttulo4"/>
    <w:uiPriority w:val="9"/>
    <w:rsid w:val="00D6165C"/>
    <w:rPr>
      <w:rFonts w:ascii="Arial" w:hAnsi="Arial" w:cs="Arial"/>
      <w:sz w:val="24"/>
      <w:szCs w:val="24"/>
    </w:rPr>
  </w:style>
  <w:style w:type="paragraph" w:styleId="Legenda">
    <w:name w:val="caption"/>
    <w:basedOn w:val="Normal"/>
    <w:next w:val="Normal"/>
    <w:autoRedefine/>
    <w:unhideWhenUsed/>
    <w:qFormat/>
    <w:rsid w:val="00AC3AA4"/>
    <w:pPr>
      <w:spacing w:before="0" w:after="0" w:line="240" w:lineRule="auto"/>
      <w:jc w:val="center"/>
    </w:pPr>
    <w:rPr>
      <w:b/>
      <w:iCs/>
      <w:sz w:val="20"/>
      <w:szCs w:val="18"/>
    </w:rPr>
  </w:style>
  <w:style w:type="paragraph" w:styleId="Rodap">
    <w:name w:val="footer"/>
    <w:basedOn w:val="Normal"/>
    <w:link w:val="RodapChar"/>
    <w:uiPriority w:val="99"/>
    <w:unhideWhenUsed/>
    <w:rsid w:val="00774571"/>
    <w:pPr>
      <w:tabs>
        <w:tab w:val="center" w:pos="4513"/>
        <w:tab w:val="right" w:pos="9026"/>
      </w:tabs>
      <w:spacing w:before="0" w:after="0" w:line="240" w:lineRule="auto"/>
    </w:pPr>
    <w:rPr>
      <w:sz w:val="20"/>
    </w:rPr>
  </w:style>
  <w:style w:type="character" w:customStyle="1" w:styleId="RodapChar">
    <w:name w:val="Rodapé Char"/>
    <w:basedOn w:val="Fontepargpadro"/>
    <w:link w:val="Rodap"/>
    <w:uiPriority w:val="99"/>
    <w:rsid w:val="00774571"/>
    <w:rPr>
      <w:rFonts w:ascii="Arial" w:hAnsi="Arial"/>
      <w:sz w:val="20"/>
    </w:rPr>
  </w:style>
  <w:style w:type="paragraph" w:styleId="Textodenotaderodap">
    <w:name w:val="footnote text"/>
    <w:basedOn w:val="Normal"/>
    <w:link w:val="TextodenotaderodapChar"/>
    <w:uiPriority w:val="99"/>
    <w:semiHidden/>
    <w:unhideWhenUsed/>
    <w:rsid w:val="00774571"/>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74571"/>
    <w:rPr>
      <w:rFonts w:ascii="Arial" w:hAnsi="Arial"/>
      <w:sz w:val="20"/>
      <w:szCs w:val="20"/>
    </w:rPr>
  </w:style>
  <w:style w:type="character" w:styleId="Refdenotaderodap">
    <w:name w:val="footnote reference"/>
    <w:basedOn w:val="Fontepargpadro"/>
    <w:uiPriority w:val="99"/>
    <w:semiHidden/>
    <w:unhideWhenUsed/>
    <w:rsid w:val="00774571"/>
    <w:rPr>
      <w:vertAlign w:val="superscript"/>
    </w:rPr>
  </w:style>
  <w:style w:type="paragraph" w:styleId="CabealhodoSumrio">
    <w:name w:val="TOC Heading"/>
    <w:basedOn w:val="Normal"/>
    <w:next w:val="Normal"/>
    <w:uiPriority w:val="39"/>
    <w:unhideWhenUsed/>
    <w:qFormat/>
    <w:rsid w:val="00302D54"/>
    <w:pPr>
      <w:spacing w:before="0" w:after="960" w:line="240" w:lineRule="auto"/>
      <w:jc w:val="center"/>
    </w:pPr>
    <w:rPr>
      <w:b/>
      <w:caps/>
      <w:sz w:val="28"/>
      <w:lang w:eastAsia="pt-BR"/>
    </w:rPr>
  </w:style>
  <w:style w:type="paragraph" w:styleId="Sumrio1">
    <w:name w:val="toc 1"/>
    <w:basedOn w:val="Normal"/>
    <w:next w:val="Normal"/>
    <w:autoRedefine/>
    <w:uiPriority w:val="39"/>
    <w:unhideWhenUsed/>
    <w:rsid w:val="00774571"/>
    <w:pPr>
      <w:spacing w:line="240" w:lineRule="auto"/>
    </w:pPr>
    <w:rPr>
      <w:b/>
      <w:caps/>
      <w:sz w:val="28"/>
    </w:rPr>
  </w:style>
  <w:style w:type="paragraph" w:styleId="Sumrio2">
    <w:name w:val="toc 2"/>
    <w:basedOn w:val="Normal"/>
    <w:next w:val="Normal"/>
    <w:autoRedefine/>
    <w:uiPriority w:val="39"/>
    <w:unhideWhenUsed/>
    <w:rsid w:val="00774571"/>
    <w:pPr>
      <w:spacing w:line="240" w:lineRule="auto"/>
      <w:ind w:left="238"/>
    </w:pPr>
    <w:rPr>
      <w:caps/>
      <w:sz w:val="26"/>
    </w:rPr>
  </w:style>
  <w:style w:type="paragraph" w:styleId="Sumrio3">
    <w:name w:val="toc 3"/>
    <w:basedOn w:val="Normal"/>
    <w:next w:val="Normal"/>
    <w:autoRedefine/>
    <w:uiPriority w:val="39"/>
    <w:unhideWhenUsed/>
    <w:rsid w:val="00774571"/>
    <w:pPr>
      <w:spacing w:line="240" w:lineRule="auto"/>
      <w:ind w:left="482"/>
    </w:pPr>
    <w:rPr>
      <w:b/>
    </w:rPr>
  </w:style>
  <w:style w:type="character" w:styleId="Hyperlink">
    <w:name w:val="Hyperlink"/>
    <w:basedOn w:val="Fontepargpadro"/>
    <w:uiPriority w:val="99"/>
    <w:unhideWhenUsed/>
    <w:rsid w:val="00774571"/>
    <w:rPr>
      <w:color w:val="0563C1" w:themeColor="hyperlink"/>
      <w:u w:val="single"/>
    </w:rPr>
  </w:style>
  <w:style w:type="paragraph" w:styleId="Sumrio4">
    <w:name w:val="toc 4"/>
    <w:basedOn w:val="Normal"/>
    <w:next w:val="Normal"/>
    <w:autoRedefine/>
    <w:uiPriority w:val="39"/>
    <w:unhideWhenUsed/>
    <w:rsid w:val="00774571"/>
    <w:pPr>
      <w:spacing w:line="240" w:lineRule="auto"/>
      <w:ind w:left="720"/>
    </w:pPr>
  </w:style>
  <w:style w:type="paragraph" w:styleId="Sumrio9">
    <w:name w:val="toc 9"/>
    <w:basedOn w:val="Normal"/>
    <w:next w:val="Normal"/>
    <w:autoRedefine/>
    <w:uiPriority w:val="39"/>
    <w:semiHidden/>
    <w:unhideWhenUsed/>
    <w:rsid w:val="00774571"/>
    <w:pPr>
      <w:spacing w:after="100"/>
      <w:ind w:left="1920"/>
    </w:pPr>
    <w:rPr>
      <w:b/>
    </w:rPr>
  </w:style>
  <w:style w:type="paragraph" w:styleId="Cabealho">
    <w:name w:val="header"/>
    <w:basedOn w:val="Normal"/>
    <w:link w:val="CabealhoChar"/>
    <w:uiPriority w:val="99"/>
    <w:unhideWhenUsed/>
    <w:rsid w:val="000176E6"/>
    <w:pPr>
      <w:tabs>
        <w:tab w:val="center" w:pos="4513"/>
        <w:tab w:val="right" w:pos="9026"/>
      </w:tabs>
      <w:spacing w:before="0" w:after="0" w:line="240" w:lineRule="auto"/>
    </w:pPr>
  </w:style>
  <w:style w:type="character" w:customStyle="1" w:styleId="CabealhoChar">
    <w:name w:val="Cabeçalho Char"/>
    <w:basedOn w:val="Fontepargpadro"/>
    <w:link w:val="Cabealho"/>
    <w:uiPriority w:val="99"/>
    <w:rsid w:val="000176E6"/>
    <w:rPr>
      <w:rFonts w:ascii="Arial" w:hAnsi="Arial"/>
      <w:sz w:val="24"/>
    </w:rPr>
  </w:style>
  <w:style w:type="character" w:styleId="Refdecomentrio">
    <w:name w:val="annotation reference"/>
    <w:basedOn w:val="Fontepargpadro"/>
    <w:uiPriority w:val="99"/>
    <w:semiHidden/>
    <w:unhideWhenUsed/>
    <w:rsid w:val="00313023"/>
    <w:rPr>
      <w:sz w:val="16"/>
      <w:szCs w:val="16"/>
    </w:rPr>
  </w:style>
  <w:style w:type="paragraph" w:styleId="Textodecomentrio">
    <w:name w:val="annotation text"/>
    <w:basedOn w:val="Normal"/>
    <w:link w:val="TextodecomentrioChar"/>
    <w:uiPriority w:val="99"/>
    <w:semiHidden/>
    <w:unhideWhenUsed/>
    <w:rsid w:val="0031302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13023"/>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313023"/>
    <w:rPr>
      <w:b/>
      <w:bCs/>
    </w:rPr>
  </w:style>
  <w:style w:type="character" w:customStyle="1" w:styleId="AssuntodocomentrioChar">
    <w:name w:val="Assunto do comentário Char"/>
    <w:basedOn w:val="TextodecomentrioChar"/>
    <w:link w:val="Assuntodocomentrio"/>
    <w:uiPriority w:val="99"/>
    <w:semiHidden/>
    <w:rsid w:val="00313023"/>
    <w:rPr>
      <w:rFonts w:ascii="Arial" w:hAnsi="Arial"/>
      <w:b/>
      <w:bCs/>
      <w:sz w:val="20"/>
      <w:szCs w:val="20"/>
    </w:rPr>
  </w:style>
  <w:style w:type="paragraph" w:styleId="Textodebalo">
    <w:name w:val="Balloon Text"/>
    <w:basedOn w:val="Normal"/>
    <w:link w:val="TextodebaloChar"/>
    <w:uiPriority w:val="99"/>
    <w:semiHidden/>
    <w:unhideWhenUsed/>
    <w:rsid w:val="00313023"/>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13023"/>
    <w:rPr>
      <w:rFonts w:ascii="Segoe UI" w:hAnsi="Segoe UI" w:cs="Segoe UI"/>
      <w:sz w:val="18"/>
      <w:szCs w:val="18"/>
    </w:rPr>
  </w:style>
  <w:style w:type="paragraph" w:styleId="Remissivo1">
    <w:name w:val="index 1"/>
    <w:basedOn w:val="Normal"/>
    <w:next w:val="Normal"/>
    <w:autoRedefine/>
    <w:uiPriority w:val="99"/>
    <w:unhideWhenUsed/>
    <w:rsid w:val="00A22F70"/>
    <w:pPr>
      <w:spacing w:before="0" w:after="0"/>
      <w:ind w:left="240" w:hanging="240"/>
      <w:jc w:val="left"/>
    </w:pPr>
    <w:rPr>
      <w:rFonts w:asciiTheme="minorHAnsi" w:hAnsiTheme="minorHAnsi"/>
      <w:sz w:val="18"/>
      <w:szCs w:val="18"/>
    </w:rPr>
  </w:style>
  <w:style w:type="paragraph" w:styleId="Remissivo2">
    <w:name w:val="index 2"/>
    <w:basedOn w:val="Normal"/>
    <w:next w:val="Normal"/>
    <w:autoRedefine/>
    <w:uiPriority w:val="99"/>
    <w:unhideWhenUsed/>
    <w:rsid w:val="00A22F70"/>
    <w:pPr>
      <w:spacing w:before="0" w:after="0"/>
      <w:ind w:left="480" w:hanging="240"/>
      <w:jc w:val="left"/>
    </w:pPr>
    <w:rPr>
      <w:rFonts w:asciiTheme="minorHAnsi" w:hAnsiTheme="minorHAnsi"/>
      <w:sz w:val="18"/>
      <w:szCs w:val="18"/>
    </w:rPr>
  </w:style>
  <w:style w:type="paragraph" w:styleId="Remissivo3">
    <w:name w:val="index 3"/>
    <w:basedOn w:val="Normal"/>
    <w:next w:val="Normal"/>
    <w:autoRedefine/>
    <w:uiPriority w:val="99"/>
    <w:unhideWhenUsed/>
    <w:rsid w:val="00A22F70"/>
    <w:pPr>
      <w:spacing w:before="0" w:after="0"/>
      <w:ind w:left="720" w:hanging="240"/>
      <w:jc w:val="left"/>
    </w:pPr>
    <w:rPr>
      <w:rFonts w:asciiTheme="minorHAnsi" w:hAnsiTheme="minorHAnsi"/>
      <w:sz w:val="18"/>
      <w:szCs w:val="18"/>
    </w:rPr>
  </w:style>
  <w:style w:type="paragraph" w:styleId="Remissivo4">
    <w:name w:val="index 4"/>
    <w:basedOn w:val="Normal"/>
    <w:next w:val="Normal"/>
    <w:autoRedefine/>
    <w:uiPriority w:val="99"/>
    <w:unhideWhenUsed/>
    <w:rsid w:val="00A22F70"/>
    <w:pPr>
      <w:spacing w:before="0" w:after="0"/>
      <w:ind w:left="960" w:hanging="240"/>
      <w:jc w:val="left"/>
    </w:pPr>
    <w:rPr>
      <w:rFonts w:asciiTheme="minorHAnsi" w:hAnsiTheme="minorHAnsi"/>
      <w:sz w:val="18"/>
      <w:szCs w:val="18"/>
    </w:rPr>
  </w:style>
  <w:style w:type="paragraph" w:styleId="Remissivo5">
    <w:name w:val="index 5"/>
    <w:basedOn w:val="Normal"/>
    <w:next w:val="Normal"/>
    <w:autoRedefine/>
    <w:uiPriority w:val="99"/>
    <w:unhideWhenUsed/>
    <w:rsid w:val="00A22F70"/>
    <w:pPr>
      <w:spacing w:before="0" w:after="0"/>
      <w:ind w:left="1200" w:hanging="240"/>
      <w:jc w:val="left"/>
    </w:pPr>
    <w:rPr>
      <w:rFonts w:asciiTheme="minorHAnsi" w:hAnsiTheme="minorHAnsi"/>
      <w:sz w:val="18"/>
      <w:szCs w:val="18"/>
    </w:rPr>
  </w:style>
  <w:style w:type="paragraph" w:styleId="Remissivo6">
    <w:name w:val="index 6"/>
    <w:basedOn w:val="Normal"/>
    <w:next w:val="Normal"/>
    <w:autoRedefine/>
    <w:uiPriority w:val="99"/>
    <w:unhideWhenUsed/>
    <w:rsid w:val="00A22F70"/>
    <w:pPr>
      <w:spacing w:before="0" w:after="0"/>
      <w:ind w:left="1440" w:hanging="240"/>
      <w:jc w:val="left"/>
    </w:pPr>
    <w:rPr>
      <w:rFonts w:asciiTheme="minorHAnsi" w:hAnsiTheme="minorHAnsi"/>
      <w:sz w:val="18"/>
      <w:szCs w:val="18"/>
    </w:rPr>
  </w:style>
  <w:style w:type="paragraph" w:styleId="Remissivo7">
    <w:name w:val="index 7"/>
    <w:basedOn w:val="Normal"/>
    <w:next w:val="Normal"/>
    <w:autoRedefine/>
    <w:uiPriority w:val="99"/>
    <w:unhideWhenUsed/>
    <w:rsid w:val="00A22F70"/>
    <w:pPr>
      <w:spacing w:before="0" w:after="0"/>
      <w:ind w:left="1680" w:hanging="240"/>
      <w:jc w:val="left"/>
    </w:pPr>
    <w:rPr>
      <w:rFonts w:asciiTheme="minorHAnsi" w:hAnsiTheme="minorHAnsi"/>
      <w:sz w:val="18"/>
      <w:szCs w:val="18"/>
    </w:rPr>
  </w:style>
  <w:style w:type="paragraph" w:styleId="Remissivo8">
    <w:name w:val="index 8"/>
    <w:basedOn w:val="Normal"/>
    <w:next w:val="Normal"/>
    <w:autoRedefine/>
    <w:uiPriority w:val="99"/>
    <w:unhideWhenUsed/>
    <w:rsid w:val="00A22F70"/>
    <w:pPr>
      <w:spacing w:before="0" w:after="0"/>
      <w:ind w:left="1920" w:hanging="240"/>
      <w:jc w:val="left"/>
    </w:pPr>
    <w:rPr>
      <w:rFonts w:asciiTheme="minorHAnsi" w:hAnsiTheme="minorHAnsi"/>
      <w:sz w:val="18"/>
      <w:szCs w:val="18"/>
    </w:rPr>
  </w:style>
  <w:style w:type="paragraph" w:styleId="Remissivo9">
    <w:name w:val="index 9"/>
    <w:basedOn w:val="Normal"/>
    <w:next w:val="Normal"/>
    <w:autoRedefine/>
    <w:uiPriority w:val="99"/>
    <w:unhideWhenUsed/>
    <w:rsid w:val="00A22F70"/>
    <w:pPr>
      <w:spacing w:before="0" w:after="0"/>
      <w:ind w:left="2160" w:hanging="240"/>
      <w:jc w:val="left"/>
    </w:pPr>
    <w:rPr>
      <w:rFonts w:asciiTheme="minorHAnsi" w:hAnsiTheme="minorHAnsi"/>
      <w:sz w:val="18"/>
      <w:szCs w:val="18"/>
    </w:rPr>
  </w:style>
  <w:style w:type="paragraph" w:styleId="Ttulodendiceremissivo">
    <w:name w:val="index heading"/>
    <w:basedOn w:val="Normal"/>
    <w:next w:val="Remissivo1"/>
    <w:uiPriority w:val="99"/>
    <w:unhideWhenUsed/>
    <w:rsid w:val="00A22F70"/>
    <w:pPr>
      <w:spacing w:before="240"/>
      <w:jc w:val="center"/>
    </w:pPr>
    <w:rPr>
      <w:rFonts w:asciiTheme="minorHAnsi" w:hAnsiTheme="minorHAnsi"/>
      <w:b/>
      <w:bCs/>
      <w:sz w:val="26"/>
      <w:szCs w:val="26"/>
    </w:rPr>
  </w:style>
  <w:style w:type="table" w:styleId="Tabelacomgrade">
    <w:name w:val="Table Grid"/>
    <w:basedOn w:val="Tabelanormal"/>
    <w:uiPriority w:val="39"/>
    <w:rsid w:val="001A5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deilustraes">
    <w:name w:val="table of figures"/>
    <w:basedOn w:val="Normal"/>
    <w:next w:val="Normal"/>
    <w:uiPriority w:val="99"/>
    <w:unhideWhenUsed/>
    <w:rsid w:val="00804A9C"/>
    <w:pPr>
      <w:spacing w:after="0"/>
    </w:pPr>
  </w:style>
  <w:style w:type="paragraph" w:styleId="Bibliografia">
    <w:name w:val="Bibliography"/>
    <w:basedOn w:val="Normal"/>
    <w:next w:val="Normal"/>
    <w:uiPriority w:val="37"/>
    <w:semiHidden/>
    <w:unhideWhenUsed/>
    <w:rsid w:val="002431F6"/>
    <w:pPr>
      <w:spacing w:before="0" w:after="480" w:line="240" w:lineRule="auto"/>
    </w:pPr>
  </w:style>
  <w:style w:type="paragraph" w:styleId="PargrafodaLista">
    <w:name w:val="List Paragraph"/>
    <w:basedOn w:val="Normal"/>
    <w:uiPriority w:val="34"/>
    <w:rsid w:val="00BC746B"/>
    <w:pPr>
      <w:ind w:left="720"/>
      <w:contextualSpacing/>
    </w:pPr>
  </w:style>
  <w:style w:type="character" w:styleId="Forte">
    <w:name w:val="Strong"/>
    <w:qFormat/>
    <w:rsid w:val="00786780"/>
    <w:rPr>
      <w:b/>
      <w:bCs/>
    </w:rPr>
  </w:style>
  <w:style w:type="paragraph" w:customStyle="1" w:styleId="Tabela">
    <w:name w:val="Tabela"/>
    <w:basedOn w:val="Legenda"/>
    <w:qFormat/>
    <w:rsid w:val="002E6CD5"/>
    <w:pPr>
      <w:suppressAutoHyphens/>
    </w:pPr>
    <w:rPr>
      <w:rFonts w:eastAsia="Calibri" w:cs="Tahoma"/>
    </w:rPr>
  </w:style>
  <w:style w:type="paragraph" w:customStyle="1" w:styleId="TableParagraph">
    <w:name w:val="Table Paragraph"/>
    <w:basedOn w:val="Normal"/>
    <w:qFormat/>
    <w:rsid w:val="002E6CD5"/>
    <w:pPr>
      <w:suppressAutoHyphens/>
      <w:ind w:left="108"/>
    </w:pPr>
    <w:rPr>
      <w:rFonts w:eastAsia="Arial" w:cs="Arial"/>
      <w:lang w:val="pt-PT"/>
    </w:rPr>
  </w:style>
  <w:style w:type="paragraph" w:styleId="Corpodetexto">
    <w:name w:val="Body Text"/>
    <w:basedOn w:val="Normal"/>
    <w:link w:val="CorpodetextoChar"/>
    <w:rsid w:val="00F5129C"/>
    <w:pPr>
      <w:suppressAutoHyphens/>
      <w:spacing w:before="0" w:after="140" w:line="276" w:lineRule="auto"/>
    </w:pPr>
    <w:rPr>
      <w:rFonts w:eastAsia="Calibri" w:cs="Tahoma"/>
    </w:rPr>
  </w:style>
  <w:style w:type="character" w:customStyle="1" w:styleId="CorpodetextoChar">
    <w:name w:val="Corpo de texto Char"/>
    <w:basedOn w:val="Fontepargpadro"/>
    <w:link w:val="Corpodetexto"/>
    <w:rsid w:val="00F5129C"/>
    <w:rPr>
      <w:rFonts w:ascii="Arial" w:eastAsia="Calibri" w:hAnsi="Arial" w:cs="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www.publicacoes.unirios.edu.b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repositorio.ufsc.br/xmlui/handle/123456789/80003"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l_mendoca\Desktop\Nova%20pasta\Diretrizes%20reformuladas\Entrega%20para%20Alex-10-11\Modelos%20pr&#233;-formatados\modelo%20tcc-word.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700D3-98DA-4EE3-B1A7-DD9178633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tcc-word.dotx</Template>
  <TotalTime>134</TotalTime>
  <Pages>63</Pages>
  <Words>15015</Words>
  <Characters>81086</Characters>
  <Application>Microsoft Office Word</Application>
  <DocSecurity>0</DocSecurity>
  <Lines>675</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cel_mendoca</dc:creator>
  <cp:keywords/>
  <dc:description/>
  <cp:lastModifiedBy>Yann Pereira Garcia</cp:lastModifiedBy>
  <cp:revision>6</cp:revision>
  <dcterms:created xsi:type="dcterms:W3CDTF">2026-09-07T00:45:00Z</dcterms:created>
  <dcterms:modified xsi:type="dcterms:W3CDTF">2026-09-07T02:58:00Z</dcterms:modified>
</cp:coreProperties>
</file>